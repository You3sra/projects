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0887" w14:textId="782F9414" w:rsidR="00A9561E" w:rsidRPr="00D62C30" w:rsidRDefault="00A9561E" w:rsidP="00A9561E">
      <w:pPr>
        <w:pStyle w:val="Heading1"/>
        <w:numPr>
          <w:ilvl w:val="0"/>
          <w:numId w:val="0"/>
        </w:numPr>
        <w:rPr>
          <w:rStyle w:val="TitleChar"/>
          <w:rFonts w:ascii="Times New Roman" w:hAnsi="Times New Roman" w:cs="Times New Roman"/>
          <w:lang w:val="sv-SE"/>
        </w:rPr>
      </w:pPr>
      <w:r w:rsidRPr="774CBF30">
        <w:rPr>
          <w:rStyle w:val="TitleChar"/>
          <w:rFonts w:ascii="Times New Roman" w:hAnsi="Times New Roman" w:cs="Times New Roman"/>
          <w:lang w:val="sv-SE"/>
        </w:rPr>
        <w:t xml:space="preserve"> </w:t>
      </w:r>
      <w:bookmarkStart w:id="0" w:name="_Toc1064358966"/>
      <w:r w:rsidRPr="774CBF30">
        <w:rPr>
          <w:rStyle w:val="TitleChar"/>
          <w:rFonts w:ascii="Times New Roman" w:hAnsi="Times New Roman" w:cs="Times New Roman"/>
          <w:lang w:val="sv-SE"/>
        </w:rPr>
        <w:t>Steelglove Ltd</w:t>
      </w:r>
      <w:r w:rsidR="37586FE1" w:rsidRPr="774CBF30">
        <w:rPr>
          <w:rStyle w:val="TitleChar"/>
          <w:rFonts w:ascii="Times New Roman" w:hAnsi="Times New Roman" w:cs="Times New Roman"/>
          <w:lang w:val="sv-SE"/>
        </w:rPr>
        <w:t xml:space="preserve"> </w:t>
      </w:r>
      <w:bookmarkEnd w:id="0"/>
    </w:p>
    <w:p w14:paraId="3C476A29" w14:textId="77777777" w:rsidR="00285EA6" w:rsidRDefault="00285EA6" w:rsidP="00285EA6">
      <w:pPr>
        <w:jc w:val="right"/>
        <w:rPr>
          <w:rFonts w:ascii="Arial" w:hAnsi="Arial" w:cs="Arial"/>
          <w:color w:val="000000" w:themeColor="text1"/>
          <w:lang w:val="sv-SE"/>
        </w:rPr>
      </w:pPr>
    </w:p>
    <w:p w14:paraId="1AC0836F" w14:textId="0A64AE57" w:rsidR="009840D4" w:rsidRPr="0020588B" w:rsidRDefault="00AB31A2" w:rsidP="00285EA6">
      <w:pPr>
        <w:jc w:val="right"/>
        <w:rPr>
          <w:rFonts w:ascii="Arial" w:hAnsi="Arial" w:cs="Arial"/>
          <w:color w:val="000000" w:themeColor="text1"/>
          <w:lang w:val="sv-SE"/>
        </w:rPr>
      </w:pPr>
      <w:r w:rsidRPr="0020588B">
        <w:rPr>
          <w:noProof/>
          <w:color w:val="000000" w:themeColor="text1"/>
          <w:lang w:val="en-GB" w:eastAsia="en-GB"/>
        </w:rPr>
        <mc:AlternateContent>
          <mc:Choice Requires="wps">
            <w:drawing>
              <wp:anchor distT="0" distB="0" distL="114300" distR="114300" simplePos="0" relativeHeight="251658240" behindDoc="0" locked="0" layoutInCell="1" allowOverlap="1" wp14:anchorId="1FE6C0C2" wp14:editId="09EFB77B">
                <wp:simplePos x="0" y="0"/>
                <wp:positionH relativeFrom="column">
                  <wp:posOffset>-912495</wp:posOffset>
                </wp:positionH>
                <wp:positionV relativeFrom="paragraph">
                  <wp:posOffset>211455</wp:posOffset>
                </wp:positionV>
                <wp:extent cx="6775450" cy="1276350"/>
                <wp:effectExtent l="0" t="0" r="25400" b="190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0" cy="1276350"/>
                        </a:xfrm>
                        <a:prstGeom prst="rect">
                          <a:avLst/>
                        </a:prstGeom>
                        <a:solidFill>
                          <a:sysClr val="windowText" lastClr="000000">
                            <a:lumMod val="100000"/>
                            <a:lumOff val="0"/>
                          </a:sysClr>
                        </a:solidFill>
                        <a:ln w="9525">
                          <a:solidFill>
                            <a:sysClr val="windowText" lastClr="000000">
                              <a:lumMod val="100000"/>
                              <a:lumOff val="0"/>
                            </a:sysClr>
                          </a:solidFill>
                          <a:miter lim="800000"/>
                          <a:headEnd/>
                          <a:tailEnd/>
                        </a:ln>
                      </wps:spPr>
                      <wps:txbx>
                        <w:txbxContent>
                          <w:p w14:paraId="138C172A" w14:textId="77777777" w:rsidR="008C0DF6" w:rsidRPr="007534DA" w:rsidRDefault="008C0DF6" w:rsidP="008C0DF6">
                            <w:pPr>
                              <w:shd w:val="clear" w:color="auto" w:fill="000000"/>
                              <w:jc w:val="right"/>
                              <w:rPr>
                                <w:color w:val="FFFFFF"/>
                                <w:lang w:val="sv-SE"/>
                              </w:rPr>
                            </w:pPr>
                            <w:r w:rsidRPr="007534DA">
                              <w:rPr>
                                <w:color w:val="FFFFFF"/>
                                <w:lang w:val="sv-SE"/>
                              </w:rPr>
                              <w:t>Högskoleingenjörsutbildning Industriell ekonomi – Affärsingenjör/Logistikingenjör</w:t>
                            </w:r>
                          </w:p>
                          <w:p w14:paraId="00615C0F" w14:textId="77777777" w:rsidR="008C0DF6" w:rsidRDefault="008C0DF6" w:rsidP="008C0DF6">
                            <w:pPr>
                              <w:shd w:val="clear" w:color="auto" w:fill="000000"/>
                              <w:jc w:val="right"/>
                              <w:rPr>
                                <w:color w:val="FFFFFF"/>
                                <w:lang w:val="sv-SE"/>
                              </w:rPr>
                            </w:pPr>
                          </w:p>
                          <w:p w14:paraId="32156EF6" w14:textId="77777777" w:rsidR="008C0DF6" w:rsidRPr="007534DA" w:rsidRDefault="008C0DF6" w:rsidP="008C0DF6">
                            <w:pPr>
                              <w:shd w:val="clear" w:color="auto" w:fill="000000"/>
                              <w:jc w:val="right"/>
                              <w:rPr>
                                <w:color w:val="FFFFFF"/>
                                <w:lang w:val="sv-SE"/>
                              </w:rPr>
                            </w:pPr>
                            <w:r w:rsidRPr="007534DA">
                              <w:rPr>
                                <w:color w:val="FFFFFF"/>
                                <w:lang w:val="sv-SE"/>
                              </w:rPr>
                              <w:t>Grupp 4</w:t>
                            </w:r>
                          </w:p>
                          <w:p w14:paraId="7B4EA018" w14:textId="77777777" w:rsidR="008C0DF6" w:rsidRDefault="008C0DF6" w:rsidP="008C0DF6">
                            <w:pPr>
                              <w:shd w:val="clear" w:color="auto" w:fill="000000"/>
                              <w:jc w:val="right"/>
                              <w:rPr>
                                <w:color w:val="FFFFFF"/>
                                <w:lang w:val="sv-SE"/>
                              </w:rPr>
                            </w:pPr>
                            <w:r w:rsidRPr="007534DA">
                              <w:rPr>
                                <w:color w:val="FFFFFF"/>
                                <w:lang w:val="sv-SE"/>
                              </w:rPr>
                              <w:t xml:space="preserve">Ida </w:t>
                            </w:r>
                            <w:proofErr w:type="spellStart"/>
                            <w:r w:rsidRPr="007534DA">
                              <w:rPr>
                                <w:color w:val="FFFFFF"/>
                                <w:lang w:val="sv-SE"/>
                              </w:rPr>
                              <w:t>Azam</w:t>
                            </w:r>
                            <w:proofErr w:type="spellEnd"/>
                            <w:r w:rsidRPr="007534DA">
                              <w:rPr>
                                <w:color w:val="FFFFFF"/>
                                <w:lang w:val="sv-SE"/>
                              </w:rPr>
                              <w:t xml:space="preserve">, Yousra Ahmed, </w:t>
                            </w:r>
                            <w:proofErr w:type="spellStart"/>
                            <w:r w:rsidRPr="007534DA">
                              <w:rPr>
                                <w:color w:val="FFFFFF"/>
                                <w:lang w:val="sv-SE"/>
                              </w:rPr>
                              <w:t>Forkan</w:t>
                            </w:r>
                            <w:proofErr w:type="spellEnd"/>
                            <w:r w:rsidRPr="007534DA">
                              <w:rPr>
                                <w:color w:val="FFFFFF"/>
                                <w:lang w:val="sv-SE"/>
                              </w:rPr>
                              <w:t xml:space="preserve"> </w:t>
                            </w:r>
                            <w:proofErr w:type="spellStart"/>
                            <w:r w:rsidRPr="007534DA">
                              <w:rPr>
                                <w:color w:val="FFFFFF"/>
                                <w:lang w:val="sv-SE"/>
                              </w:rPr>
                              <w:t>Camgöz</w:t>
                            </w:r>
                            <w:proofErr w:type="spellEnd"/>
                            <w:r w:rsidRPr="007534DA">
                              <w:rPr>
                                <w:color w:val="FFFFFF"/>
                                <w:lang w:val="sv-SE"/>
                              </w:rPr>
                              <w:t>, Shukri Isse, Michelle Nordenmark</w:t>
                            </w:r>
                          </w:p>
                          <w:p w14:paraId="6AAB9DD0" w14:textId="77777777" w:rsidR="00AB31A2" w:rsidRDefault="00AB31A2" w:rsidP="008C0DF6">
                            <w:pPr>
                              <w:shd w:val="clear" w:color="auto" w:fill="000000"/>
                              <w:jc w:val="right"/>
                              <w:rPr>
                                <w:color w:val="FFFFFF"/>
                                <w:lang w:val="sv-SE"/>
                              </w:rPr>
                            </w:pPr>
                          </w:p>
                          <w:p w14:paraId="3A747B04" w14:textId="5C6A076C" w:rsidR="008C0DF6" w:rsidRDefault="008C0DF6" w:rsidP="008C0DF6">
                            <w:pPr>
                              <w:shd w:val="clear" w:color="auto" w:fill="000000"/>
                              <w:jc w:val="right"/>
                              <w:rPr>
                                <w:color w:val="FFFFFF"/>
                                <w:lang w:val="sv-SE"/>
                              </w:rPr>
                            </w:pPr>
                            <w:r>
                              <w:rPr>
                                <w:color w:val="FFFFFF"/>
                                <w:lang w:val="sv-SE"/>
                              </w:rPr>
                              <w:t xml:space="preserve">Logistikens verktyg och metoder </w:t>
                            </w:r>
                          </w:p>
                          <w:p w14:paraId="1260A0F2" w14:textId="77777777" w:rsidR="008C0DF6" w:rsidRPr="007534DA" w:rsidRDefault="008C0DF6" w:rsidP="008C0DF6">
                            <w:pPr>
                              <w:shd w:val="clear" w:color="auto" w:fill="000000"/>
                              <w:jc w:val="right"/>
                              <w:rPr>
                                <w:color w:val="FFFFFF"/>
                                <w:lang w:val="sv-SE"/>
                              </w:rPr>
                            </w:pPr>
                          </w:p>
                          <w:p w14:paraId="200B30DE" w14:textId="77777777" w:rsidR="008C0DF6" w:rsidRPr="007534DA" w:rsidRDefault="008C0DF6" w:rsidP="008C0DF6">
                            <w:pPr>
                              <w:shd w:val="clear" w:color="auto" w:fill="000000"/>
                              <w:jc w:val="right"/>
                              <w:rPr>
                                <w:color w:val="FFFFFF"/>
                                <w:lang w:val="sv-SE"/>
                              </w:rPr>
                            </w:pPr>
                          </w:p>
                          <w:p w14:paraId="7D12123A" w14:textId="685E7D07" w:rsidR="00302A9E" w:rsidRDefault="008C0DF6" w:rsidP="008C0DF6">
                            <w:pPr>
                              <w:shd w:val="clear" w:color="auto" w:fill="000000"/>
                              <w:jc w:val="right"/>
                              <w:rPr>
                                <w:rFonts w:ascii="Arial" w:hAnsi="Arial" w:cs="Arial"/>
                                <w:color w:val="FFFFFF"/>
                                <w:lang w:val="sv-SE"/>
                              </w:rPr>
                            </w:pPr>
                            <w:r w:rsidRPr="007534DA">
                              <w:rPr>
                                <w:color w:val="FFFFFF"/>
                                <w:lang w:val="sv-SE"/>
                              </w:rPr>
                              <w:t>Logistikens verktyg och metoder</w:t>
                            </w:r>
                          </w:p>
                          <w:p w14:paraId="3952326F" w14:textId="77777777" w:rsidR="00302A9E" w:rsidRPr="008C0DF6" w:rsidRDefault="00302A9E">
                            <w:pPr>
                              <w:rPr>
                                <w:lang w:val="sv-S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6C0C2" id="_x0000_t202" coordsize="21600,21600" o:spt="202" path="m,l,21600r21600,l21600,xe">
                <v:stroke joinstyle="miter"/>
                <v:path gradientshapeok="t" o:connecttype="rect"/>
              </v:shapetype>
              <v:shape id="Text Box 4" o:spid="_x0000_s1026" type="#_x0000_t202" style="position:absolute;left:0;text-align:left;margin-left:-71.85pt;margin-top:16.65pt;width:533.5pt;height:1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" fillcolor="black">
                <v:textbox>
                  <w:txbxContent>
                    <w:p w14:paraId="138C172A" w14:textId="77777777" w:rsidR="008C0DF6" w:rsidRPr="007534DA" w:rsidRDefault="008C0DF6" w:rsidP="008C0DF6">
                      <w:pPr>
                        <w:shd w:val="clear" w:color="auto" w:fill="000000"/>
                        <w:jc w:val="right"/>
                        <w:rPr>
                          <w:color w:val="FFFFFF"/>
                          <w:lang w:val="sv-SE"/>
                        </w:rPr>
                      </w:pPr>
                      <w:r w:rsidRPr="007534DA">
                        <w:rPr>
                          <w:color w:val="FFFFFF"/>
                          <w:lang w:val="sv-SE"/>
                        </w:rPr>
                        <w:t>Högskoleingenjörsutbildning Industriell ekonomi – Affärsingenjör/Logistikingenjör</w:t>
                      </w:r>
                    </w:p>
                    <w:p w14:paraId="00615C0F" w14:textId="77777777" w:rsidR="008C0DF6" w:rsidRDefault="008C0DF6" w:rsidP="008C0DF6">
                      <w:pPr>
                        <w:shd w:val="clear" w:color="auto" w:fill="000000"/>
                        <w:jc w:val="right"/>
                        <w:rPr>
                          <w:color w:val="FFFFFF"/>
                          <w:lang w:val="sv-SE"/>
                        </w:rPr>
                      </w:pPr>
                    </w:p>
                    <w:p w14:paraId="32156EF6" w14:textId="77777777" w:rsidR="008C0DF6" w:rsidRPr="007534DA" w:rsidRDefault="008C0DF6" w:rsidP="008C0DF6">
                      <w:pPr>
                        <w:shd w:val="clear" w:color="auto" w:fill="000000"/>
                        <w:jc w:val="right"/>
                        <w:rPr>
                          <w:color w:val="FFFFFF"/>
                          <w:lang w:val="sv-SE"/>
                        </w:rPr>
                      </w:pPr>
                      <w:r w:rsidRPr="007534DA">
                        <w:rPr>
                          <w:color w:val="FFFFFF"/>
                          <w:lang w:val="sv-SE"/>
                        </w:rPr>
                        <w:t>Grupp 4</w:t>
                      </w:r>
                    </w:p>
                    <w:p w14:paraId="7B4EA018" w14:textId="77777777" w:rsidR="008C0DF6" w:rsidRDefault="008C0DF6" w:rsidP="008C0DF6">
                      <w:pPr>
                        <w:shd w:val="clear" w:color="auto" w:fill="000000"/>
                        <w:jc w:val="right"/>
                        <w:rPr>
                          <w:color w:val="FFFFFF"/>
                          <w:lang w:val="sv-SE"/>
                        </w:rPr>
                      </w:pPr>
                      <w:r w:rsidRPr="007534DA">
                        <w:rPr>
                          <w:color w:val="FFFFFF"/>
                          <w:lang w:val="sv-SE"/>
                        </w:rPr>
                        <w:t xml:space="preserve">Ida </w:t>
                      </w:r>
                      <w:proofErr w:type="spellStart"/>
                      <w:r w:rsidRPr="007534DA">
                        <w:rPr>
                          <w:color w:val="FFFFFF"/>
                          <w:lang w:val="sv-SE"/>
                        </w:rPr>
                        <w:t>Azam</w:t>
                      </w:r>
                      <w:proofErr w:type="spellEnd"/>
                      <w:r w:rsidRPr="007534DA">
                        <w:rPr>
                          <w:color w:val="FFFFFF"/>
                          <w:lang w:val="sv-SE"/>
                        </w:rPr>
                        <w:t xml:space="preserve">, Yousra Ahmed, </w:t>
                      </w:r>
                      <w:proofErr w:type="spellStart"/>
                      <w:r w:rsidRPr="007534DA">
                        <w:rPr>
                          <w:color w:val="FFFFFF"/>
                          <w:lang w:val="sv-SE"/>
                        </w:rPr>
                        <w:t>Forkan</w:t>
                      </w:r>
                      <w:proofErr w:type="spellEnd"/>
                      <w:r w:rsidRPr="007534DA">
                        <w:rPr>
                          <w:color w:val="FFFFFF"/>
                          <w:lang w:val="sv-SE"/>
                        </w:rPr>
                        <w:t xml:space="preserve"> </w:t>
                      </w:r>
                      <w:proofErr w:type="spellStart"/>
                      <w:r w:rsidRPr="007534DA">
                        <w:rPr>
                          <w:color w:val="FFFFFF"/>
                          <w:lang w:val="sv-SE"/>
                        </w:rPr>
                        <w:t>Camgöz</w:t>
                      </w:r>
                      <w:proofErr w:type="spellEnd"/>
                      <w:r w:rsidRPr="007534DA">
                        <w:rPr>
                          <w:color w:val="FFFFFF"/>
                          <w:lang w:val="sv-SE"/>
                        </w:rPr>
                        <w:t>, Shukri Isse, Michelle Nordenmark</w:t>
                      </w:r>
                    </w:p>
                    <w:p w14:paraId="6AAB9DD0" w14:textId="77777777" w:rsidR="00AB31A2" w:rsidRDefault="00AB31A2" w:rsidP="008C0DF6">
                      <w:pPr>
                        <w:shd w:val="clear" w:color="auto" w:fill="000000"/>
                        <w:jc w:val="right"/>
                        <w:rPr>
                          <w:color w:val="FFFFFF"/>
                          <w:lang w:val="sv-SE"/>
                        </w:rPr>
                      </w:pPr>
                    </w:p>
                    <w:p w14:paraId="3A747B04" w14:textId="5C6A076C" w:rsidR="008C0DF6" w:rsidRDefault="008C0DF6" w:rsidP="008C0DF6">
                      <w:pPr>
                        <w:shd w:val="clear" w:color="auto" w:fill="000000"/>
                        <w:jc w:val="right"/>
                        <w:rPr>
                          <w:color w:val="FFFFFF"/>
                          <w:lang w:val="sv-SE"/>
                        </w:rPr>
                      </w:pPr>
                      <w:r>
                        <w:rPr>
                          <w:color w:val="FFFFFF"/>
                          <w:lang w:val="sv-SE"/>
                        </w:rPr>
                        <w:t xml:space="preserve">Logistikens verktyg och metoder </w:t>
                      </w:r>
                    </w:p>
                    <w:p w14:paraId="1260A0F2" w14:textId="77777777" w:rsidR="008C0DF6" w:rsidRPr="007534DA" w:rsidRDefault="008C0DF6" w:rsidP="008C0DF6">
                      <w:pPr>
                        <w:shd w:val="clear" w:color="auto" w:fill="000000"/>
                        <w:jc w:val="right"/>
                        <w:rPr>
                          <w:color w:val="FFFFFF"/>
                          <w:lang w:val="sv-SE"/>
                        </w:rPr>
                      </w:pPr>
                    </w:p>
                    <w:p w14:paraId="200B30DE" w14:textId="77777777" w:rsidR="008C0DF6" w:rsidRPr="007534DA" w:rsidRDefault="008C0DF6" w:rsidP="008C0DF6">
                      <w:pPr>
                        <w:shd w:val="clear" w:color="auto" w:fill="000000"/>
                        <w:jc w:val="right"/>
                        <w:rPr>
                          <w:color w:val="FFFFFF"/>
                          <w:lang w:val="sv-SE"/>
                        </w:rPr>
                      </w:pPr>
                    </w:p>
                    <w:p w14:paraId="7D12123A" w14:textId="685E7D07" w:rsidR="00302A9E" w:rsidRDefault="008C0DF6" w:rsidP="008C0DF6">
                      <w:pPr>
                        <w:shd w:val="clear" w:color="auto" w:fill="000000"/>
                        <w:jc w:val="right"/>
                        <w:rPr>
                          <w:rFonts w:ascii="Arial" w:hAnsi="Arial" w:cs="Arial"/>
                          <w:color w:val="FFFFFF"/>
                          <w:lang w:val="sv-SE"/>
                        </w:rPr>
                      </w:pPr>
                      <w:r w:rsidRPr="007534DA">
                        <w:rPr>
                          <w:color w:val="FFFFFF"/>
                          <w:lang w:val="sv-SE"/>
                        </w:rPr>
                        <w:t>Logistikens verktyg och metoder</w:t>
                      </w:r>
                    </w:p>
                    <w:p w14:paraId="3952326F" w14:textId="77777777" w:rsidR="00302A9E" w:rsidRPr="008C0DF6" w:rsidRDefault="00302A9E">
                      <w:pPr>
                        <w:rPr>
                          <w:lang w:val="sv-SE"/>
                        </w:rPr>
                      </w:pPr>
                    </w:p>
                  </w:txbxContent>
                </v:textbox>
              </v:shape>
            </w:pict>
          </mc:Fallback>
        </mc:AlternateContent>
      </w:r>
    </w:p>
    <w:p w14:paraId="667EF950" w14:textId="6F96E1E3" w:rsidR="00285EA6" w:rsidRPr="0020588B" w:rsidRDefault="00285EA6" w:rsidP="00285EA6">
      <w:pPr>
        <w:jc w:val="right"/>
        <w:rPr>
          <w:rFonts w:ascii="Arial" w:hAnsi="Arial" w:cs="Arial"/>
          <w:color w:val="000000" w:themeColor="text1"/>
          <w:lang w:val="sv-SE"/>
        </w:rPr>
      </w:pPr>
    </w:p>
    <w:p w14:paraId="302F508C" w14:textId="77777777" w:rsidR="00285EA6" w:rsidRPr="0020588B" w:rsidRDefault="00285EA6" w:rsidP="00285EA6">
      <w:pPr>
        <w:jc w:val="right"/>
        <w:rPr>
          <w:rFonts w:ascii="Arial" w:hAnsi="Arial" w:cs="Arial"/>
          <w:color w:val="000000" w:themeColor="text1"/>
          <w:lang w:val="sv-SE"/>
        </w:rPr>
      </w:pPr>
    </w:p>
    <w:p w14:paraId="2231E693" w14:textId="77777777" w:rsidR="00285EA6" w:rsidRPr="0020588B" w:rsidRDefault="00285EA6" w:rsidP="00285EA6">
      <w:pPr>
        <w:jc w:val="right"/>
        <w:rPr>
          <w:rFonts w:ascii="Arial" w:hAnsi="Arial" w:cs="Arial"/>
          <w:color w:val="000000" w:themeColor="text1"/>
          <w:lang w:val="sv-SE"/>
        </w:rPr>
      </w:pPr>
    </w:p>
    <w:p w14:paraId="6F675577" w14:textId="77777777" w:rsidR="00285EA6" w:rsidRPr="0020588B" w:rsidRDefault="00D6040B" w:rsidP="00285EA6">
      <w:pPr>
        <w:jc w:val="right"/>
        <w:rPr>
          <w:rFonts w:ascii="Arial" w:hAnsi="Arial" w:cs="Arial"/>
          <w:color w:val="000000" w:themeColor="text1"/>
          <w:lang w:val="sv-SE"/>
        </w:rPr>
      </w:pPr>
      <w:r w:rsidRPr="0020588B">
        <w:rPr>
          <w:noProof/>
          <w:color w:val="000000" w:themeColor="text1"/>
          <w:lang w:val="en-GB" w:eastAsia="en-GB"/>
        </w:rPr>
        <mc:AlternateContent>
          <mc:Choice Requires="wps">
            <w:drawing>
              <wp:anchor distT="0" distB="0" distL="114300" distR="114300" simplePos="0" relativeHeight="251658241" behindDoc="0" locked="0" layoutInCell="1" allowOverlap="1" wp14:anchorId="565A5E5C" wp14:editId="63E2DFBD">
                <wp:simplePos x="0" y="0"/>
                <wp:positionH relativeFrom="column">
                  <wp:posOffset>-227965</wp:posOffset>
                </wp:positionH>
                <wp:positionV relativeFrom="paragraph">
                  <wp:posOffset>83185</wp:posOffset>
                </wp:positionV>
                <wp:extent cx="297815" cy="914400"/>
                <wp:effectExtent l="0" t="0" r="0" b="0"/>
                <wp:wrapSquare wrapText="bothSides"/>
                <wp:docPr id="2" name="Textruta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815" cy="914400"/>
                        </a:xfrm>
                        <a:prstGeom prst="rect">
                          <a:avLst/>
                        </a:prstGeom>
                        <a:noFill/>
                        <a:ln>
                          <a:noFill/>
                        </a:ln>
                        <a:effectLst/>
                        <a:extLs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p w14:paraId="4FEFD59B" w14:textId="77777777" w:rsidR="00302A9E" w:rsidRDefault="00302A9E" w:rsidP="00285EA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5A5E5C" id="Textruta 3" o:spid="_x0000_s1027" type="#_x0000_t202" style="position:absolute;left:0;text-align:left;margin-left:-17.95pt;margin-top:6.55pt;width:23.45pt;height:1in;z-index:25165824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" filled="f" stroked="f">
                <v:textbox>
                  <w:txbxContent>
                    <w:p w14:paraId="4FEFD59B" w14:textId="77777777" w:rsidR="00302A9E" w:rsidRDefault="00302A9E" w:rsidP="00285EA6"/>
                  </w:txbxContent>
                </v:textbox>
                <w10:wrap type="square"/>
              </v:shape>
            </w:pict>
          </mc:Fallback>
        </mc:AlternateContent>
      </w:r>
    </w:p>
    <w:p w14:paraId="6A469BAE" w14:textId="77777777" w:rsidR="00285EA6" w:rsidRPr="0020588B" w:rsidRDefault="00285EA6" w:rsidP="00285EA6">
      <w:pPr>
        <w:jc w:val="right"/>
        <w:rPr>
          <w:rFonts w:ascii="Arial" w:hAnsi="Arial" w:cs="Arial"/>
          <w:color w:val="000000" w:themeColor="text1"/>
          <w:lang w:val="sv-SE"/>
        </w:rPr>
      </w:pPr>
    </w:p>
    <w:p w14:paraId="31CF6051" w14:textId="77777777" w:rsidR="00285EA6" w:rsidRPr="0020588B" w:rsidRDefault="00285EA6" w:rsidP="00285EA6">
      <w:pPr>
        <w:jc w:val="right"/>
        <w:rPr>
          <w:rFonts w:ascii="Arial" w:hAnsi="Arial" w:cs="Arial"/>
          <w:color w:val="000000" w:themeColor="text1"/>
          <w:lang w:val="sv-SE"/>
        </w:rPr>
      </w:pPr>
    </w:p>
    <w:p w14:paraId="7BAED1CC" w14:textId="77777777" w:rsidR="00285EA6" w:rsidRPr="0020588B" w:rsidRDefault="00285EA6" w:rsidP="00285EA6">
      <w:pPr>
        <w:rPr>
          <w:rFonts w:ascii="Arial" w:hAnsi="Arial" w:cs="Arial"/>
          <w:color w:val="000000" w:themeColor="text1"/>
          <w:lang w:val="sv-SE"/>
        </w:rPr>
      </w:pPr>
    </w:p>
    <w:p w14:paraId="7CB37F29" w14:textId="77777777" w:rsidR="002575CD" w:rsidRPr="0020588B" w:rsidRDefault="002575CD">
      <w:pPr>
        <w:jc w:val="right"/>
        <w:rPr>
          <w:rFonts w:ascii="Arial" w:hAnsi="Arial" w:cs="Arial"/>
          <w:color w:val="000000" w:themeColor="text1"/>
          <w:lang w:val="sv-SE"/>
        </w:rPr>
      </w:pPr>
    </w:p>
    <w:p w14:paraId="0D223212" w14:textId="77777777" w:rsidR="002575CD" w:rsidRPr="0020588B" w:rsidRDefault="002575CD">
      <w:pPr>
        <w:jc w:val="right"/>
        <w:rPr>
          <w:rFonts w:ascii="Arial" w:hAnsi="Arial" w:cs="Arial"/>
          <w:color w:val="000000" w:themeColor="text1"/>
          <w:lang w:val="sv-SE"/>
        </w:rPr>
      </w:pPr>
    </w:p>
    <w:p w14:paraId="73E79ED9" w14:textId="77777777" w:rsidR="002575CD" w:rsidRPr="0020588B" w:rsidRDefault="002575CD" w:rsidP="00E743E9">
      <w:pPr>
        <w:jc w:val="center"/>
        <w:rPr>
          <w:rFonts w:ascii="Arial" w:hAnsi="Arial" w:cs="Arial"/>
          <w:color w:val="000000" w:themeColor="text1"/>
          <w:lang w:val="sv-SE"/>
        </w:rPr>
      </w:pPr>
    </w:p>
    <w:p w14:paraId="17C5E185" w14:textId="77777777" w:rsidR="0037169C" w:rsidRPr="0020588B" w:rsidRDefault="0037169C" w:rsidP="00E743E9">
      <w:pPr>
        <w:jc w:val="center"/>
        <w:rPr>
          <w:rFonts w:ascii="Arial" w:hAnsi="Arial" w:cs="Arial"/>
          <w:color w:val="000000" w:themeColor="text1"/>
          <w:lang w:val="sv-SE"/>
        </w:rPr>
      </w:pPr>
    </w:p>
    <w:p w14:paraId="1D697A5E" w14:textId="77777777" w:rsidR="0037169C" w:rsidRPr="0020588B" w:rsidRDefault="0037169C" w:rsidP="00E743E9">
      <w:pPr>
        <w:jc w:val="center"/>
        <w:rPr>
          <w:rFonts w:ascii="Arial" w:hAnsi="Arial" w:cs="Arial"/>
          <w:color w:val="000000" w:themeColor="text1"/>
          <w:lang w:val="sv-SE"/>
        </w:rPr>
      </w:pPr>
    </w:p>
    <w:p w14:paraId="728833D3" w14:textId="77777777" w:rsidR="0037169C" w:rsidRPr="0020588B" w:rsidRDefault="0037169C" w:rsidP="00E743E9">
      <w:pPr>
        <w:jc w:val="center"/>
        <w:rPr>
          <w:rFonts w:ascii="Arial" w:hAnsi="Arial" w:cs="Arial"/>
          <w:color w:val="000000" w:themeColor="text1"/>
          <w:lang w:val="sv-SE"/>
        </w:rPr>
      </w:pPr>
    </w:p>
    <w:p w14:paraId="6E391106" w14:textId="77777777" w:rsidR="00890670" w:rsidRPr="0020588B" w:rsidRDefault="00890670" w:rsidP="00E743E9">
      <w:pPr>
        <w:jc w:val="center"/>
        <w:rPr>
          <w:rFonts w:ascii="Arial" w:hAnsi="Arial" w:cs="Arial"/>
          <w:color w:val="000000" w:themeColor="text1"/>
          <w:lang w:val="sv-SE"/>
        </w:rPr>
      </w:pPr>
    </w:p>
    <w:p w14:paraId="1E4EF843" w14:textId="77777777" w:rsidR="00285EA6" w:rsidRPr="0020588B" w:rsidRDefault="00285EA6" w:rsidP="00E743E9">
      <w:pPr>
        <w:jc w:val="center"/>
        <w:rPr>
          <w:rFonts w:ascii="Arial" w:hAnsi="Arial" w:cs="Arial"/>
          <w:color w:val="000000" w:themeColor="text1"/>
          <w:lang w:val="sv-SE"/>
        </w:rPr>
      </w:pPr>
    </w:p>
    <w:p w14:paraId="5696D72A" w14:textId="77777777" w:rsidR="006F10B6" w:rsidRPr="0020588B" w:rsidRDefault="006F10B6" w:rsidP="00E743E9">
      <w:pPr>
        <w:jc w:val="center"/>
        <w:rPr>
          <w:rFonts w:ascii="Arial" w:hAnsi="Arial" w:cs="Arial"/>
          <w:color w:val="000000" w:themeColor="text1"/>
          <w:lang w:val="sv-SE"/>
        </w:rPr>
      </w:pPr>
    </w:p>
    <w:p w14:paraId="73C94244" w14:textId="77777777" w:rsidR="006F10B6" w:rsidRPr="0020588B" w:rsidRDefault="006F10B6" w:rsidP="00E743E9">
      <w:pPr>
        <w:jc w:val="center"/>
        <w:rPr>
          <w:rFonts w:ascii="Arial" w:hAnsi="Arial" w:cs="Arial"/>
          <w:color w:val="000000" w:themeColor="text1"/>
          <w:lang w:val="sv-SE"/>
        </w:rPr>
      </w:pPr>
    </w:p>
    <w:p w14:paraId="0B002D02" w14:textId="77777777" w:rsidR="006F10B6" w:rsidRPr="0020588B" w:rsidRDefault="006F10B6" w:rsidP="00E743E9">
      <w:pPr>
        <w:jc w:val="center"/>
        <w:rPr>
          <w:rFonts w:ascii="Arial" w:hAnsi="Arial" w:cs="Arial"/>
          <w:color w:val="000000" w:themeColor="text1"/>
          <w:lang w:val="sv-SE"/>
        </w:rPr>
      </w:pPr>
    </w:p>
    <w:p w14:paraId="20CB5469" w14:textId="77777777" w:rsidR="006F10B6" w:rsidRPr="0020588B" w:rsidRDefault="006F10B6" w:rsidP="00E743E9">
      <w:pPr>
        <w:jc w:val="center"/>
        <w:rPr>
          <w:rFonts w:ascii="Arial" w:hAnsi="Arial" w:cs="Arial"/>
          <w:color w:val="000000" w:themeColor="text1"/>
          <w:lang w:val="sv-SE"/>
        </w:rPr>
      </w:pPr>
    </w:p>
    <w:p w14:paraId="3371F9D7" w14:textId="77777777" w:rsidR="00285EA6" w:rsidRDefault="00285EA6" w:rsidP="00E743E9">
      <w:pPr>
        <w:jc w:val="center"/>
        <w:rPr>
          <w:rFonts w:ascii="Arial" w:hAnsi="Arial" w:cs="Arial"/>
          <w:lang w:val="sv-SE"/>
        </w:rPr>
      </w:pPr>
    </w:p>
    <w:p w14:paraId="368A81B3" w14:textId="77777777" w:rsidR="00285EA6" w:rsidRDefault="00285EA6" w:rsidP="00E743E9">
      <w:pPr>
        <w:jc w:val="center"/>
        <w:rPr>
          <w:rFonts w:ascii="Arial" w:hAnsi="Arial" w:cs="Arial"/>
          <w:lang w:val="sv-SE"/>
        </w:rPr>
      </w:pPr>
    </w:p>
    <w:p w14:paraId="7A9E8CA3" w14:textId="77777777" w:rsidR="00285EA6" w:rsidRDefault="00285EA6" w:rsidP="00E743E9">
      <w:pPr>
        <w:jc w:val="center"/>
        <w:rPr>
          <w:rFonts w:ascii="Arial" w:hAnsi="Arial" w:cs="Arial"/>
          <w:lang w:val="sv-SE"/>
        </w:rPr>
      </w:pPr>
    </w:p>
    <w:p w14:paraId="2F863689" w14:textId="77777777" w:rsidR="00285EA6" w:rsidRDefault="00285EA6" w:rsidP="00E743E9">
      <w:pPr>
        <w:jc w:val="center"/>
        <w:rPr>
          <w:rFonts w:ascii="Arial" w:hAnsi="Arial" w:cs="Arial"/>
          <w:lang w:val="sv-SE"/>
        </w:rPr>
      </w:pPr>
    </w:p>
    <w:p w14:paraId="4AE70035" w14:textId="77777777" w:rsidR="00285EA6" w:rsidRDefault="00285EA6" w:rsidP="00E743E9">
      <w:pPr>
        <w:jc w:val="center"/>
        <w:rPr>
          <w:rFonts w:ascii="Arial" w:hAnsi="Arial" w:cs="Arial"/>
          <w:lang w:val="sv-SE"/>
        </w:rPr>
      </w:pPr>
    </w:p>
    <w:p w14:paraId="1AFFD450" w14:textId="77777777" w:rsidR="00285EA6" w:rsidRDefault="00285EA6" w:rsidP="00E743E9">
      <w:pPr>
        <w:jc w:val="center"/>
        <w:rPr>
          <w:rFonts w:ascii="Arial" w:hAnsi="Arial" w:cs="Arial"/>
          <w:lang w:val="sv-SE"/>
        </w:rPr>
      </w:pPr>
    </w:p>
    <w:p w14:paraId="6380B97B" w14:textId="77777777" w:rsidR="00955CD9" w:rsidRPr="00DA163B" w:rsidRDefault="00955CD9" w:rsidP="00E743E9">
      <w:pPr>
        <w:jc w:val="center"/>
        <w:rPr>
          <w:rFonts w:ascii="Tahoma" w:hAnsi="Tahoma"/>
          <w:lang w:val="sv-SE"/>
        </w:rPr>
      </w:pPr>
    </w:p>
    <w:p w14:paraId="5C589B45" w14:textId="77777777" w:rsidR="002575CD" w:rsidRPr="00DA163B" w:rsidRDefault="002575CD" w:rsidP="00E743E9">
      <w:pPr>
        <w:jc w:val="center"/>
        <w:rPr>
          <w:rFonts w:ascii="Tahoma" w:hAnsi="Tahoma"/>
          <w:lang w:val="sv-SE"/>
        </w:rPr>
        <w:sectPr w:rsidR="002575CD" w:rsidRPr="00DA163B" w:rsidSect="004B5A09">
          <w:headerReference w:type="default" r:id="rId11"/>
          <w:footerReference w:type="default" r:id="rId12"/>
          <w:footerReference w:type="first" r:id="rId13"/>
          <w:pgSz w:w="11907" w:h="16839" w:code="9"/>
          <w:pgMar w:top="1417" w:right="1417" w:bottom="1417" w:left="1417" w:header="708" w:footer="708" w:gutter="0"/>
          <w:cols w:space="708"/>
          <w:docGrid w:linePitch="360"/>
        </w:sectPr>
      </w:pPr>
    </w:p>
    <w:p w14:paraId="0FE4F518" w14:textId="77777777" w:rsidR="0091452C" w:rsidRPr="007816B4" w:rsidRDefault="0091452C" w:rsidP="0091452C">
      <w:pPr>
        <w:rPr>
          <w:lang w:val="sv-SE"/>
        </w:rPr>
      </w:pPr>
      <w:r w:rsidRPr="114398E4">
        <w:rPr>
          <w:b/>
          <w:bCs/>
          <w:lang w:val="sv-SE"/>
        </w:rPr>
        <w:lastRenderedPageBreak/>
        <w:t>Svensk titel:</w:t>
      </w:r>
      <w:r w:rsidRPr="114398E4">
        <w:rPr>
          <w:lang w:val="sv-SE"/>
        </w:rPr>
        <w:t xml:space="preserve"> </w:t>
      </w:r>
      <w:proofErr w:type="spellStart"/>
      <w:r w:rsidRPr="114398E4">
        <w:rPr>
          <w:lang w:val="sv-SE"/>
        </w:rPr>
        <w:t>Steelglove</w:t>
      </w:r>
      <w:proofErr w:type="spellEnd"/>
      <w:r w:rsidRPr="114398E4">
        <w:rPr>
          <w:lang w:val="sv-SE"/>
        </w:rPr>
        <w:t xml:space="preserve"> Ltd</w:t>
      </w:r>
    </w:p>
    <w:p w14:paraId="5D9B470D" w14:textId="77777777" w:rsidR="0091452C" w:rsidRPr="007816B4" w:rsidRDefault="0091452C" w:rsidP="0091452C">
      <w:pPr>
        <w:jc w:val="left"/>
        <w:rPr>
          <w:lang w:val="sv-SE"/>
        </w:rPr>
      </w:pPr>
      <w:r w:rsidRPr="114398E4">
        <w:rPr>
          <w:b/>
          <w:bCs/>
          <w:lang w:val="sv-SE"/>
        </w:rPr>
        <w:t>Gruppnummer:</w:t>
      </w:r>
      <w:r w:rsidRPr="114398E4">
        <w:rPr>
          <w:lang w:val="sv-SE"/>
        </w:rPr>
        <w:t xml:space="preserve"> 4</w:t>
      </w:r>
    </w:p>
    <w:p w14:paraId="29019371" w14:textId="77777777" w:rsidR="0091452C" w:rsidRPr="007816B4" w:rsidRDefault="0091452C" w:rsidP="0091452C">
      <w:pPr>
        <w:jc w:val="left"/>
        <w:rPr>
          <w:lang w:val="fr-FR"/>
        </w:rPr>
      </w:pPr>
      <w:proofErr w:type="spellStart"/>
      <w:proofErr w:type="gramStart"/>
      <w:r w:rsidRPr="114398E4">
        <w:rPr>
          <w:b/>
          <w:bCs/>
          <w:lang w:val="fr-FR"/>
        </w:rPr>
        <w:t>Författare</w:t>
      </w:r>
      <w:proofErr w:type="spellEnd"/>
      <w:r w:rsidRPr="114398E4">
        <w:rPr>
          <w:b/>
          <w:bCs/>
          <w:lang w:val="fr-FR"/>
        </w:rPr>
        <w:t>:</w:t>
      </w:r>
      <w:proofErr w:type="gramEnd"/>
      <w:r w:rsidRPr="114398E4">
        <w:rPr>
          <w:lang w:val="fr-FR"/>
        </w:rPr>
        <w:t xml:space="preserve"> Yousra Ahmed, Ida </w:t>
      </w:r>
      <w:proofErr w:type="spellStart"/>
      <w:r w:rsidRPr="114398E4">
        <w:rPr>
          <w:lang w:val="fr-FR"/>
        </w:rPr>
        <w:t>Azam</w:t>
      </w:r>
      <w:proofErr w:type="spellEnd"/>
      <w:r w:rsidRPr="114398E4">
        <w:rPr>
          <w:lang w:val="fr-FR"/>
        </w:rPr>
        <w:t xml:space="preserve">, </w:t>
      </w:r>
      <w:proofErr w:type="spellStart"/>
      <w:r w:rsidRPr="114398E4">
        <w:rPr>
          <w:lang w:val="fr-FR"/>
        </w:rPr>
        <w:t>Forkan</w:t>
      </w:r>
      <w:proofErr w:type="spellEnd"/>
      <w:r w:rsidRPr="114398E4">
        <w:rPr>
          <w:lang w:val="fr-FR"/>
        </w:rPr>
        <w:t xml:space="preserve"> </w:t>
      </w:r>
      <w:proofErr w:type="spellStart"/>
      <w:r w:rsidRPr="114398E4">
        <w:rPr>
          <w:lang w:val="fr-FR"/>
        </w:rPr>
        <w:t>Camgöz</w:t>
      </w:r>
      <w:proofErr w:type="spellEnd"/>
      <w:r w:rsidRPr="114398E4">
        <w:rPr>
          <w:lang w:val="fr-FR"/>
        </w:rPr>
        <w:t xml:space="preserve">, Shukri Isse </w:t>
      </w:r>
      <w:proofErr w:type="spellStart"/>
      <w:r w:rsidRPr="114398E4">
        <w:rPr>
          <w:lang w:val="fr-FR"/>
        </w:rPr>
        <w:t>och</w:t>
      </w:r>
      <w:proofErr w:type="spellEnd"/>
      <w:r w:rsidRPr="114398E4">
        <w:rPr>
          <w:lang w:val="fr-FR"/>
        </w:rPr>
        <w:t xml:space="preserve"> Michelle </w:t>
      </w:r>
      <w:proofErr w:type="spellStart"/>
      <w:r w:rsidRPr="114398E4">
        <w:rPr>
          <w:lang w:val="fr-FR"/>
        </w:rPr>
        <w:t>Nordenmark</w:t>
      </w:r>
      <w:proofErr w:type="spellEnd"/>
      <w:r>
        <w:rPr>
          <w:lang w:val="fr-FR"/>
        </w:rPr>
        <w:t>.</w:t>
      </w:r>
    </w:p>
    <w:p w14:paraId="0B79DAD8" w14:textId="08CFF656" w:rsidR="0091452C" w:rsidRPr="0091452C" w:rsidRDefault="0091452C" w:rsidP="0091452C">
      <w:pPr>
        <w:rPr>
          <w:lang w:val="sv-SE"/>
        </w:rPr>
      </w:pPr>
      <w:r w:rsidRPr="114398E4">
        <w:rPr>
          <w:b/>
          <w:bCs/>
          <w:lang w:val="sv-SE"/>
        </w:rPr>
        <w:t>Nyckelord:</w:t>
      </w:r>
      <w:r w:rsidRPr="114398E4">
        <w:rPr>
          <w:lang w:val="sv-SE"/>
        </w:rPr>
        <w:t xml:space="preserve"> </w:t>
      </w:r>
      <w:r w:rsidRPr="28938004">
        <w:rPr>
          <w:lang w:val="sv-SE"/>
        </w:rPr>
        <w:t>Kapitalbindning</w:t>
      </w:r>
      <w:r w:rsidRPr="114398E4">
        <w:rPr>
          <w:lang w:val="sv-SE"/>
        </w:rPr>
        <w:t>, effektivitet och lönsamhet</w:t>
      </w:r>
    </w:p>
    <w:p w14:paraId="6286918A" w14:textId="5CCD4CB6" w:rsidR="001A16CD" w:rsidRPr="007816B4" w:rsidRDefault="00444323" w:rsidP="00444323">
      <w:pPr>
        <w:tabs>
          <w:tab w:val="left" w:leader="underscore" w:pos="8931"/>
        </w:tabs>
        <w:rPr>
          <w:rFonts w:ascii="Arial" w:hAnsi="Arial" w:cs="Arial"/>
          <w:lang w:val="sv-SE"/>
        </w:rPr>
      </w:pPr>
      <w:r>
        <w:rPr>
          <w:rFonts w:ascii="Arial" w:hAnsi="Arial" w:cs="Arial"/>
          <w:lang w:val="sv-SE"/>
        </w:rPr>
        <w:tab/>
      </w:r>
    </w:p>
    <w:p w14:paraId="5F8A4E25" w14:textId="77777777" w:rsidR="005400C3" w:rsidRDefault="005400C3" w:rsidP="005400C3">
      <w:pPr>
        <w:jc w:val="left"/>
        <w:rPr>
          <w:lang w:val="sv-SE"/>
        </w:rPr>
      </w:pPr>
    </w:p>
    <w:p w14:paraId="57E4DAAD" w14:textId="77777777" w:rsidR="005400C3" w:rsidRDefault="005400C3" w:rsidP="005400C3">
      <w:pPr>
        <w:jc w:val="left"/>
        <w:rPr>
          <w:lang w:val="sv-SE"/>
        </w:rPr>
      </w:pPr>
    </w:p>
    <w:p w14:paraId="01A5F4A5" w14:textId="62269EBA" w:rsidR="00DA163B" w:rsidRPr="005400C3" w:rsidRDefault="00DA163B" w:rsidP="005400C3">
      <w:pPr>
        <w:jc w:val="left"/>
        <w:rPr>
          <w:b/>
          <w:caps/>
          <w:kern w:val="32"/>
          <w:sz w:val="32"/>
          <w:szCs w:val="32"/>
          <w:lang w:val="sv-SE"/>
        </w:rPr>
      </w:pPr>
      <w:r w:rsidRPr="2190C6E2">
        <w:rPr>
          <w:b/>
          <w:sz w:val="32"/>
          <w:szCs w:val="32"/>
          <w:lang w:val="sv-SE"/>
        </w:rPr>
        <w:t>Sammanfattning</w:t>
      </w:r>
      <w:r w:rsidR="00532162" w:rsidRPr="2190C6E2">
        <w:rPr>
          <w:b/>
          <w:sz w:val="32"/>
          <w:szCs w:val="32"/>
          <w:lang w:val="sv-SE"/>
        </w:rPr>
        <w:t xml:space="preserve"> </w:t>
      </w:r>
    </w:p>
    <w:p w14:paraId="73972522" w14:textId="434B47E9" w:rsidR="567EB7F7" w:rsidRDefault="567EB7F7" w:rsidP="3C5071B6">
      <w:pPr>
        <w:rPr>
          <w:lang w:val="sv-SE"/>
        </w:rPr>
      </w:pPr>
      <w:r w:rsidRPr="3C5071B6">
        <w:rPr>
          <w:lang w:val="sv-SE"/>
        </w:rPr>
        <w:t xml:space="preserve">Rapportens innehåll är en logistikstudie av företaget </w:t>
      </w:r>
      <w:proofErr w:type="spellStart"/>
      <w:r w:rsidRPr="3C5071B6">
        <w:rPr>
          <w:lang w:val="sv-SE"/>
        </w:rPr>
        <w:t>Steelglove</w:t>
      </w:r>
      <w:proofErr w:type="spellEnd"/>
      <w:r w:rsidRPr="3C5071B6">
        <w:rPr>
          <w:lang w:val="sv-SE"/>
        </w:rPr>
        <w:t xml:space="preserve"> Ltd, de inledande beräkningar som utförs ger en bred översikt av den nuvarande situationen i företaget. Detta sker genom en granskning av vinstmarginal, kapitalomsättningshastighet och räntabilitet på sysselsatt kapital. Med hjälp av Dupont-modellen kan resultaten sammanfattas samt underlätta användning av de nyckeltal som behövs utvecklas för att de ska ske en ökning gällande lönsamheten inom företaget. </w:t>
      </w:r>
    </w:p>
    <w:p w14:paraId="111DA282" w14:textId="77777777" w:rsidR="003145E2" w:rsidRDefault="003145E2" w:rsidP="3C5071B6">
      <w:pPr>
        <w:jc w:val="left"/>
        <w:rPr>
          <w:lang w:val="sv-SE"/>
        </w:rPr>
      </w:pPr>
    </w:p>
    <w:p w14:paraId="4822952F" w14:textId="771E5E8C" w:rsidR="567EB7F7" w:rsidRDefault="567EB7F7" w:rsidP="3C5071B6">
      <w:pPr>
        <w:jc w:val="left"/>
        <w:rPr>
          <w:lang w:val="sv-SE"/>
        </w:rPr>
      </w:pPr>
      <w:r w:rsidRPr="3C5071B6">
        <w:rPr>
          <w:lang w:val="sv-SE"/>
        </w:rPr>
        <w:t xml:space="preserve">I beräkningarna som är angivna redovisas huvudsakligen kostnader och kapitalbindning under flertal leveransperioder, analysen granskar hur olika typer av aspekter kan påverka godsmottagnings-, produktions- och inköpsavdelningarna i framtiden. </w:t>
      </w:r>
    </w:p>
    <w:p w14:paraId="1933F474" w14:textId="65A2FF5B" w:rsidR="567EB7F7" w:rsidRDefault="567EB7F7" w:rsidP="3C5071B6">
      <w:pPr>
        <w:jc w:val="left"/>
        <w:rPr>
          <w:lang w:val="sv-SE"/>
        </w:rPr>
      </w:pPr>
      <w:r w:rsidRPr="3C5071B6">
        <w:rPr>
          <w:lang w:val="sv-SE"/>
        </w:rPr>
        <w:t xml:space="preserve">Resultaten gällande de angivna leveransperioderna grundar sig i utfallet av studerade beräkningar. Vidare analyser tillämpas av följande system ALFA, BETA och ATO, vilket innebär minskning av kapitalbindning och kostnader </w:t>
      </w:r>
      <w:proofErr w:type="gramStart"/>
      <w:r w:rsidRPr="3C5071B6">
        <w:rPr>
          <w:lang w:val="sv-SE"/>
        </w:rPr>
        <w:t>medans</w:t>
      </w:r>
      <w:proofErr w:type="gramEnd"/>
      <w:r w:rsidRPr="3C5071B6">
        <w:rPr>
          <w:lang w:val="sv-SE"/>
        </w:rPr>
        <w:t xml:space="preserve"> leveransservicen förbättras. </w:t>
      </w:r>
    </w:p>
    <w:p w14:paraId="3E4F1988" w14:textId="1355A157" w:rsidR="567EB7F7" w:rsidRDefault="567EB7F7" w:rsidP="3C5071B6">
      <w:pPr>
        <w:jc w:val="left"/>
        <w:rPr>
          <w:lang w:val="sv-SE"/>
        </w:rPr>
      </w:pPr>
      <w:r w:rsidRPr="3C5071B6">
        <w:rPr>
          <w:lang w:val="sv-SE"/>
        </w:rPr>
        <w:t xml:space="preserve">Systemen möjliggör montering av produkterna vidare till slutprodukter byggande på kundorder, detta effektiviserar processen mellan distributionslager och centrallagret. </w:t>
      </w:r>
    </w:p>
    <w:p w14:paraId="43865EA5" w14:textId="030D0323" w:rsidR="567EB7F7" w:rsidRDefault="567EB7F7" w:rsidP="3C5071B6">
      <w:pPr>
        <w:jc w:val="left"/>
        <w:rPr>
          <w:lang w:val="sv-SE"/>
        </w:rPr>
      </w:pPr>
      <w:r w:rsidRPr="3C5071B6">
        <w:rPr>
          <w:lang w:val="sv-SE"/>
        </w:rPr>
        <w:t xml:space="preserve">För att en ökning av lönsamhet ska ske, gäller det att minska kapitalbindning och transportkostnader. Att leverera varor direkt till kund är också en viktig aspekt för att lyckas öka lönsamheten. </w:t>
      </w:r>
    </w:p>
    <w:p w14:paraId="6B28F775" w14:textId="77777777" w:rsidR="003145E2" w:rsidRDefault="003145E2" w:rsidP="3C5071B6">
      <w:pPr>
        <w:jc w:val="left"/>
        <w:rPr>
          <w:lang w:val="sv-SE"/>
        </w:rPr>
      </w:pPr>
    </w:p>
    <w:p w14:paraId="7E6E3DAE" w14:textId="4AE5D154" w:rsidR="567EB7F7" w:rsidRDefault="567EB7F7" w:rsidP="3C5071B6">
      <w:pPr>
        <w:jc w:val="left"/>
        <w:rPr>
          <w:lang w:val="sv-SE"/>
        </w:rPr>
      </w:pPr>
      <w:r w:rsidRPr="3C5071B6">
        <w:rPr>
          <w:lang w:val="sv-SE"/>
        </w:rPr>
        <w:t>Genom grundlig analys över de nämnda systemen blir det möjligt att besluta optimering av kapitalbindning och dess kostnader för att på så sätt utveckla lönsamheten inom företaget.</w:t>
      </w:r>
    </w:p>
    <w:p w14:paraId="2C04846F" w14:textId="27D2DC7A" w:rsidR="3C5071B6" w:rsidRDefault="3C5071B6" w:rsidP="3C5071B6">
      <w:pPr>
        <w:rPr>
          <w:lang w:val="sv-SE"/>
        </w:rPr>
      </w:pPr>
    </w:p>
    <w:p w14:paraId="623468F7" w14:textId="77777777" w:rsidR="0077736B" w:rsidRDefault="0077736B">
      <w:pPr>
        <w:jc w:val="left"/>
        <w:rPr>
          <w:lang w:val="sv-SE"/>
        </w:rPr>
      </w:pPr>
    </w:p>
    <w:p w14:paraId="24C2B81E" w14:textId="77777777" w:rsidR="0077736B" w:rsidRDefault="0077736B">
      <w:pPr>
        <w:jc w:val="left"/>
        <w:rPr>
          <w:lang w:val="sv-SE"/>
        </w:rPr>
      </w:pPr>
    </w:p>
    <w:p w14:paraId="22D905AE" w14:textId="77777777" w:rsidR="00551F8D" w:rsidRDefault="00551F8D">
      <w:pPr>
        <w:jc w:val="left"/>
        <w:rPr>
          <w:lang w:val="sv-SE"/>
        </w:rPr>
      </w:pPr>
    </w:p>
    <w:p w14:paraId="09EACA49" w14:textId="77777777" w:rsidR="00551F8D" w:rsidRDefault="00551F8D">
      <w:pPr>
        <w:jc w:val="left"/>
        <w:rPr>
          <w:lang w:val="sv-SE"/>
        </w:rPr>
      </w:pPr>
    </w:p>
    <w:p w14:paraId="4BC655B0" w14:textId="77777777" w:rsidR="00551F8D" w:rsidRDefault="00551F8D">
      <w:pPr>
        <w:jc w:val="left"/>
        <w:rPr>
          <w:lang w:val="sv-SE"/>
        </w:rPr>
      </w:pPr>
    </w:p>
    <w:p w14:paraId="213D5743" w14:textId="77777777" w:rsidR="00551F8D" w:rsidRDefault="00551F8D">
      <w:pPr>
        <w:jc w:val="left"/>
        <w:rPr>
          <w:lang w:val="sv-SE"/>
        </w:rPr>
      </w:pPr>
    </w:p>
    <w:p w14:paraId="1E3D1776" w14:textId="77777777" w:rsidR="00551F8D" w:rsidRDefault="00551F8D">
      <w:pPr>
        <w:jc w:val="left"/>
        <w:rPr>
          <w:lang w:val="sv-SE"/>
        </w:rPr>
      </w:pPr>
    </w:p>
    <w:p w14:paraId="7BCC462B" w14:textId="77777777" w:rsidR="00551F8D" w:rsidRDefault="00551F8D">
      <w:pPr>
        <w:jc w:val="left"/>
        <w:rPr>
          <w:lang w:val="sv-SE"/>
        </w:rPr>
      </w:pPr>
    </w:p>
    <w:p w14:paraId="0F530794" w14:textId="77777777" w:rsidR="00551F8D" w:rsidRDefault="00551F8D">
      <w:pPr>
        <w:jc w:val="left"/>
        <w:rPr>
          <w:lang w:val="sv-SE"/>
        </w:rPr>
      </w:pPr>
    </w:p>
    <w:p w14:paraId="3118FCFB" w14:textId="77777777" w:rsidR="00551F8D" w:rsidRDefault="00551F8D">
      <w:pPr>
        <w:jc w:val="left"/>
        <w:rPr>
          <w:lang w:val="sv-SE"/>
        </w:rPr>
      </w:pPr>
    </w:p>
    <w:p w14:paraId="7C83112D" w14:textId="77777777" w:rsidR="00551F8D" w:rsidRDefault="00551F8D">
      <w:pPr>
        <w:jc w:val="left"/>
        <w:rPr>
          <w:lang w:val="sv-SE"/>
        </w:rPr>
      </w:pPr>
    </w:p>
    <w:p w14:paraId="14845725" w14:textId="77777777" w:rsidR="00551F8D" w:rsidRDefault="00551F8D">
      <w:pPr>
        <w:jc w:val="left"/>
        <w:rPr>
          <w:lang w:val="sv-SE"/>
        </w:rPr>
      </w:pPr>
    </w:p>
    <w:p w14:paraId="61D6DF22" w14:textId="77777777" w:rsidR="00551F8D" w:rsidRDefault="00551F8D">
      <w:pPr>
        <w:jc w:val="left"/>
        <w:rPr>
          <w:lang w:val="sv-SE"/>
        </w:rPr>
      </w:pPr>
    </w:p>
    <w:p w14:paraId="71ABF5A6" w14:textId="77777777" w:rsidR="00551F8D" w:rsidRDefault="00551F8D">
      <w:pPr>
        <w:jc w:val="left"/>
        <w:rPr>
          <w:lang w:val="sv-SE"/>
        </w:rPr>
      </w:pPr>
    </w:p>
    <w:p w14:paraId="1443BE5B" w14:textId="77777777" w:rsidR="00551F8D" w:rsidRDefault="00551F8D">
      <w:pPr>
        <w:jc w:val="left"/>
        <w:rPr>
          <w:lang w:val="sv-SE"/>
        </w:rPr>
      </w:pPr>
    </w:p>
    <w:p w14:paraId="4E23815C" w14:textId="28643D41" w:rsidR="00551F8D" w:rsidRDefault="00551F8D">
      <w:pPr>
        <w:jc w:val="left"/>
        <w:rPr>
          <w:lang w:val="sv-SE"/>
        </w:rPr>
      </w:pPr>
    </w:p>
    <w:p w14:paraId="3513B308" w14:textId="77777777" w:rsidR="00551F8D" w:rsidRDefault="00551F8D">
      <w:pPr>
        <w:jc w:val="left"/>
        <w:rPr>
          <w:lang w:val="sv-SE"/>
        </w:rPr>
      </w:pPr>
    </w:p>
    <w:p w14:paraId="5E6D4B96" w14:textId="77777777" w:rsidR="00E47DD6" w:rsidRDefault="00E47DD6">
      <w:pPr>
        <w:jc w:val="left"/>
        <w:rPr>
          <w:lang w:val="sv-SE"/>
        </w:rPr>
      </w:pPr>
    </w:p>
    <w:p w14:paraId="00452228" w14:textId="77777777" w:rsidR="00E47DD6" w:rsidRDefault="00E47DD6">
      <w:pPr>
        <w:jc w:val="left"/>
        <w:rPr>
          <w:lang w:val="sv-SE"/>
        </w:rPr>
      </w:pPr>
    </w:p>
    <w:sdt>
      <w:sdtPr>
        <w:rPr>
          <w:rFonts w:asciiTheme="majorHAnsi" w:hAnsiTheme="majorHAnsi"/>
          <w:b/>
          <w:bCs/>
          <w:caps/>
        </w:rPr>
        <w:id w:val="561161588"/>
        <w:docPartObj>
          <w:docPartGallery w:val="Table of Contents"/>
          <w:docPartUnique/>
        </w:docPartObj>
      </w:sdtPr>
      <w:sdtContent>
        <w:p w14:paraId="5D1E2173" w14:textId="77777777" w:rsidR="00086077" w:rsidRDefault="00086077" w:rsidP="0077736B">
          <w:proofErr w:type="spellStart"/>
          <w:r>
            <w:t>Innehållsförteckning</w:t>
          </w:r>
          <w:proofErr w:type="spellEnd"/>
        </w:p>
        <w:p w14:paraId="62ECBBFD" w14:textId="77777777" w:rsidR="007B73F1" w:rsidRDefault="683B8159" w:rsidP="683B8159">
          <w:pPr>
            <w:pStyle w:val="TOC1"/>
            <w:tabs>
              <w:tab w:val="right" w:leader="dot" w:pos="9060"/>
            </w:tabs>
            <w:rPr>
              <w:rStyle w:val="Hyperlink"/>
              <w:noProof/>
              <w:kern w:val="2"/>
              <w:lang w:val="sv-SE" w:eastAsia="sv-SE"/>
              <w14:ligatures w14:val="standardContextual"/>
            </w:rPr>
          </w:pPr>
          <w:r>
            <w:fldChar w:fldCharType="begin"/>
          </w:r>
          <w:r w:rsidR="00086077">
            <w:instrText>TOC \o "1-3" \z \u \h</w:instrText>
          </w:r>
          <w:r>
            <w:fldChar w:fldCharType="separate"/>
          </w:r>
          <w:hyperlink w:anchor="_Toc1064358966">
            <w:r w:rsidRPr="683B8159">
              <w:rPr>
                <w:rStyle w:val="Hyperlink"/>
              </w:rPr>
              <w:t>Steelglove Ltd</w:t>
            </w:r>
            <w:r w:rsidR="00086077">
              <w:tab/>
            </w:r>
            <w:r w:rsidR="00086077">
              <w:fldChar w:fldCharType="begin"/>
            </w:r>
            <w:r w:rsidR="00086077">
              <w:instrText>PAGEREF _Toc1064358966 \h</w:instrText>
            </w:r>
            <w:r w:rsidR="00086077">
              <w:fldChar w:fldCharType="separate"/>
            </w:r>
            <w:r w:rsidRPr="683B8159">
              <w:rPr>
                <w:rStyle w:val="Hyperlink"/>
              </w:rPr>
              <w:t>1</w:t>
            </w:r>
            <w:r w:rsidR="00086077">
              <w:fldChar w:fldCharType="end"/>
            </w:r>
          </w:hyperlink>
        </w:p>
        <w:p w14:paraId="2EF4B18D" w14:textId="77777777" w:rsidR="007B73F1" w:rsidRDefault="683B8159" w:rsidP="683B8159">
          <w:pPr>
            <w:pStyle w:val="TOC1"/>
            <w:tabs>
              <w:tab w:val="left" w:pos="390"/>
              <w:tab w:val="right" w:leader="dot" w:pos="9060"/>
            </w:tabs>
            <w:rPr>
              <w:rStyle w:val="Hyperlink"/>
              <w:noProof/>
              <w:kern w:val="2"/>
              <w:lang w:val="sv-SE" w:eastAsia="sv-SE"/>
              <w14:ligatures w14:val="standardContextual"/>
            </w:rPr>
          </w:pPr>
          <w:hyperlink w:anchor="_Toc301274615">
            <w:r w:rsidRPr="683B8159">
              <w:rPr>
                <w:rStyle w:val="Hyperlink"/>
              </w:rPr>
              <w:t>2.</w:t>
            </w:r>
            <w:r w:rsidR="007B73F1">
              <w:tab/>
            </w:r>
            <w:r w:rsidRPr="683B8159">
              <w:rPr>
                <w:rStyle w:val="Hyperlink"/>
              </w:rPr>
              <w:t>INLEDNING</w:t>
            </w:r>
            <w:r w:rsidR="007B73F1">
              <w:tab/>
            </w:r>
            <w:r w:rsidR="007B73F1">
              <w:fldChar w:fldCharType="begin"/>
            </w:r>
            <w:r w:rsidR="007B73F1">
              <w:instrText>PAGEREF _Toc301274615 \h</w:instrText>
            </w:r>
            <w:r w:rsidR="007B73F1">
              <w:fldChar w:fldCharType="separate"/>
            </w:r>
            <w:r w:rsidRPr="683B8159">
              <w:rPr>
                <w:rStyle w:val="Hyperlink"/>
              </w:rPr>
              <w:t>3</w:t>
            </w:r>
            <w:r w:rsidR="007B73F1">
              <w:fldChar w:fldCharType="end"/>
            </w:r>
          </w:hyperlink>
        </w:p>
        <w:p w14:paraId="7C4C437D" w14:textId="77777777" w:rsidR="007B73F1" w:rsidRDefault="683B8159" w:rsidP="683B8159">
          <w:pPr>
            <w:pStyle w:val="TOC2"/>
            <w:tabs>
              <w:tab w:val="left" w:pos="600"/>
              <w:tab w:val="right" w:leader="dot" w:pos="9060"/>
            </w:tabs>
            <w:rPr>
              <w:rStyle w:val="Hyperlink"/>
              <w:noProof/>
              <w:kern w:val="2"/>
              <w:lang w:val="sv-SE" w:eastAsia="sv-SE"/>
              <w14:ligatures w14:val="standardContextual"/>
            </w:rPr>
          </w:pPr>
          <w:hyperlink w:anchor="_Toc1426781244">
            <w:r w:rsidRPr="683B8159">
              <w:rPr>
                <w:rStyle w:val="Hyperlink"/>
              </w:rPr>
              <w:t>2.1</w:t>
            </w:r>
            <w:r w:rsidR="007B73F1">
              <w:tab/>
            </w:r>
            <w:r w:rsidRPr="683B8159">
              <w:rPr>
                <w:rStyle w:val="Hyperlink"/>
              </w:rPr>
              <w:t>Företag</w:t>
            </w:r>
            <w:r w:rsidR="007B73F1">
              <w:tab/>
            </w:r>
            <w:r w:rsidR="007B73F1">
              <w:fldChar w:fldCharType="begin"/>
            </w:r>
            <w:r w:rsidR="007B73F1">
              <w:instrText>PAGEREF _Toc1426781244 \h</w:instrText>
            </w:r>
            <w:r w:rsidR="007B73F1">
              <w:fldChar w:fldCharType="separate"/>
            </w:r>
            <w:r w:rsidRPr="683B8159">
              <w:rPr>
                <w:rStyle w:val="Hyperlink"/>
              </w:rPr>
              <w:t>4</w:t>
            </w:r>
            <w:r w:rsidR="007B73F1">
              <w:fldChar w:fldCharType="end"/>
            </w:r>
          </w:hyperlink>
        </w:p>
        <w:p w14:paraId="14C60760" w14:textId="77777777" w:rsidR="007B73F1" w:rsidRDefault="683B8159" w:rsidP="683B8159">
          <w:pPr>
            <w:pStyle w:val="TOC2"/>
            <w:tabs>
              <w:tab w:val="left" w:pos="600"/>
              <w:tab w:val="right" w:leader="dot" w:pos="9060"/>
            </w:tabs>
            <w:rPr>
              <w:rStyle w:val="Hyperlink"/>
              <w:noProof/>
              <w:kern w:val="2"/>
              <w:lang w:val="sv-SE" w:eastAsia="sv-SE"/>
              <w14:ligatures w14:val="standardContextual"/>
            </w:rPr>
          </w:pPr>
          <w:hyperlink w:anchor="_Toc2135235907">
            <w:r w:rsidRPr="683B8159">
              <w:rPr>
                <w:rStyle w:val="Hyperlink"/>
              </w:rPr>
              <w:t>2.2</w:t>
            </w:r>
            <w:r w:rsidR="007B73F1">
              <w:tab/>
            </w:r>
            <w:r w:rsidRPr="683B8159">
              <w:rPr>
                <w:rStyle w:val="Hyperlink"/>
              </w:rPr>
              <w:t>Problemställning</w:t>
            </w:r>
            <w:r w:rsidR="007B73F1">
              <w:tab/>
            </w:r>
            <w:r w:rsidR="007B73F1">
              <w:fldChar w:fldCharType="begin"/>
            </w:r>
            <w:r w:rsidR="007B73F1">
              <w:instrText>PAGEREF _Toc2135235907 \h</w:instrText>
            </w:r>
            <w:r w:rsidR="007B73F1">
              <w:fldChar w:fldCharType="separate"/>
            </w:r>
            <w:r w:rsidRPr="683B8159">
              <w:rPr>
                <w:rStyle w:val="Hyperlink"/>
              </w:rPr>
              <w:t>4</w:t>
            </w:r>
            <w:r w:rsidR="007B73F1">
              <w:fldChar w:fldCharType="end"/>
            </w:r>
          </w:hyperlink>
        </w:p>
        <w:p w14:paraId="0C15B62F" w14:textId="77777777" w:rsidR="007B73F1" w:rsidRDefault="683B8159" w:rsidP="683B8159">
          <w:pPr>
            <w:pStyle w:val="TOC2"/>
            <w:tabs>
              <w:tab w:val="left" w:pos="720"/>
              <w:tab w:val="right" w:leader="dot" w:pos="9060"/>
            </w:tabs>
            <w:rPr>
              <w:rStyle w:val="Hyperlink"/>
              <w:noProof/>
              <w:kern w:val="2"/>
              <w:lang w:val="sv-SE" w:eastAsia="sv-SE"/>
              <w14:ligatures w14:val="standardContextual"/>
            </w:rPr>
          </w:pPr>
          <w:hyperlink w:anchor="_Toc232759397">
            <w:r w:rsidRPr="683B8159">
              <w:rPr>
                <w:rStyle w:val="Hyperlink"/>
              </w:rPr>
              <w:t>2.3</w:t>
            </w:r>
            <w:r w:rsidR="007B73F1">
              <w:tab/>
            </w:r>
            <w:r w:rsidRPr="683B8159">
              <w:rPr>
                <w:rStyle w:val="Hyperlink"/>
              </w:rPr>
              <w:t>Frågeställningar</w:t>
            </w:r>
            <w:r w:rsidR="007B73F1">
              <w:tab/>
            </w:r>
            <w:r w:rsidR="007B73F1">
              <w:fldChar w:fldCharType="begin"/>
            </w:r>
            <w:r w:rsidR="007B73F1">
              <w:instrText>PAGEREF _Toc232759397 \h</w:instrText>
            </w:r>
            <w:r w:rsidR="007B73F1">
              <w:fldChar w:fldCharType="separate"/>
            </w:r>
            <w:r w:rsidRPr="683B8159">
              <w:rPr>
                <w:rStyle w:val="Hyperlink"/>
              </w:rPr>
              <w:t>4</w:t>
            </w:r>
            <w:r w:rsidR="007B73F1">
              <w:fldChar w:fldCharType="end"/>
            </w:r>
          </w:hyperlink>
        </w:p>
        <w:p w14:paraId="37FAE76A" w14:textId="77777777" w:rsidR="007B73F1" w:rsidRDefault="683B8159" w:rsidP="683B8159">
          <w:pPr>
            <w:pStyle w:val="TOC1"/>
            <w:tabs>
              <w:tab w:val="left" w:pos="480"/>
              <w:tab w:val="right" w:leader="dot" w:pos="9060"/>
            </w:tabs>
            <w:rPr>
              <w:rStyle w:val="Hyperlink"/>
              <w:noProof/>
              <w:kern w:val="2"/>
              <w:lang w:val="sv-SE" w:eastAsia="sv-SE"/>
              <w14:ligatures w14:val="standardContextual"/>
            </w:rPr>
          </w:pPr>
          <w:hyperlink w:anchor="_Toc977556108">
            <w:r w:rsidRPr="683B8159">
              <w:rPr>
                <w:rStyle w:val="Hyperlink"/>
              </w:rPr>
              <w:t>3.</w:t>
            </w:r>
            <w:r w:rsidR="007B73F1">
              <w:tab/>
            </w:r>
            <w:r w:rsidRPr="683B8159">
              <w:rPr>
                <w:rStyle w:val="Hyperlink"/>
              </w:rPr>
              <w:t>Ramverk</w:t>
            </w:r>
            <w:r w:rsidR="007B73F1">
              <w:tab/>
            </w:r>
            <w:r w:rsidR="007B73F1">
              <w:fldChar w:fldCharType="begin"/>
            </w:r>
            <w:r w:rsidR="007B73F1">
              <w:instrText>PAGEREF _Toc977556108 \h</w:instrText>
            </w:r>
            <w:r w:rsidR="007B73F1">
              <w:fldChar w:fldCharType="separate"/>
            </w:r>
            <w:r w:rsidRPr="683B8159">
              <w:rPr>
                <w:rStyle w:val="Hyperlink"/>
              </w:rPr>
              <w:t>4</w:t>
            </w:r>
            <w:r w:rsidR="007B73F1">
              <w:fldChar w:fldCharType="end"/>
            </w:r>
          </w:hyperlink>
        </w:p>
        <w:p w14:paraId="2F8CAC25" w14:textId="77777777" w:rsidR="007B73F1" w:rsidRDefault="683B8159" w:rsidP="683B8159">
          <w:pPr>
            <w:pStyle w:val="TOC1"/>
            <w:tabs>
              <w:tab w:val="left" w:pos="390"/>
              <w:tab w:val="right" w:leader="dot" w:pos="9060"/>
            </w:tabs>
            <w:rPr>
              <w:rStyle w:val="Hyperlink"/>
              <w:noProof/>
              <w:kern w:val="2"/>
              <w:lang w:val="sv-SE" w:eastAsia="sv-SE"/>
              <w14:ligatures w14:val="standardContextual"/>
            </w:rPr>
          </w:pPr>
          <w:hyperlink w:anchor="_Toc895095306">
            <w:r w:rsidRPr="683B8159">
              <w:rPr>
                <w:rStyle w:val="Hyperlink"/>
              </w:rPr>
              <w:t>4.</w:t>
            </w:r>
            <w:r w:rsidR="007B73F1">
              <w:tab/>
            </w:r>
            <w:r w:rsidRPr="683B8159">
              <w:rPr>
                <w:rStyle w:val="Hyperlink"/>
              </w:rPr>
              <w:t>Resultat</w:t>
            </w:r>
            <w:r w:rsidR="007B73F1">
              <w:tab/>
            </w:r>
            <w:r w:rsidR="007B73F1">
              <w:fldChar w:fldCharType="begin"/>
            </w:r>
            <w:r w:rsidR="007B73F1">
              <w:instrText>PAGEREF _Toc895095306 \h</w:instrText>
            </w:r>
            <w:r w:rsidR="007B73F1">
              <w:fldChar w:fldCharType="separate"/>
            </w:r>
            <w:r w:rsidRPr="683B8159">
              <w:rPr>
                <w:rStyle w:val="Hyperlink"/>
              </w:rPr>
              <w:t>5</w:t>
            </w:r>
            <w:r w:rsidR="007B73F1">
              <w:fldChar w:fldCharType="end"/>
            </w:r>
          </w:hyperlink>
        </w:p>
        <w:p w14:paraId="42B4CABA" w14:textId="77777777" w:rsidR="007B73F1" w:rsidRDefault="683B8159" w:rsidP="683B8159">
          <w:pPr>
            <w:pStyle w:val="TOC2"/>
            <w:tabs>
              <w:tab w:val="left" w:pos="600"/>
              <w:tab w:val="right" w:leader="dot" w:pos="9060"/>
            </w:tabs>
            <w:rPr>
              <w:rStyle w:val="Hyperlink"/>
              <w:noProof/>
              <w:kern w:val="2"/>
              <w:lang w:val="sv-SE" w:eastAsia="sv-SE"/>
              <w14:ligatures w14:val="standardContextual"/>
            </w:rPr>
          </w:pPr>
          <w:hyperlink w:anchor="_Toc710380317">
            <w:r w:rsidRPr="683B8159">
              <w:rPr>
                <w:rStyle w:val="Hyperlink"/>
              </w:rPr>
              <w:t>4.1</w:t>
            </w:r>
            <w:r w:rsidR="007B73F1">
              <w:tab/>
            </w:r>
            <w:r w:rsidRPr="683B8159">
              <w:rPr>
                <w:rStyle w:val="Hyperlink"/>
              </w:rPr>
              <w:t>Q0 - DuPont Schema</w:t>
            </w:r>
            <w:r w:rsidR="007B73F1">
              <w:tab/>
            </w:r>
            <w:r w:rsidR="007B73F1">
              <w:fldChar w:fldCharType="begin"/>
            </w:r>
            <w:r w:rsidR="007B73F1">
              <w:instrText>PAGEREF _Toc710380317 \h</w:instrText>
            </w:r>
            <w:r w:rsidR="007B73F1">
              <w:fldChar w:fldCharType="separate"/>
            </w:r>
            <w:r w:rsidRPr="683B8159">
              <w:rPr>
                <w:rStyle w:val="Hyperlink"/>
              </w:rPr>
              <w:t>5</w:t>
            </w:r>
            <w:r w:rsidR="007B73F1">
              <w:fldChar w:fldCharType="end"/>
            </w:r>
          </w:hyperlink>
        </w:p>
        <w:p w14:paraId="2CD21FC2" w14:textId="77777777" w:rsidR="007B73F1" w:rsidRDefault="683B8159" w:rsidP="683B8159">
          <w:pPr>
            <w:pStyle w:val="TOC2"/>
            <w:tabs>
              <w:tab w:val="left" w:pos="720"/>
              <w:tab w:val="right" w:leader="dot" w:pos="9060"/>
            </w:tabs>
            <w:rPr>
              <w:rStyle w:val="Hyperlink"/>
              <w:noProof/>
              <w:kern w:val="2"/>
              <w:lang w:val="sv-SE" w:eastAsia="sv-SE"/>
              <w14:ligatures w14:val="standardContextual"/>
            </w:rPr>
          </w:pPr>
          <w:hyperlink w:anchor="_Toc6029991">
            <w:r w:rsidRPr="683B8159">
              <w:rPr>
                <w:rStyle w:val="Hyperlink"/>
              </w:rPr>
              <w:t>4.2</w:t>
            </w:r>
            <w:r w:rsidR="007B73F1">
              <w:tab/>
            </w:r>
            <w:r w:rsidRPr="683B8159">
              <w:rPr>
                <w:rStyle w:val="Hyperlink"/>
              </w:rPr>
              <w:t>Q1 - Suppliers</w:t>
            </w:r>
            <w:r w:rsidR="007B73F1">
              <w:tab/>
            </w:r>
            <w:r w:rsidR="007B73F1">
              <w:fldChar w:fldCharType="begin"/>
            </w:r>
            <w:r w:rsidR="007B73F1">
              <w:instrText>PAGEREF _Toc6029991 \h</w:instrText>
            </w:r>
            <w:r w:rsidR="007B73F1">
              <w:fldChar w:fldCharType="separate"/>
            </w:r>
            <w:r w:rsidRPr="683B8159">
              <w:rPr>
                <w:rStyle w:val="Hyperlink"/>
              </w:rPr>
              <w:t>6</w:t>
            </w:r>
            <w:r w:rsidR="007B73F1">
              <w:fldChar w:fldCharType="end"/>
            </w:r>
          </w:hyperlink>
        </w:p>
        <w:p w14:paraId="14191552" w14:textId="77777777" w:rsidR="007B73F1" w:rsidRDefault="683B8159" w:rsidP="683B8159">
          <w:pPr>
            <w:pStyle w:val="TOC2"/>
            <w:tabs>
              <w:tab w:val="left" w:pos="720"/>
              <w:tab w:val="right" w:leader="dot" w:pos="9060"/>
            </w:tabs>
            <w:rPr>
              <w:rStyle w:val="Hyperlink"/>
              <w:noProof/>
              <w:kern w:val="2"/>
              <w:lang w:val="sv-SE" w:eastAsia="sv-SE"/>
              <w14:ligatures w14:val="standardContextual"/>
            </w:rPr>
          </w:pPr>
          <w:hyperlink w:anchor="_Toc455654378">
            <w:r w:rsidRPr="683B8159">
              <w:rPr>
                <w:rStyle w:val="Hyperlink"/>
              </w:rPr>
              <w:t>4.3</w:t>
            </w:r>
            <w:r w:rsidR="007B73F1">
              <w:tab/>
            </w:r>
            <w:r w:rsidRPr="683B8159">
              <w:rPr>
                <w:rStyle w:val="Hyperlink"/>
              </w:rPr>
              <w:t>Q2 - Assembly to order (ATO)</w:t>
            </w:r>
            <w:r w:rsidR="007B73F1">
              <w:tab/>
            </w:r>
            <w:r w:rsidR="007B73F1">
              <w:fldChar w:fldCharType="begin"/>
            </w:r>
            <w:r w:rsidR="007B73F1">
              <w:instrText>PAGEREF _Toc455654378 \h</w:instrText>
            </w:r>
            <w:r w:rsidR="007B73F1">
              <w:fldChar w:fldCharType="separate"/>
            </w:r>
            <w:r w:rsidRPr="683B8159">
              <w:rPr>
                <w:rStyle w:val="Hyperlink"/>
              </w:rPr>
              <w:t>10</w:t>
            </w:r>
            <w:r w:rsidR="007B73F1">
              <w:fldChar w:fldCharType="end"/>
            </w:r>
          </w:hyperlink>
        </w:p>
        <w:p w14:paraId="43487C70" w14:textId="75C2B52A" w:rsidR="683B8159" w:rsidRDefault="683B8159" w:rsidP="683B8159">
          <w:pPr>
            <w:pStyle w:val="TOC2"/>
            <w:tabs>
              <w:tab w:val="left" w:pos="720"/>
              <w:tab w:val="right" w:leader="dot" w:pos="9060"/>
            </w:tabs>
            <w:rPr>
              <w:rStyle w:val="Hyperlink"/>
            </w:rPr>
          </w:pPr>
          <w:hyperlink w:anchor="_Toc1592463673">
            <w:r w:rsidRPr="683B8159">
              <w:rPr>
                <w:rStyle w:val="Hyperlink"/>
              </w:rPr>
              <w:t>4.4</w:t>
            </w:r>
            <w:r>
              <w:tab/>
            </w:r>
            <w:r w:rsidRPr="683B8159">
              <w:rPr>
                <w:rStyle w:val="Hyperlink"/>
              </w:rPr>
              <w:t>Q3 – Distribution</w:t>
            </w:r>
            <w:r>
              <w:tab/>
            </w:r>
            <w:r>
              <w:fldChar w:fldCharType="begin"/>
            </w:r>
            <w:r>
              <w:instrText>PAGEREF _Toc1592463673 \h</w:instrText>
            </w:r>
            <w:r>
              <w:fldChar w:fldCharType="separate"/>
            </w:r>
            <w:r w:rsidRPr="683B8159">
              <w:rPr>
                <w:rStyle w:val="Hyperlink"/>
              </w:rPr>
              <w:t>12</w:t>
            </w:r>
            <w:r>
              <w:fldChar w:fldCharType="end"/>
            </w:r>
          </w:hyperlink>
        </w:p>
        <w:p w14:paraId="32A13A66" w14:textId="36C3855B" w:rsidR="683B8159" w:rsidRDefault="683B8159" w:rsidP="683B8159">
          <w:pPr>
            <w:pStyle w:val="TOC2"/>
            <w:tabs>
              <w:tab w:val="left" w:pos="720"/>
              <w:tab w:val="right" w:leader="dot" w:pos="9060"/>
            </w:tabs>
            <w:rPr>
              <w:rStyle w:val="Hyperlink"/>
            </w:rPr>
          </w:pPr>
          <w:hyperlink w:anchor="_Toc1900493111">
            <w:r w:rsidRPr="683B8159">
              <w:rPr>
                <w:rStyle w:val="Hyperlink"/>
              </w:rPr>
              <w:t>4.5</w:t>
            </w:r>
            <w:r>
              <w:tab/>
            </w:r>
            <w:r w:rsidRPr="683B8159">
              <w:rPr>
                <w:rStyle w:val="Hyperlink"/>
              </w:rPr>
              <w:t>Q4 -  ATO and Distribution</w:t>
            </w:r>
            <w:r>
              <w:tab/>
            </w:r>
            <w:r>
              <w:fldChar w:fldCharType="begin"/>
            </w:r>
            <w:r>
              <w:instrText>PAGEREF _Toc1900493111 \h</w:instrText>
            </w:r>
            <w:r>
              <w:fldChar w:fldCharType="separate"/>
            </w:r>
            <w:r w:rsidRPr="683B8159">
              <w:rPr>
                <w:rStyle w:val="Hyperlink"/>
              </w:rPr>
              <w:t>16</w:t>
            </w:r>
            <w:r>
              <w:fldChar w:fldCharType="end"/>
            </w:r>
          </w:hyperlink>
        </w:p>
        <w:p w14:paraId="03FB00E4" w14:textId="1122BF18" w:rsidR="683B8159" w:rsidRDefault="683B8159" w:rsidP="683B8159">
          <w:pPr>
            <w:pStyle w:val="TOC1"/>
            <w:tabs>
              <w:tab w:val="left" w:pos="480"/>
              <w:tab w:val="right" w:leader="dot" w:pos="9060"/>
            </w:tabs>
            <w:rPr>
              <w:rStyle w:val="Hyperlink"/>
            </w:rPr>
          </w:pPr>
          <w:hyperlink w:anchor="_Toc1616405797">
            <w:r w:rsidRPr="683B8159">
              <w:rPr>
                <w:rStyle w:val="Hyperlink"/>
              </w:rPr>
              <w:t>5.</w:t>
            </w:r>
            <w:r>
              <w:tab/>
            </w:r>
            <w:r w:rsidRPr="683B8159">
              <w:rPr>
                <w:rStyle w:val="Hyperlink"/>
              </w:rPr>
              <w:t>Slutsats</w:t>
            </w:r>
            <w:r>
              <w:tab/>
            </w:r>
            <w:r>
              <w:fldChar w:fldCharType="begin"/>
            </w:r>
            <w:r>
              <w:instrText>PAGEREF _Toc1616405797 \h</w:instrText>
            </w:r>
            <w:r>
              <w:fldChar w:fldCharType="separate"/>
            </w:r>
            <w:r w:rsidRPr="683B8159">
              <w:rPr>
                <w:rStyle w:val="Hyperlink"/>
              </w:rPr>
              <w:t>19</w:t>
            </w:r>
            <w:r>
              <w:fldChar w:fldCharType="end"/>
            </w:r>
          </w:hyperlink>
        </w:p>
        <w:p w14:paraId="1881173A" w14:textId="7EA1748D" w:rsidR="683B8159" w:rsidRDefault="683B8159" w:rsidP="683B8159">
          <w:pPr>
            <w:pStyle w:val="TOC1"/>
            <w:tabs>
              <w:tab w:val="left" w:pos="480"/>
              <w:tab w:val="right" w:leader="dot" w:pos="9060"/>
            </w:tabs>
            <w:rPr>
              <w:rStyle w:val="Hyperlink"/>
            </w:rPr>
          </w:pPr>
          <w:hyperlink w:anchor="_Toc760080394">
            <w:r w:rsidRPr="683B8159">
              <w:rPr>
                <w:rStyle w:val="Hyperlink"/>
              </w:rPr>
              <w:t>6.</w:t>
            </w:r>
            <w:r>
              <w:tab/>
            </w:r>
            <w:r w:rsidRPr="683B8159">
              <w:rPr>
                <w:rStyle w:val="Hyperlink"/>
              </w:rPr>
              <w:t>REFERENSER</w:t>
            </w:r>
            <w:r>
              <w:tab/>
            </w:r>
            <w:r>
              <w:fldChar w:fldCharType="begin"/>
            </w:r>
            <w:r>
              <w:instrText>PAGEREF _Toc760080394 \h</w:instrText>
            </w:r>
            <w:r>
              <w:fldChar w:fldCharType="separate"/>
            </w:r>
            <w:r w:rsidRPr="683B8159">
              <w:rPr>
                <w:rStyle w:val="Hyperlink"/>
              </w:rPr>
              <w:t>19</w:t>
            </w:r>
            <w:r>
              <w:fldChar w:fldCharType="end"/>
            </w:r>
          </w:hyperlink>
          <w:r>
            <w:fldChar w:fldCharType="end"/>
          </w:r>
        </w:p>
      </w:sdtContent>
    </w:sdt>
    <w:p w14:paraId="0495C21B" w14:textId="26B059F4" w:rsidR="00086077" w:rsidRDefault="00086077"/>
    <w:p w14:paraId="004448F3" w14:textId="77777777" w:rsidR="008F3AA4" w:rsidRDefault="008F3AA4" w:rsidP="008F3AA4">
      <w:pPr>
        <w:rPr>
          <w:lang w:val="sv-SE" w:eastAsia="sv-SE" w:bidi="en-US"/>
        </w:rPr>
      </w:pPr>
    </w:p>
    <w:p w14:paraId="56AF3C29" w14:textId="77777777" w:rsidR="004B5A09" w:rsidRDefault="004B5A09" w:rsidP="683B8159">
      <w:pPr>
        <w:pStyle w:val="Heading1"/>
        <w:numPr>
          <w:ilvl w:val="0"/>
          <w:numId w:val="0"/>
        </w:numPr>
        <w:ind w:left="432"/>
        <w:rPr>
          <w:lang w:val="sv-SE" w:eastAsia="sv-SE" w:bidi="en-US"/>
        </w:rPr>
        <w:sectPr w:rsidR="004B5A09" w:rsidSect="004B5A09">
          <w:headerReference w:type="default" r:id="rId14"/>
          <w:footerReference w:type="default" r:id="rId15"/>
          <w:pgSz w:w="11907" w:h="16839" w:code="9"/>
          <w:pgMar w:top="1417" w:right="1417" w:bottom="1417" w:left="1417" w:header="708" w:footer="708" w:gutter="0"/>
          <w:pgNumType w:fmt="lowerRoman" w:start="1"/>
          <w:cols w:space="708"/>
          <w:docGrid w:linePitch="360"/>
        </w:sectPr>
      </w:pPr>
      <w:bookmarkStart w:id="1" w:name="_Toc19133754"/>
      <w:bookmarkStart w:id="2" w:name="_Toc19133806"/>
    </w:p>
    <w:p w14:paraId="1BA3DF58" w14:textId="77777777" w:rsidR="00190DC1" w:rsidRDefault="00190DC1" w:rsidP="00781167">
      <w:pPr>
        <w:pStyle w:val="Heading1"/>
        <w:rPr>
          <w:rFonts w:ascii="Times New Roman" w:hAnsi="Times New Roman" w:cs="Times New Roman"/>
          <w:lang w:val="sv-SE" w:eastAsia="sv-SE" w:bidi="en-US"/>
        </w:rPr>
      </w:pPr>
      <w:bookmarkStart w:id="3" w:name="_Toc301274615"/>
      <w:r w:rsidRPr="2190C6E2">
        <w:rPr>
          <w:rFonts w:ascii="Times New Roman" w:hAnsi="Times New Roman" w:cs="Times New Roman"/>
          <w:lang w:val="sv-SE" w:eastAsia="sv-SE" w:bidi="en-US"/>
        </w:rPr>
        <w:lastRenderedPageBreak/>
        <w:t>INLEDNING</w:t>
      </w:r>
      <w:bookmarkEnd w:id="1"/>
      <w:bookmarkEnd w:id="2"/>
      <w:bookmarkEnd w:id="3"/>
    </w:p>
    <w:p w14:paraId="3CCBC525" w14:textId="77777777" w:rsidR="008703FF" w:rsidRDefault="008703FF" w:rsidP="008703FF">
      <w:pPr>
        <w:rPr>
          <w:lang w:val="sv-SE" w:eastAsia="sv-SE" w:bidi="en-US"/>
        </w:rPr>
      </w:pPr>
    </w:p>
    <w:p w14:paraId="72F4D3C4" w14:textId="77777777" w:rsidR="00C228C3" w:rsidRDefault="00C228C3" w:rsidP="00C228C3">
      <w:pPr>
        <w:shd w:val="clear" w:color="auto" w:fill="FFFFFF" w:themeFill="background1"/>
        <w:jc w:val="left"/>
        <w:rPr>
          <w:color w:val="000000" w:themeColor="text1"/>
          <w:lang w:val="sv-SE"/>
        </w:rPr>
      </w:pPr>
      <w:r w:rsidRPr="4487832D">
        <w:rPr>
          <w:color w:val="000000" w:themeColor="text1"/>
          <w:lang w:val="sv-SE"/>
        </w:rPr>
        <w:t xml:space="preserve">Företaget </w:t>
      </w:r>
      <w:proofErr w:type="spellStart"/>
      <w:r w:rsidRPr="4487832D">
        <w:rPr>
          <w:color w:val="000000" w:themeColor="text1"/>
          <w:lang w:val="sv-SE"/>
        </w:rPr>
        <w:t>Steelglove</w:t>
      </w:r>
      <w:proofErr w:type="spellEnd"/>
      <w:r w:rsidRPr="4487832D">
        <w:rPr>
          <w:color w:val="000000" w:themeColor="text1"/>
          <w:lang w:val="sv-SE"/>
        </w:rPr>
        <w:t xml:space="preserve"> Ltd specialiserar sig på försäljning av utrustning och maskiner till byggnadsarbetare. Med hänsyn till de stora förändringar företaget gjort har det lett till att de varit svårt att anpassa sig, och därmed lett till att </w:t>
      </w:r>
      <w:proofErr w:type="spellStart"/>
      <w:r w:rsidRPr="4487832D">
        <w:rPr>
          <w:color w:val="000000" w:themeColor="text1"/>
          <w:lang w:val="sv-SE"/>
        </w:rPr>
        <w:t>Steelglove</w:t>
      </w:r>
      <w:proofErr w:type="spellEnd"/>
      <w:r w:rsidRPr="4487832D">
        <w:rPr>
          <w:color w:val="000000" w:themeColor="text1"/>
          <w:lang w:val="sv-SE"/>
        </w:rPr>
        <w:t xml:space="preserve"> har fått förluster. Därför strävar företaget efter att lösa specifika problem och dessutom identifiera dessa.</w:t>
      </w:r>
    </w:p>
    <w:p w14:paraId="356CE8A9" w14:textId="77777777" w:rsidR="00C228C3" w:rsidRDefault="00C228C3" w:rsidP="00C228C3">
      <w:pPr>
        <w:shd w:val="clear" w:color="auto" w:fill="FFFFFF" w:themeFill="background1"/>
        <w:jc w:val="left"/>
        <w:rPr>
          <w:color w:val="000000" w:themeColor="text1"/>
          <w:lang w:val="sv-SE"/>
        </w:rPr>
      </w:pPr>
      <w:r w:rsidRPr="4487832D">
        <w:rPr>
          <w:color w:val="000000" w:themeColor="text1"/>
          <w:lang w:val="sv-SE"/>
        </w:rPr>
        <w:t xml:space="preserve">Det resulterade i att </w:t>
      </w:r>
      <w:proofErr w:type="spellStart"/>
      <w:r w:rsidRPr="4487832D">
        <w:rPr>
          <w:color w:val="000000" w:themeColor="text1"/>
          <w:lang w:val="sv-SE"/>
        </w:rPr>
        <w:t>Steelglove</w:t>
      </w:r>
      <w:proofErr w:type="spellEnd"/>
      <w:r w:rsidRPr="4487832D">
        <w:rPr>
          <w:color w:val="000000" w:themeColor="text1"/>
          <w:lang w:val="sv-SE"/>
        </w:rPr>
        <w:t xml:space="preserve"> Ltd har ett ytters behov av förstärkning från utstående, just därför har företaget påbörjat en undersökning samt en insamling som består av information kring logistiksystemet för att på så vis försöka minska aktuella problem. Det huvudsakliga syftet med skriven rapport är att studera på vilket sätt </w:t>
      </w:r>
      <w:proofErr w:type="spellStart"/>
      <w:r w:rsidRPr="4487832D">
        <w:rPr>
          <w:color w:val="000000" w:themeColor="text1"/>
          <w:lang w:val="sv-SE"/>
        </w:rPr>
        <w:t>Steelglove</w:t>
      </w:r>
      <w:proofErr w:type="spellEnd"/>
      <w:r w:rsidRPr="4487832D">
        <w:rPr>
          <w:color w:val="000000" w:themeColor="text1"/>
          <w:lang w:val="sv-SE"/>
        </w:rPr>
        <w:t xml:space="preserve"> Ltd som ett företag kan förbättra inom logistikens aspekter, detta görs genom flera olika metoder som handlar om logistikens områden för att öka lönsamhet och effektivisera verksamheten. </w:t>
      </w:r>
    </w:p>
    <w:p w14:paraId="54412DAC" w14:textId="77777777" w:rsidR="008703FF" w:rsidRPr="008703FF" w:rsidRDefault="008703FF" w:rsidP="008703FF">
      <w:pPr>
        <w:rPr>
          <w:lang w:val="sv-SE" w:eastAsia="sv-SE" w:bidi="en-US"/>
        </w:rPr>
      </w:pPr>
    </w:p>
    <w:p w14:paraId="1147C0F4" w14:textId="02DC56F1" w:rsidR="007B73F1" w:rsidRDefault="007B73F1" w:rsidP="00781167">
      <w:pPr>
        <w:pStyle w:val="Heading2"/>
        <w:rPr>
          <w:rFonts w:ascii="Times New Roman" w:hAnsi="Times New Roman" w:cs="Times New Roman"/>
          <w:lang w:eastAsia="sv-SE" w:bidi="en-US"/>
        </w:rPr>
      </w:pPr>
      <w:bookmarkStart w:id="4" w:name="_Toc1426781244"/>
      <w:r w:rsidRPr="2190C6E2">
        <w:rPr>
          <w:rFonts w:ascii="Times New Roman" w:hAnsi="Times New Roman" w:cs="Times New Roman"/>
          <w:lang w:eastAsia="sv-SE" w:bidi="en-US"/>
        </w:rPr>
        <w:t>Företag</w:t>
      </w:r>
      <w:bookmarkEnd w:id="4"/>
    </w:p>
    <w:p w14:paraId="691664E2" w14:textId="21626AC0" w:rsidR="008C67D8" w:rsidRDefault="008C67D8" w:rsidP="008C67D8">
      <w:pPr>
        <w:shd w:val="clear" w:color="auto" w:fill="FFFFFF" w:themeFill="background1"/>
        <w:jc w:val="left"/>
        <w:rPr>
          <w:lang w:val="sv-SE"/>
        </w:rPr>
      </w:pPr>
      <w:r w:rsidRPr="4487832D">
        <w:rPr>
          <w:lang w:val="sv-SE"/>
        </w:rPr>
        <w:t xml:space="preserve">Mr. Hard grundade företaget </w:t>
      </w:r>
      <w:proofErr w:type="spellStart"/>
      <w:r w:rsidRPr="4487832D">
        <w:rPr>
          <w:lang w:val="sv-SE"/>
        </w:rPr>
        <w:t>Steelglove</w:t>
      </w:r>
      <w:proofErr w:type="spellEnd"/>
      <w:r w:rsidRPr="4487832D">
        <w:rPr>
          <w:lang w:val="sv-SE"/>
        </w:rPr>
        <w:t xml:space="preserve"> Ltd i slutet på 1980-talet. Genom tiden så har produktutbudet utvecklats och skapat liknande produkter, försäljningsvolymen har lyckats bibehållas relativt dock utan vidare framgång gällande företagets lönsamhet. De tillverkar sina egna produkter vilket gör </w:t>
      </w:r>
      <w:proofErr w:type="spellStart"/>
      <w:r w:rsidRPr="4487832D">
        <w:rPr>
          <w:lang w:val="sv-SE"/>
        </w:rPr>
        <w:t>Steelglove</w:t>
      </w:r>
      <w:proofErr w:type="spellEnd"/>
      <w:r w:rsidRPr="4487832D">
        <w:rPr>
          <w:lang w:val="sv-SE"/>
        </w:rPr>
        <w:t xml:space="preserve"> till en så kallad produktionsfabrik. Utöver detta så består det av ett centrallager, ett huvudkontor samt också </w:t>
      </w:r>
      <w:r w:rsidR="0003595F" w:rsidRPr="4487832D">
        <w:rPr>
          <w:lang w:val="sv-SE"/>
        </w:rPr>
        <w:t>tre</w:t>
      </w:r>
      <w:r w:rsidRPr="4487832D">
        <w:rPr>
          <w:lang w:val="sv-SE"/>
        </w:rPr>
        <w:t xml:space="preserve"> distributionslager som har sin plats i ett land i Europa.</w:t>
      </w:r>
    </w:p>
    <w:p w14:paraId="28D9EC99" w14:textId="77777777" w:rsidR="00C228C3" w:rsidRPr="00C228C3" w:rsidRDefault="00C228C3" w:rsidP="00C228C3">
      <w:pPr>
        <w:rPr>
          <w:lang w:val="sv-SE" w:eastAsia="sv-SE" w:bidi="en-US"/>
        </w:rPr>
      </w:pPr>
    </w:p>
    <w:p w14:paraId="78BBEACA" w14:textId="5237807F" w:rsidR="00781167" w:rsidRDefault="007B73F1" w:rsidP="007B73F1">
      <w:pPr>
        <w:pStyle w:val="Heading2"/>
        <w:rPr>
          <w:rFonts w:ascii="Times New Roman" w:hAnsi="Times New Roman" w:cs="Times New Roman"/>
          <w:lang w:eastAsia="sv-SE" w:bidi="en-US"/>
        </w:rPr>
      </w:pPr>
      <w:bookmarkStart w:id="5" w:name="_Toc2135235907"/>
      <w:r w:rsidRPr="2190C6E2">
        <w:rPr>
          <w:rFonts w:ascii="Times New Roman" w:hAnsi="Times New Roman" w:cs="Times New Roman"/>
          <w:lang w:eastAsia="sv-SE" w:bidi="en-US"/>
        </w:rPr>
        <w:t>Problemställning</w:t>
      </w:r>
      <w:bookmarkEnd w:id="5"/>
    </w:p>
    <w:p w14:paraId="1F198F57" w14:textId="7E813130" w:rsidR="62CF67C7" w:rsidRDefault="62CF67C7" w:rsidP="405537EC">
      <w:pPr>
        <w:rPr>
          <w:color w:val="000000" w:themeColor="text1"/>
          <w:lang w:val="sv-SE"/>
        </w:rPr>
      </w:pPr>
      <w:r w:rsidRPr="405537EC">
        <w:rPr>
          <w:color w:val="000000" w:themeColor="text1"/>
          <w:lang w:val="sv-SE"/>
        </w:rPr>
        <w:t xml:space="preserve">För att lyckas utveckla </w:t>
      </w:r>
      <w:proofErr w:type="spellStart"/>
      <w:r w:rsidRPr="405537EC">
        <w:rPr>
          <w:color w:val="000000" w:themeColor="text1"/>
          <w:lang w:val="sv-SE"/>
        </w:rPr>
        <w:t>Steelglove</w:t>
      </w:r>
      <w:proofErr w:type="spellEnd"/>
      <w:r w:rsidRPr="405537EC">
        <w:rPr>
          <w:color w:val="000000" w:themeColor="text1"/>
          <w:lang w:val="sv-SE"/>
        </w:rPr>
        <w:t xml:space="preserve"> Ltd som ett företag samt upptäcka de relevanta strategierna är det ytterst viktigt att se helheten i företagets kostnadskonstruktion. </w:t>
      </w:r>
    </w:p>
    <w:p w14:paraId="3A585F75" w14:textId="05C586C6" w:rsidR="405537EC" w:rsidRDefault="62CF67C7" w:rsidP="73D735B0">
      <w:pPr>
        <w:jc w:val="left"/>
        <w:rPr>
          <w:color w:val="000000" w:themeColor="text1"/>
          <w:lang w:val="sv-SE"/>
        </w:rPr>
      </w:pPr>
      <w:r w:rsidRPr="405537EC">
        <w:rPr>
          <w:color w:val="000000" w:themeColor="text1"/>
          <w:lang w:val="sv-SE"/>
        </w:rPr>
        <w:t xml:space="preserve">Om det noggrant görs en sammanställning kring lokalisering av kostnaderna, skapas en stabilitet för att lyckas utföra en bred studie och därefter finna de som anses mest effektivt och lönsamt för företagets process framåt i utvecklingen. </w:t>
      </w:r>
    </w:p>
    <w:p w14:paraId="5C2B2D95" w14:textId="6ADD6BF8" w:rsidR="00190DC1" w:rsidRDefault="0065334B" w:rsidP="00086077">
      <w:pPr>
        <w:pStyle w:val="Heading2"/>
        <w:rPr>
          <w:rFonts w:ascii="Times New Roman" w:hAnsi="Times New Roman" w:cs="Times New Roman"/>
          <w:sz w:val="24"/>
          <w:szCs w:val="24"/>
          <w:lang w:eastAsia="sv-SE" w:bidi="en-US"/>
        </w:rPr>
      </w:pPr>
      <w:bookmarkStart w:id="6" w:name="_Toc232759397"/>
      <w:r w:rsidRPr="2190C6E2">
        <w:rPr>
          <w:rFonts w:ascii="Times New Roman" w:hAnsi="Times New Roman" w:cs="Times New Roman"/>
          <w:sz w:val="24"/>
          <w:szCs w:val="24"/>
          <w:lang w:eastAsia="sv-SE" w:bidi="en-US"/>
        </w:rPr>
        <w:t>Frågeställningar</w:t>
      </w:r>
      <w:bookmarkEnd w:id="6"/>
    </w:p>
    <w:p w14:paraId="21CBE1C0" w14:textId="4F4330B9" w:rsidR="0BCBDE53" w:rsidRPr="00A84C12" w:rsidRDefault="0BCBDE53" w:rsidP="73D735B0">
      <w:pPr>
        <w:jc w:val="left"/>
        <w:rPr>
          <w:lang w:val="sv-SE"/>
        </w:rPr>
      </w:pPr>
      <w:r w:rsidRPr="73D735B0">
        <w:rPr>
          <w:lang w:val="sv-SE"/>
        </w:rPr>
        <w:t xml:space="preserve">Q0 – På vilket sätt påverkar avkastningen på sysselsatt kapital helhetsmässigt gällande utvecklingen som sker i företaget? Med hjälp av DuPont-schemat, hur kan det användas för att identifiera avkastningen på ett djupare plan. </w:t>
      </w:r>
    </w:p>
    <w:p w14:paraId="3130DE02" w14:textId="0D9DEF4F" w:rsidR="73D735B0" w:rsidRPr="00A84C12" w:rsidRDefault="73D735B0" w:rsidP="73D735B0">
      <w:pPr>
        <w:jc w:val="left"/>
        <w:rPr>
          <w:lang w:val="sv-SE"/>
        </w:rPr>
      </w:pPr>
    </w:p>
    <w:p w14:paraId="77330225" w14:textId="5AB91985" w:rsidR="0BCBDE53" w:rsidRPr="00A84C12" w:rsidRDefault="0BCBDE53" w:rsidP="73D735B0">
      <w:pPr>
        <w:jc w:val="left"/>
        <w:rPr>
          <w:lang w:val="sv-SE"/>
        </w:rPr>
      </w:pPr>
      <w:r w:rsidRPr="73D735B0">
        <w:rPr>
          <w:lang w:val="sv-SE"/>
        </w:rPr>
        <w:t>Q1 – Förändringar som uppkommer vid varierande leverans frekvenser. Vad har dessa förändringar för inverkan på inköpsavdelningen, produktionsavdelningen och varumottagningen.</w:t>
      </w:r>
    </w:p>
    <w:p w14:paraId="70C1694A" w14:textId="1BF7AFFA" w:rsidR="73D735B0" w:rsidRPr="00A84C12" w:rsidRDefault="73D735B0" w:rsidP="73D735B0">
      <w:pPr>
        <w:jc w:val="left"/>
        <w:rPr>
          <w:lang w:val="sv-SE"/>
        </w:rPr>
      </w:pPr>
    </w:p>
    <w:p w14:paraId="5A3CBADD" w14:textId="1B650B7F" w:rsidR="0BCBDE53" w:rsidRPr="00A84C12" w:rsidRDefault="0BCBDE53" w:rsidP="73D735B0">
      <w:pPr>
        <w:jc w:val="left"/>
        <w:rPr>
          <w:lang w:val="sv-SE"/>
        </w:rPr>
      </w:pPr>
      <w:r w:rsidRPr="73D735B0">
        <w:rPr>
          <w:lang w:val="sv-SE"/>
        </w:rPr>
        <w:t>Q2 – Beräkningar som undersöker hur mycket företaget minskar kring kapitalbindning i produktion och lager, detta görs via en så kallad assembly to order-strategi.</w:t>
      </w:r>
    </w:p>
    <w:p w14:paraId="0F03F7B1" w14:textId="12DCD810" w:rsidR="73D735B0" w:rsidRPr="00A84C12" w:rsidRDefault="73D735B0" w:rsidP="73D735B0">
      <w:pPr>
        <w:jc w:val="left"/>
        <w:rPr>
          <w:lang w:val="sv-SE"/>
        </w:rPr>
      </w:pPr>
    </w:p>
    <w:p w14:paraId="40323AEC" w14:textId="71266A7E" w:rsidR="0BCBDE53" w:rsidRPr="00A84C12" w:rsidRDefault="0BCBDE53" w:rsidP="73D735B0">
      <w:pPr>
        <w:jc w:val="left"/>
        <w:rPr>
          <w:lang w:val="sv-SE"/>
        </w:rPr>
      </w:pPr>
      <w:r w:rsidRPr="73D735B0">
        <w:rPr>
          <w:lang w:val="sv-SE"/>
        </w:rPr>
        <w:t xml:space="preserve">Q3 – För var och en av de angivna </w:t>
      </w:r>
      <w:r w:rsidRPr="2E0EDB1B">
        <w:rPr>
          <w:lang w:val="sv-SE"/>
        </w:rPr>
        <w:t>distributionslag</w:t>
      </w:r>
      <w:r w:rsidR="0852E917" w:rsidRPr="2E0EDB1B">
        <w:rPr>
          <w:lang w:val="sv-SE"/>
        </w:rPr>
        <w:t>e</w:t>
      </w:r>
      <w:r w:rsidRPr="2E0EDB1B">
        <w:rPr>
          <w:lang w:val="sv-SE"/>
        </w:rPr>
        <w:t>r</w:t>
      </w:r>
      <w:r w:rsidR="5CC3FD06" w:rsidRPr="2E0EDB1B">
        <w:rPr>
          <w:lang w:val="sv-SE"/>
        </w:rPr>
        <w:t>na</w:t>
      </w:r>
      <w:r w:rsidRPr="73D735B0">
        <w:rPr>
          <w:lang w:val="sv-SE"/>
        </w:rPr>
        <w:t xml:space="preserve"> ska beräkningar av förändringar kring kostnader och kapitalbindning i lagren göras. De bästa av de två angivna alternativen ska väljas. Antag att förändring av det aktuella lagret för varje angiven inte rör sig. </w:t>
      </w:r>
    </w:p>
    <w:p w14:paraId="3CFC12BE" w14:textId="6B59F1E8" w:rsidR="73D735B0" w:rsidRPr="00A84C12" w:rsidRDefault="73D735B0" w:rsidP="73D735B0">
      <w:pPr>
        <w:jc w:val="left"/>
        <w:rPr>
          <w:lang w:val="sv-SE"/>
        </w:rPr>
      </w:pPr>
    </w:p>
    <w:p w14:paraId="1E80A394" w14:textId="2023A494" w:rsidR="0BCBDE53" w:rsidRPr="00A84C12" w:rsidRDefault="0BCBDE53" w:rsidP="73D735B0">
      <w:pPr>
        <w:jc w:val="left"/>
        <w:rPr>
          <w:lang w:val="sv-SE"/>
        </w:rPr>
      </w:pPr>
      <w:r w:rsidRPr="73D735B0">
        <w:rPr>
          <w:lang w:val="sv-SE"/>
        </w:rPr>
        <w:t>Q4 – Ifall en ATO-strategi och det angivna distributionssystemet implementeras samtidigt, beräkna då de förändrade kostnader och de förändrade kapitalbindning som sker.</w:t>
      </w:r>
    </w:p>
    <w:p w14:paraId="42AA46AE" w14:textId="196248B0" w:rsidR="73D735B0" w:rsidRPr="00A84C12" w:rsidRDefault="73D735B0" w:rsidP="73D735B0">
      <w:pPr>
        <w:rPr>
          <w:lang w:val="sv-SE"/>
        </w:rPr>
      </w:pPr>
    </w:p>
    <w:p w14:paraId="7C7A4414" w14:textId="0D3E6CED" w:rsidR="0065334B" w:rsidRDefault="0065334B" w:rsidP="0065334B">
      <w:pPr>
        <w:pStyle w:val="Heading1"/>
        <w:rPr>
          <w:rFonts w:ascii="Times New Roman" w:hAnsi="Times New Roman" w:cs="Times New Roman"/>
          <w:lang w:val="sv-SE" w:eastAsia="sv-SE" w:bidi="en-US"/>
        </w:rPr>
      </w:pPr>
      <w:bookmarkStart w:id="7" w:name="_Toc977556108"/>
      <w:r w:rsidRPr="2190C6E2">
        <w:rPr>
          <w:rFonts w:ascii="Times New Roman" w:hAnsi="Times New Roman" w:cs="Times New Roman"/>
          <w:lang w:val="sv-SE" w:eastAsia="sv-SE" w:bidi="en-US"/>
        </w:rPr>
        <w:t>Ramverk</w:t>
      </w:r>
      <w:bookmarkEnd w:id="7"/>
    </w:p>
    <w:p w14:paraId="22FC4D9E" w14:textId="77777777" w:rsidR="008C67D8" w:rsidRDefault="008C67D8" w:rsidP="008C67D8">
      <w:pPr>
        <w:rPr>
          <w:lang w:val="sv-SE" w:eastAsia="sv-SE" w:bidi="en-US"/>
        </w:rPr>
      </w:pPr>
    </w:p>
    <w:p w14:paraId="19404606" w14:textId="77777777" w:rsidR="000E03D6" w:rsidRDefault="000E03D6" w:rsidP="000E03D6">
      <w:pPr>
        <w:jc w:val="left"/>
        <w:rPr>
          <w:rFonts w:eastAsia="Arial"/>
          <w:color w:val="000000" w:themeColor="text1"/>
          <w:lang w:val="sv-SE"/>
        </w:rPr>
      </w:pPr>
      <w:r w:rsidRPr="086B49E6">
        <w:rPr>
          <w:rFonts w:eastAsia="Arial"/>
          <w:color w:val="000000" w:themeColor="text1"/>
          <w:lang w:val="sv-SE"/>
        </w:rPr>
        <w:t xml:space="preserve">Företaget </w:t>
      </w:r>
      <w:proofErr w:type="spellStart"/>
      <w:r w:rsidRPr="086B49E6">
        <w:rPr>
          <w:rFonts w:eastAsia="Arial"/>
          <w:color w:val="000000" w:themeColor="text1"/>
          <w:lang w:val="sv-SE"/>
        </w:rPr>
        <w:t>Steelglove</w:t>
      </w:r>
      <w:proofErr w:type="spellEnd"/>
      <w:r w:rsidRPr="086B49E6">
        <w:rPr>
          <w:rFonts w:eastAsia="Arial"/>
          <w:color w:val="000000" w:themeColor="text1"/>
          <w:lang w:val="sv-SE"/>
        </w:rPr>
        <w:t xml:space="preserve"> Ltd har tidigare valt att förlita sig på förutsättningen att deras egna kvalitetsprodukter utan manuell inblandning ska generera i affärer, vilket även varit det huvudsakliga målet. Detta tillvägagångssätt har dock inte enbart resulterat i optimal lönsamhet, utan även medfört att andra delar och viktiga faktorer har ignorerats till viss del. I och med Mr. </w:t>
      </w:r>
      <w:proofErr w:type="spellStart"/>
      <w:r w:rsidRPr="086B49E6">
        <w:rPr>
          <w:rFonts w:eastAsia="Arial"/>
          <w:color w:val="000000" w:themeColor="text1"/>
          <w:lang w:val="sv-SE"/>
        </w:rPr>
        <w:t>Hards</w:t>
      </w:r>
      <w:proofErr w:type="spellEnd"/>
      <w:r w:rsidRPr="086B49E6">
        <w:rPr>
          <w:rFonts w:eastAsia="Arial"/>
          <w:color w:val="000000" w:themeColor="text1"/>
          <w:lang w:val="sv-SE"/>
        </w:rPr>
        <w:t xml:space="preserve"> strategi att omorganisera de lager som finns samt utföra en mer omfattande granskning av hela materialflödesstrukturen</w:t>
      </w:r>
      <w:r>
        <w:rPr>
          <w:rFonts w:eastAsia="Arial"/>
          <w:color w:val="000000" w:themeColor="text1"/>
          <w:lang w:val="sv-SE"/>
        </w:rPr>
        <w:t>. D</w:t>
      </w:r>
      <w:r w:rsidRPr="0D066DEB">
        <w:rPr>
          <w:rFonts w:eastAsia="Arial"/>
          <w:color w:val="000000" w:themeColor="text1"/>
          <w:lang w:val="sv-SE"/>
        </w:rPr>
        <w:t>etta inkluderar</w:t>
      </w:r>
      <w:r w:rsidRPr="086B49E6">
        <w:rPr>
          <w:rFonts w:eastAsia="Arial"/>
          <w:color w:val="000000" w:themeColor="text1"/>
          <w:lang w:val="sv-SE"/>
        </w:rPr>
        <w:t xml:space="preserve"> även distributionslager, leverantörsstrukturer och distributionssystem</w:t>
      </w:r>
      <w:r w:rsidRPr="04F5576C">
        <w:rPr>
          <w:rFonts w:eastAsia="Arial"/>
          <w:color w:val="000000" w:themeColor="text1"/>
          <w:lang w:val="sv-SE"/>
        </w:rPr>
        <w:t xml:space="preserve"> och</w:t>
      </w:r>
      <w:r w:rsidRPr="086B49E6">
        <w:rPr>
          <w:rFonts w:eastAsia="Arial"/>
          <w:color w:val="000000" w:themeColor="text1"/>
          <w:lang w:val="sv-SE"/>
        </w:rPr>
        <w:t xml:space="preserve"> på så sätt </w:t>
      </w:r>
      <w:r w:rsidRPr="70C2921A">
        <w:rPr>
          <w:rFonts w:eastAsia="Arial"/>
          <w:color w:val="000000" w:themeColor="text1"/>
          <w:lang w:val="sv-SE"/>
        </w:rPr>
        <w:t xml:space="preserve">kan </w:t>
      </w:r>
      <w:proofErr w:type="spellStart"/>
      <w:r w:rsidRPr="79171D1C">
        <w:rPr>
          <w:rFonts w:eastAsia="Arial"/>
          <w:color w:val="000000" w:themeColor="text1"/>
          <w:lang w:val="sv-SE"/>
        </w:rPr>
        <w:t>Steelglove</w:t>
      </w:r>
      <w:proofErr w:type="spellEnd"/>
      <w:r w:rsidRPr="79171D1C">
        <w:rPr>
          <w:rFonts w:eastAsia="Arial"/>
          <w:color w:val="000000" w:themeColor="text1"/>
          <w:lang w:val="sv-SE"/>
        </w:rPr>
        <w:t xml:space="preserve"> </w:t>
      </w:r>
      <w:r w:rsidRPr="5CA8F494">
        <w:rPr>
          <w:rFonts w:eastAsia="Arial"/>
          <w:color w:val="000000" w:themeColor="text1"/>
          <w:lang w:val="sv-SE"/>
        </w:rPr>
        <w:t>Ltd öka</w:t>
      </w:r>
      <w:r w:rsidRPr="086B49E6">
        <w:rPr>
          <w:rFonts w:eastAsia="Arial"/>
          <w:color w:val="000000" w:themeColor="text1"/>
          <w:lang w:val="sv-SE"/>
        </w:rPr>
        <w:t xml:space="preserve"> lönsamheten.</w:t>
      </w:r>
    </w:p>
    <w:p w14:paraId="51CB167E" w14:textId="77777777" w:rsidR="000E03D6" w:rsidRPr="0012521B" w:rsidRDefault="000E03D6" w:rsidP="000E03D6">
      <w:pPr>
        <w:jc w:val="left"/>
        <w:rPr>
          <w:lang w:val="sv-SE"/>
        </w:rPr>
      </w:pPr>
    </w:p>
    <w:p w14:paraId="772AB018" w14:textId="77777777" w:rsidR="000E03D6" w:rsidRDefault="000E03D6" w:rsidP="000E03D6">
      <w:pPr>
        <w:jc w:val="left"/>
        <w:rPr>
          <w:color w:val="000000" w:themeColor="text1"/>
          <w:lang w:val="sv-SE"/>
        </w:rPr>
      </w:pPr>
      <w:r w:rsidRPr="086B49E6">
        <w:rPr>
          <w:rFonts w:eastAsia="Arial"/>
          <w:color w:val="000000" w:themeColor="text1"/>
          <w:lang w:val="sv-SE"/>
        </w:rPr>
        <w:t xml:space="preserve">Företaget har samlat in en omfattande mängd data och information för att kunna analysera. </w:t>
      </w:r>
      <w:r>
        <w:rPr>
          <w:rFonts w:eastAsia="Arial"/>
          <w:color w:val="000000" w:themeColor="text1"/>
          <w:lang w:val="sv-SE"/>
        </w:rPr>
        <w:t>D</w:t>
      </w:r>
      <w:r w:rsidRPr="07AEA32E">
        <w:rPr>
          <w:rFonts w:eastAsia="Arial"/>
          <w:color w:val="000000" w:themeColor="text1"/>
          <w:lang w:val="sv-SE"/>
        </w:rPr>
        <w:t xml:space="preserve">et </w:t>
      </w:r>
      <w:r w:rsidRPr="086B49E6">
        <w:rPr>
          <w:rFonts w:eastAsia="Arial"/>
          <w:color w:val="000000" w:themeColor="text1"/>
          <w:lang w:val="sv-SE"/>
        </w:rPr>
        <w:t xml:space="preserve">huvudsakliga fokuset </w:t>
      </w:r>
      <w:r>
        <w:rPr>
          <w:rFonts w:eastAsia="Arial"/>
          <w:color w:val="000000" w:themeColor="text1"/>
          <w:lang w:val="sv-SE"/>
        </w:rPr>
        <w:t xml:space="preserve">har </w:t>
      </w:r>
      <w:r w:rsidRPr="07AEA32E">
        <w:rPr>
          <w:rFonts w:eastAsia="Arial"/>
          <w:color w:val="000000" w:themeColor="text1"/>
          <w:lang w:val="sv-SE"/>
        </w:rPr>
        <w:t xml:space="preserve">varit </w:t>
      </w:r>
      <w:r w:rsidRPr="086B49E6">
        <w:rPr>
          <w:rFonts w:eastAsia="Arial"/>
          <w:color w:val="000000" w:themeColor="text1"/>
          <w:lang w:val="sv-SE"/>
        </w:rPr>
        <w:t xml:space="preserve">att bearbeta samt framställa förändringar som kan leda till ökad lönsamhet. </w:t>
      </w:r>
      <w:r w:rsidRPr="086B49E6">
        <w:rPr>
          <w:color w:val="000000" w:themeColor="text1"/>
          <w:lang w:val="sv-SE"/>
        </w:rPr>
        <w:t>För tillfället har företaget låg leveransservicenivå, vilket orsakar låg kapitalomsättningshastighet. För att kunna förbättra dessa aspekter är det viktigt att företaget prioriterar på ett effektivt sätt att leverera till sina kunder</w:t>
      </w:r>
      <w:r w:rsidRPr="193BBEE9">
        <w:rPr>
          <w:color w:val="000000" w:themeColor="text1"/>
          <w:lang w:val="sv-SE"/>
        </w:rPr>
        <w:t xml:space="preserve">. </w:t>
      </w:r>
    </w:p>
    <w:p w14:paraId="3BB27E22" w14:textId="77777777" w:rsidR="000E03D6" w:rsidRDefault="000E03D6" w:rsidP="000E03D6">
      <w:pPr>
        <w:jc w:val="left"/>
        <w:rPr>
          <w:color w:val="000000" w:themeColor="text1"/>
          <w:lang w:val="sv-SE"/>
        </w:rPr>
      </w:pPr>
    </w:p>
    <w:p w14:paraId="499DAA1B" w14:textId="77777777" w:rsidR="000E03D6" w:rsidRPr="008D4013" w:rsidRDefault="000E03D6" w:rsidP="5816988C">
      <w:pPr>
        <w:pStyle w:val="ListParagraph"/>
        <w:numPr>
          <w:ilvl w:val="0"/>
          <w:numId w:val="1"/>
        </w:numPr>
        <w:jc w:val="left"/>
        <w:rPr>
          <w:color w:val="000000" w:themeColor="text1"/>
          <w:lang w:val="sv-SE"/>
        </w:rPr>
      </w:pPr>
      <w:r w:rsidRPr="5816988C">
        <w:rPr>
          <w:color w:val="000000" w:themeColor="text1"/>
          <w:lang w:val="sv-SE"/>
        </w:rPr>
        <w:t xml:space="preserve">Logistiksystemet kommer att påverkas positivt ifall en utveckling i leveransservicen sker, detta gäller även kundservicen, kostnaderna och kapitalbindningen. Om man inte har dessa faktorer i åtanke under tiden en strävan efter förbättring kring lönsamhet görs, medför det en förlust för företaget. För att bibehålla ett bra rykte som företag gällande kvalitetsprodukter krävs det att optimera logistikprocesser på samma gång där kundernas efterfrågan läggs i fokus. </w:t>
      </w:r>
    </w:p>
    <w:p w14:paraId="11794B4E" w14:textId="77777777" w:rsidR="008C67D8" w:rsidRPr="008C67D8" w:rsidRDefault="008C67D8" w:rsidP="008C67D8">
      <w:pPr>
        <w:rPr>
          <w:lang w:val="sv-SE" w:eastAsia="sv-SE" w:bidi="en-US"/>
        </w:rPr>
      </w:pPr>
    </w:p>
    <w:p w14:paraId="0521F797" w14:textId="24BB32AD" w:rsidR="00190DC1" w:rsidRDefault="0065334B" w:rsidP="00190DC1">
      <w:pPr>
        <w:pStyle w:val="Heading1"/>
        <w:rPr>
          <w:rFonts w:ascii="Times New Roman" w:hAnsi="Times New Roman" w:cs="Times New Roman"/>
          <w:lang w:val="sv-SE" w:eastAsia="sv-SE" w:bidi="en-US"/>
        </w:rPr>
      </w:pPr>
      <w:bookmarkStart w:id="8" w:name="_Toc895095306"/>
      <w:r w:rsidRPr="2190C6E2">
        <w:rPr>
          <w:rFonts w:ascii="Times New Roman" w:hAnsi="Times New Roman" w:cs="Times New Roman"/>
          <w:lang w:val="sv-SE" w:eastAsia="sv-SE" w:bidi="en-US"/>
        </w:rPr>
        <w:t>Resultat</w:t>
      </w:r>
      <w:bookmarkEnd w:id="8"/>
    </w:p>
    <w:p w14:paraId="2F2E4CA1" w14:textId="3697FB43" w:rsidR="0065334B" w:rsidRDefault="00A710DF" w:rsidP="0065334B">
      <w:pPr>
        <w:pStyle w:val="Heading2"/>
        <w:rPr>
          <w:rFonts w:ascii="Times New Roman" w:hAnsi="Times New Roman" w:cs="Times New Roman"/>
          <w:lang w:eastAsia="sv-SE" w:bidi="en-US"/>
        </w:rPr>
      </w:pPr>
      <w:bookmarkStart w:id="9" w:name="_Toc710380317"/>
      <w:bookmarkStart w:id="10" w:name="_Toc19133764"/>
      <w:bookmarkStart w:id="11" w:name="_Toc19133816"/>
      <w:r w:rsidRPr="5816988C">
        <w:rPr>
          <w:rFonts w:ascii="Times New Roman" w:hAnsi="Times New Roman" w:cs="Times New Roman"/>
          <w:lang w:eastAsia="sv-SE" w:bidi="en-US"/>
        </w:rPr>
        <w:t xml:space="preserve">Q0 - </w:t>
      </w:r>
      <w:r w:rsidR="0065334B" w:rsidRPr="5816988C">
        <w:rPr>
          <w:rFonts w:ascii="Times New Roman" w:hAnsi="Times New Roman" w:cs="Times New Roman"/>
          <w:lang w:eastAsia="sv-SE" w:bidi="en-US"/>
        </w:rPr>
        <w:t>DuPont Schema</w:t>
      </w:r>
      <w:bookmarkEnd w:id="9"/>
    </w:p>
    <w:p w14:paraId="282274ED" w14:textId="43473CE3" w:rsidR="2190C6E2" w:rsidRDefault="2190C6E2" w:rsidP="2190C6E2"/>
    <w:p w14:paraId="287FB475" w14:textId="3FAA0E0E" w:rsidR="48EFA024" w:rsidRDefault="48EFA024" w:rsidP="2190C6E2">
      <w:pPr>
        <w:jc w:val="left"/>
        <w:rPr>
          <w:color w:val="000000" w:themeColor="text1"/>
          <w:lang w:val="sv-SE"/>
        </w:rPr>
      </w:pPr>
      <w:r w:rsidRPr="2190C6E2">
        <w:rPr>
          <w:color w:val="000000" w:themeColor="text1"/>
          <w:lang w:val="sv-SE"/>
        </w:rPr>
        <w:t xml:space="preserve">Dupont diagram är rimligt för att framhäva ett par anledningar för logistikens förändringar. Dupont diagrammet visar faktorer som är relevanta med de viktiga komponenterna. Detta hjälper med att analysen är mer detaljerad och visar största påverkan på prestandan. </w:t>
      </w:r>
    </w:p>
    <w:p w14:paraId="426AF204" w14:textId="6ECFBB90" w:rsidR="48EFA024" w:rsidRDefault="48EFA024" w:rsidP="2190C6E2">
      <w:pPr>
        <w:jc w:val="left"/>
        <w:rPr>
          <w:color w:val="000000" w:themeColor="text1"/>
          <w:lang w:val="sv-SE"/>
        </w:rPr>
      </w:pPr>
      <w:r w:rsidRPr="2190C6E2">
        <w:rPr>
          <w:color w:val="000000" w:themeColor="text1"/>
          <w:lang w:val="sv-SE"/>
        </w:rPr>
        <w:t xml:space="preserve">När det väl kommer till logistik är begreppet effektivitet ganska avgörande. Detta är eftersom optimeringen för att driva ett företag är ganska viktigt. Dupont diagrammet visar vilka delar av företaget som fungerar effektivt och vilka delar som behöver jobbas mer på för att öka vinsten. Affärsområden som har störst inverkan på deras vinster visas dessutom också på Dupont diagrammet. Detta medför en möjlighet för företaget att fokusera ännu mer på de områden som kan öka vinsten. Dessa uppgifter kan dessutom användas för att ändra fördelningen av resurser till områden vilket resulterar ännu mer vinster för </w:t>
      </w:r>
      <w:proofErr w:type="spellStart"/>
      <w:r w:rsidRPr="2190C6E2">
        <w:rPr>
          <w:color w:val="000000" w:themeColor="text1"/>
          <w:lang w:val="sv-SE"/>
        </w:rPr>
        <w:t>steelglove</w:t>
      </w:r>
      <w:proofErr w:type="spellEnd"/>
      <w:r w:rsidRPr="2190C6E2">
        <w:rPr>
          <w:color w:val="000000" w:themeColor="text1"/>
          <w:lang w:val="sv-SE"/>
        </w:rPr>
        <w:t>.</w:t>
      </w:r>
    </w:p>
    <w:p w14:paraId="23B12D73" w14:textId="5CBC308E" w:rsidR="2190C6E2" w:rsidRPr="00E47DD6" w:rsidRDefault="2190C6E2" w:rsidP="2190C6E2">
      <w:pPr>
        <w:rPr>
          <w:lang w:val="sv-SE"/>
        </w:rPr>
      </w:pPr>
    </w:p>
    <w:p w14:paraId="2CCD6216" w14:textId="6095CFA0" w:rsidR="2190C6E2" w:rsidRPr="00E47DD6" w:rsidRDefault="2190C6E2" w:rsidP="2190C6E2">
      <w:pPr>
        <w:rPr>
          <w:lang w:val="sv-SE"/>
        </w:rPr>
      </w:pPr>
    </w:p>
    <w:p w14:paraId="76B1112D" w14:textId="5DFA0F11" w:rsidR="2190C6E2" w:rsidRPr="00E47DD6" w:rsidRDefault="2190C6E2" w:rsidP="2190C6E2">
      <w:pPr>
        <w:rPr>
          <w:lang w:val="sv-SE"/>
        </w:rPr>
      </w:pPr>
    </w:p>
    <w:p w14:paraId="556C2E69" w14:textId="00FBD352" w:rsidR="2190C6E2" w:rsidRPr="00E47DD6" w:rsidRDefault="2190C6E2" w:rsidP="2190C6E2">
      <w:pPr>
        <w:rPr>
          <w:lang w:val="sv-SE"/>
        </w:rPr>
      </w:pPr>
    </w:p>
    <w:p w14:paraId="019AD3F0" w14:textId="4FE97F11" w:rsidR="002A58F5" w:rsidRPr="002A58F5" w:rsidRDefault="005231F1" w:rsidP="002A58F5">
      <w:pPr>
        <w:rPr>
          <w:b/>
          <w:i/>
          <w:lang w:val="sv-SE" w:eastAsia="sv-SE" w:bidi="en-US"/>
        </w:rPr>
      </w:pPr>
      <w:r>
        <w:rPr>
          <w:noProof/>
        </w:rPr>
        <w:lastRenderedPageBreak/>
        <w:drawing>
          <wp:anchor distT="0" distB="0" distL="114300" distR="114300" simplePos="0" relativeHeight="251658242" behindDoc="0" locked="0" layoutInCell="1" allowOverlap="1" wp14:anchorId="56DEECC4" wp14:editId="412DF7BD">
            <wp:simplePos x="0" y="0"/>
            <wp:positionH relativeFrom="column">
              <wp:posOffset>0</wp:posOffset>
            </wp:positionH>
            <wp:positionV relativeFrom="paragraph">
              <wp:posOffset>173355</wp:posOffset>
            </wp:positionV>
            <wp:extent cx="5761355" cy="3501390"/>
            <wp:effectExtent l="0" t="0" r="4445" b="3810"/>
            <wp:wrapTopAndBottom/>
            <wp:docPr id="77748000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0000" name=""/>
                    <pic:cNvPicPr/>
                  </pic:nvPicPr>
                  <pic:blipFill>
                    <a:blip r:embed="rId16"/>
                    <a:stretch>
                      <a:fillRect/>
                    </a:stretch>
                  </pic:blipFill>
                  <pic:spPr>
                    <a:xfrm>
                      <a:off x="0" y="0"/>
                      <a:ext cx="5761355" cy="3501390"/>
                    </a:xfrm>
                    <a:prstGeom prst="rect">
                      <a:avLst/>
                    </a:prstGeom>
                  </pic:spPr>
                </pic:pic>
              </a:graphicData>
            </a:graphic>
          </wp:anchor>
        </w:drawing>
      </w:r>
      <w:r w:rsidR="38B20EC2" w:rsidRPr="683B8159">
        <w:rPr>
          <w:b/>
          <w:bCs/>
          <w:i/>
          <w:iCs/>
          <w:lang w:val="sv-SE" w:eastAsia="sv-SE" w:bidi="en-US"/>
        </w:rPr>
        <w:t xml:space="preserve">Figur 1 visar lönsamhet med ett </w:t>
      </w:r>
      <w:r w:rsidR="4E5CDDBA" w:rsidRPr="683B8159">
        <w:rPr>
          <w:b/>
          <w:bCs/>
          <w:i/>
          <w:iCs/>
          <w:lang w:val="sv-SE" w:eastAsia="sv-SE" w:bidi="en-US"/>
        </w:rPr>
        <w:t>D</w:t>
      </w:r>
      <w:r w:rsidR="38B20EC2" w:rsidRPr="683B8159">
        <w:rPr>
          <w:b/>
          <w:bCs/>
          <w:i/>
          <w:iCs/>
          <w:lang w:val="sv-SE" w:eastAsia="sv-SE" w:bidi="en-US"/>
        </w:rPr>
        <w:t>u</w:t>
      </w:r>
      <w:r w:rsidR="270D9069" w:rsidRPr="683B8159">
        <w:rPr>
          <w:b/>
          <w:bCs/>
          <w:i/>
          <w:iCs/>
          <w:lang w:val="sv-SE" w:eastAsia="sv-SE" w:bidi="en-US"/>
        </w:rPr>
        <w:t>P</w:t>
      </w:r>
      <w:r w:rsidR="38B20EC2" w:rsidRPr="683B8159">
        <w:rPr>
          <w:b/>
          <w:bCs/>
          <w:i/>
          <w:iCs/>
          <w:lang w:val="sv-SE" w:eastAsia="sv-SE" w:bidi="en-US"/>
        </w:rPr>
        <w:t>ont diagram</w:t>
      </w:r>
    </w:p>
    <w:p w14:paraId="10DC7CD7" w14:textId="31D0239D" w:rsidR="64C85010" w:rsidRPr="006A4652" w:rsidRDefault="64C85010" w:rsidP="6ADCC36D">
      <w:pPr>
        <w:spacing w:before="240" w:after="240"/>
        <w:rPr>
          <w:lang w:val="sv-SE"/>
        </w:rPr>
      </w:pPr>
      <w:r w:rsidRPr="2190C6E2">
        <w:rPr>
          <w:rFonts w:eastAsia="Arial"/>
          <w:color w:val="000000" w:themeColor="text1"/>
          <w:lang w:val="sv-SE"/>
        </w:rPr>
        <w:t>Ett DuPont-diagram är ett effektivt verktyg för att illustrera logistiska förändringar, eftersom det delar upp nyckelfaktorer som påverkar lönsamheten, exempelvis intäkter, kostnader och kapitalbindning. Genom att använda formeln:</w:t>
      </w:r>
    </w:p>
    <w:p w14:paraId="58AA087A" w14:textId="71B87A6B" w:rsidR="64C85010" w:rsidRPr="006A4652" w:rsidRDefault="64C85010" w:rsidP="2190C6E2">
      <w:pPr>
        <w:spacing w:before="240" w:after="240"/>
        <w:jc w:val="left"/>
        <w:rPr>
          <w:lang w:val="sv-SE"/>
        </w:rPr>
      </w:pPr>
      <w:r w:rsidRPr="2190C6E2">
        <w:rPr>
          <w:rFonts w:eastAsia="Arial"/>
          <w:b/>
          <w:color w:val="000000" w:themeColor="text1"/>
          <w:lang w:val="sv-SE"/>
        </w:rPr>
        <w:t>((Rörelseintäkter – Rörelsekostnader + Finansiella intäkter) / (Totala tillgångar - Kortfristiga skulder))</w:t>
      </w:r>
    </w:p>
    <w:p w14:paraId="7E63D9B3" w14:textId="72DF3A1E" w:rsidR="64C85010" w:rsidRDefault="64C85010" w:rsidP="2190C6E2">
      <w:pPr>
        <w:spacing w:before="240" w:after="240"/>
        <w:jc w:val="left"/>
        <w:rPr>
          <w:color w:val="000000" w:themeColor="text1"/>
          <w:lang w:val="sv-SE"/>
        </w:rPr>
      </w:pPr>
      <w:r w:rsidRPr="2190C6E2">
        <w:rPr>
          <w:color w:val="000000" w:themeColor="text1"/>
          <w:lang w:val="sv-SE"/>
        </w:rPr>
        <w:t>Diagrammet ger en klar bild av den ekonomiska situationen och synliggör både styrkor och svagheter. Detta gör det enklare att analysera logistikprocesserna, hitta förbättringsområden och fastställa nödvändiga åtgärder för att öka effektiviteten och förbättra lönsamheten.</w:t>
      </w:r>
    </w:p>
    <w:p w14:paraId="1E3E8F49" w14:textId="606163CD" w:rsidR="0065334B" w:rsidRDefault="006A4652" w:rsidP="0065334B">
      <w:pPr>
        <w:pStyle w:val="Heading2"/>
        <w:rPr>
          <w:rFonts w:ascii="Times New Roman" w:hAnsi="Times New Roman" w:cs="Times New Roman"/>
          <w:lang w:eastAsia="sv-SE" w:bidi="en-US"/>
        </w:rPr>
      </w:pPr>
      <w:bookmarkStart w:id="12" w:name="_Toc6029991"/>
      <w:r w:rsidRPr="2190C6E2">
        <w:rPr>
          <w:rFonts w:ascii="Times New Roman" w:hAnsi="Times New Roman" w:cs="Times New Roman"/>
          <w:lang w:eastAsia="sv-SE" w:bidi="en-US"/>
        </w:rPr>
        <w:t xml:space="preserve">Q1 </w:t>
      </w:r>
      <w:r w:rsidR="00AB61F0" w:rsidRPr="2190C6E2">
        <w:rPr>
          <w:rFonts w:ascii="Times New Roman" w:hAnsi="Times New Roman" w:cs="Times New Roman"/>
          <w:lang w:eastAsia="sv-SE" w:bidi="en-US"/>
        </w:rPr>
        <w:t xml:space="preserve">- </w:t>
      </w:r>
      <w:r w:rsidR="00AB61F0" w:rsidRPr="2190C6E2">
        <w:rPr>
          <w:rFonts w:ascii="Times New Roman" w:hAnsi="Times New Roman" w:cs="Times New Roman"/>
          <w:lang w:val="en-US" w:eastAsia="sv-SE" w:bidi="en-US"/>
        </w:rPr>
        <w:t>Suppliers</w:t>
      </w:r>
      <w:bookmarkEnd w:id="12"/>
    </w:p>
    <w:p w14:paraId="16D91EEC" w14:textId="77777777" w:rsidR="004F3C04" w:rsidRPr="004F3C04" w:rsidRDefault="004F3C04" w:rsidP="004F3C04">
      <w:pPr>
        <w:jc w:val="left"/>
        <w:rPr>
          <w:lang w:val="sv-SE" w:eastAsia="sv-SE"/>
        </w:rPr>
      </w:pPr>
      <w:r w:rsidRPr="2190C6E2">
        <w:rPr>
          <w:color w:val="000000" w:themeColor="text1"/>
          <w:lang w:val="sv-SE" w:eastAsia="sv-SE"/>
        </w:rPr>
        <w:t>I denna fråga utförs beräkningar och förklaringar i syfte att stödja inköpschefen gällande att utvärdera leveranser vid olika tidpunkter som varje vecka, varannan vecka samt var fjärde vecka. Fokus ligger på att analysera hur dessa ändringar påverkar inköp, godsmottagning och produktion. Dessutom hur de föreslagna förändringarna kan hjälpa inköpschefen att hantera kostnader och bundet kapital bättre.</w:t>
      </w:r>
    </w:p>
    <w:p w14:paraId="57DD8D84" w14:textId="420A149E" w:rsidR="004F3C04" w:rsidRPr="004F3C04" w:rsidRDefault="004F3C04" w:rsidP="004F3C04">
      <w:pPr>
        <w:spacing w:after="240"/>
        <w:jc w:val="left"/>
        <w:rPr>
          <w:color w:val="000000" w:themeColor="text1"/>
          <w:lang w:val="sv-SE" w:eastAsia="sv-SE"/>
        </w:rPr>
      </w:pPr>
    </w:p>
    <w:p w14:paraId="698AE97A" w14:textId="1407FBC9" w:rsidR="004F3C04" w:rsidRPr="004F3C04" w:rsidRDefault="2CC091F8" w:rsidP="004F3C04">
      <w:pPr>
        <w:jc w:val="left"/>
        <w:rPr>
          <w:lang w:val="sv-SE" w:eastAsia="sv-SE"/>
        </w:rPr>
      </w:pPr>
      <w:r w:rsidRPr="3521545C">
        <w:rPr>
          <w:b/>
          <w:bCs/>
          <w:color w:val="000000" w:themeColor="text1"/>
          <w:lang w:val="sv-SE" w:eastAsia="sv-SE"/>
        </w:rPr>
        <w:t>4</w:t>
      </w:r>
      <w:r w:rsidR="39CB3667" w:rsidRPr="3521545C">
        <w:rPr>
          <w:b/>
          <w:bCs/>
          <w:color w:val="000000" w:themeColor="text1"/>
          <w:lang w:val="sv-SE" w:eastAsia="sv-SE"/>
        </w:rPr>
        <w:t>.</w:t>
      </w:r>
      <w:r w:rsidR="004F3C04" w:rsidRPr="3521545C">
        <w:rPr>
          <w:b/>
          <w:color w:val="000000" w:themeColor="text1"/>
          <w:lang w:val="sv-SE" w:eastAsia="sv-SE"/>
        </w:rPr>
        <w:t>3.2 Nuläge</w:t>
      </w:r>
    </w:p>
    <w:p w14:paraId="112BD613" w14:textId="054C3086" w:rsidR="004F3C04" w:rsidRPr="004F3C04" w:rsidRDefault="004F3C04" w:rsidP="004F3C04">
      <w:pPr>
        <w:jc w:val="left"/>
        <w:rPr>
          <w:lang w:val="sv-SE" w:eastAsia="sv-SE"/>
        </w:rPr>
      </w:pPr>
      <w:r w:rsidRPr="5816988C">
        <w:rPr>
          <w:color w:val="000000" w:themeColor="text1"/>
          <w:lang w:val="sv-SE" w:eastAsia="sv-SE"/>
        </w:rPr>
        <w:t>För att utföra beräkningar för leveranser vid olika tidsintervall, såsom varje vecka, varannan vecka och var fjärde vecka, krävs en analys av proportionalitet samt genomsnittligt lager för att välja säkerhets</w:t>
      </w:r>
      <w:r w:rsidR="04D2CC64" w:rsidRPr="5816988C">
        <w:rPr>
          <w:color w:val="000000" w:themeColor="text1"/>
          <w:lang w:val="sv-SE" w:eastAsia="sv-SE"/>
        </w:rPr>
        <w:t xml:space="preserve"> </w:t>
      </w:r>
      <w:r w:rsidRPr="5816988C">
        <w:rPr>
          <w:color w:val="000000" w:themeColor="text1"/>
          <w:lang w:val="sv-SE" w:eastAsia="sv-SE"/>
        </w:rPr>
        <w:t>lager. Det totala värdet (Q) för de 12 största leverantörerna beräknas genom att subtrahera transportkostnaderna från VBV (värde inklusive transport), enligt nedanstående formel:</w:t>
      </w:r>
    </w:p>
    <w:p w14:paraId="59C047D4" w14:textId="77777777" w:rsidR="004F3C04" w:rsidRPr="004F3C04" w:rsidRDefault="004F3C04" w:rsidP="004F3C04">
      <w:pPr>
        <w:jc w:val="left"/>
        <w:rPr>
          <w:lang w:val="sv-SE" w:eastAsia="sv-SE"/>
        </w:rPr>
      </w:pPr>
    </w:p>
    <w:p w14:paraId="4090814F" w14:textId="77777777" w:rsidR="004F3C04" w:rsidRPr="004F3C04" w:rsidRDefault="004F3C04" w:rsidP="004F3C04">
      <w:pPr>
        <w:jc w:val="left"/>
        <w:rPr>
          <w:lang w:val="sv-SE" w:eastAsia="sv-SE"/>
        </w:rPr>
      </w:pPr>
      <w:r w:rsidRPr="2190C6E2">
        <w:rPr>
          <w:b/>
          <w:color w:val="000000" w:themeColor="text1"/>
          <w:lang w:val="sv-SE" w:eastAsia="sv-SE"/>
        </w:rPr>
        <w:t>Q = Volym av värde − Transportkostnader / Leveransperioder</w:t>
      </w:r>
    </w:p>
    <w:p w14:paraId="02BD7FC1" w14:textId="77777777" w:rsidR="004F3C04" w:rsidRPr="004F3C04" w:rsidRDefault="004F3C04" w:rsidP="004F3C04">
      <w:pPr>
        <w:spacing w:before="240" w:after="240"/>
        <w:jc w:val="left"/>
        <w:rPr>
          <w:lang w:val="sv-SE" w:eastAsia="sv-SE"/>
        </w:rPr>
      </w:pPr>
      <w:r w:rsidRPr="2190C6E2">
        <w:rPr>
          <w:color w:val="000000" w:themeColor="text1"/>
          <w:lang w:val="sv-SE" w:eastAsia="sv-SE"/>
        </w:rPr>
        <w:lastRenderedPageBreak/>
        <w:t xml:space="preserve">Inköpsvärdet beräknas genom att dra bort transportkostnader från volymvärdet. Leveranstiderna för varje leverantör divideras med 48, som motsvarar antal arbetsveckor per år. </w:t>
      </w:r>
      <w:proofErr w:type="spellStart"/>
      <w:r w:rsidRPr="2190C6E2">
        <w:rPr>
          <w:color w:val="000000" w:themeColor="text1"/>
          <w:lang w:val="sv-SE" w:eastAsia="sv-SE"/>
        </w:rPr>
        <w:t>Steelglove</w:t>
      </w:r>
      <w:proofErr w:type="spellEnd"/>
      <w:r w:rsidRPr="2190C6E2">
        <w:rPr>
          <w:color w:val="000000" w:themeColor="text1"/>
          <w:lang w:val="sv-SE" w:eastAsia="sv-SE"/>
        </w:rPr>
        <w:t xml:space="preserve"> har totalt 62 leverantörer, där de 12 största står för en lika stor andel i lagret. Ytterligare faktorer att ta hänsyn till är att 82 % av leveranserna kommer i tid, vilket innebär att </w:t>
      </w:r>
      <w:proofErr w:type="spellStart"/>
      <w:r w:rsidRPr="2190C6E2">
        <w:rPr>
          <w:color w:val="000000" w:themeColor="text1"/>
          <w:lang w:val="sv-SE" w:eastAsia="sv-SE"/>
        </w:rPr>
        <w:t>inventory</w:t>
      </w:r>
      <w:proofErr w:type="spellEnd"/>
      <w:r w:rsidRPr="2190C6E2">
        <w:rPr>
          <w:color w:val="000000" w:themeColor="text1"/>
          <w:lang w:val="sv-SE" w:eastAsia="sv-SE"/>
        </w:rPr>
        <w:t xml:space="preserve"> service ligger på 82 %. Expressfraktkostnaderna var 120 KSEK förra året, och målet är att minska användningen av </w:t>
      </w:r>
      <w:proofErr w:type="spellStart"/>
      <w:r w:rsidRPr="2190C6E2">
        <w:rPr>
          <w:color w:val="000000" w:themeColor="text1"/>
          <w:lang w:val="sv-SE" w:eastAsia="sv-SE"/>
        </w:rPr>
        <w:t>expressfrakt</w:t>
      </w:r>
      <w:proofErr w:type="spellEnd"/>
      <w:r w:rsidRPr="2190C6E2">
        <w:rPr>
          <w:color w:val="000000" w:themeColor="text1"/>
          <w:lang w:val="sv-SE" w:eastAsia="sv-SE"/>
        </w:rPr>
        <w:t>. Den interna räntan ligger på 0,25 %.</w:t>
      </w:r>
    </w:p>
    <w:p w14:paraId="3ADAD09A" w14:textId="77777777" w:rsidR="004F3C04" w:rsidRPr="004F3C04" w:rsidRDefault="004F3C04" w:rsidP="004F3C04">
      <w:pPr>
        <w:spacing w:after="240"/>
        <w:jc w:val="left"/>
        <w:rPr>
          <w:lang w:val="sv-SE" w:eastAsia="sv-SE"/>
        </w:rPr>
      </w:pPr>
    </w:p>
    <w:tbl>
      <w:tblPr>
        <w:tblW w:w="9177" w:type="dxa"/>
        <w:tblCellMar>
          <w:top w:w="15" w:type="dxa"/>
          <w:left w:w="15" w:type="dxa"/>
          <w:bottom w:w="15" w:type="dxa"/>
          <w:right w:w="15" w:type="dxa"/>
        </w:tblCellMar>
        <w:tblLook w:val="04A0" w:firstRow="1" w:lastRow="0" w:firstColumn="1" w:lastColumn="0" w:noHBand="0" w:noVBand="1"/>
      </w:tblPr>
      <w:tblGrid>
        <w:gridCol w:w="1251"/>
        <w:gridCol w:w="842"/>
        <w:gridCol w:w="989"/>
        <w:gridCol w:w="927"/>
        <w:gridCol w:w="1119"/>
        <w:gridCol w:w="1795"/>
        <w:gridCol w:w="1339"/>
        <w:gridCol w:w="915"/>
      </w:tblGrid>
      <w:tr w:rsidR="004F3C04" w:rsidRPr="004F3C04" w14:paraId="6BA85CB9" w14:textId="77777777" w:rsidTr="00E98EBB">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817458" w14:textId="77777777" w:rsidR="004F3C04" w:rsidRPr="004F3C04" w:rsidRDefault="004F3C04" w:rsidP="004F3C04">
            <w:pPr>
              <w:jc w:val="left"/>
              <w:rPr>
                <w:lang w:val="sv-SE" w:eastAsia="sv-SE"/>
              </w:rPr>
            </w:pPr>
            <w:r w:rsidRPr="2190C6E2">
              <w:rPr>
                <w:color w:val="000000" w:themeColor="text1"/>
                <w:sz w:val="22"/>
                <w:szCs w:val="22"/>
                <w:lang w:val="sv-SE" w:eastAsia="sv-SE"/>
              </w:rPr>
              <w:t>Leverantör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5940FD" w14:textId="77777777" w:rsidR="004F3C04" w:rsidRPr="004F3C04" w:rsidRDefault="004F3C04" w:rsidP="004F3C04">
            <w:pPr>
              <w:jc w:val="left"/>
              <w:rPr>
                <w:lang w:val="sv-SE" w:eastAsia="sv-SE"/>
              </w:rPr>
            </w:pPr>
            <w:r w:rsidRPr="2190C6E2">
              <w:rPr>
                <w:color w:val="000000" w:themeColor="text1"/>
                <w:sz w:val="22"/>
                <w:szCs w:val="22"/>
                <w:lang w:val="sv-SE" w:eastAsia="sv-SE"/>
              </w:rPr>
              <w:t>Vecka </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1F0ED7" w14:textId="77777777" w:rsidR="004F3C04" w:rsidRPr="004F3C04" w:rsidRDefault="004F3C04" w:rsidP="004F3C04">
            <w:pPr>
              <w:jc w:val="left"/>
              <w:rPr>
                <w:lang w:val="sv-SE" w:eastAsia="sv-SE"/>
              </w:rPr>
            </w:pPr>
            <w:proofErr w:type="spellStart"/>
            <w:r w:rsidRPr="2190C6E2">
              <w:rPr>
                <w:color w:val="000000" w:themeColor="text1"/>
                <w:sz w:val="22"/>
                <w:szCs w:val="22"/>
                <w:lang w:val="sv-SE" w:eastAsia="sv-SE"/>
              </w:rPr>
              <w:t>Volume</w:t>
            </w:r>
            <w:proofErr w:type="spellEnd"/>
            <w:r w:rsidRPr="2190C6E2">
              <w:rPr>
                <w:color w:val="000000" w:themeColor="text1"/>
                <w:sz w:val="22"/>
                <w:szCs w:val="22"/>
                <w:lang w:val="sv-SE" w:eastAsia="sv-SE"/>
              </w:rPr>
              <w:t xml:space="preserve"> by </w:t>
            </w:r>
            <w:proofErr w:type="spellStart"/>
            <w:r w:rsidRPr="2190C6E2">
              <w:rPr>
                <w:color w:val="000000" w:themeColor="text1"/>
                <w:sz w:val="22"/>
                <w:szCs w:val="22"/>
                <w:lang w:val="sv-SE" w:eastAsia="sv-SE"/>
              </w:rPr>
              <w:t>value</w:t>
            </w:r>
            <w:proofErr w:type="spellEnd"/>
            <w:r w:rsidRPr="2190C6E2">
              <w:rPr>
                <w:color w:val="000000" w:themeColor="text1"/>
                <w:sz w:val="22"/>
                <w:szCs w:val="22"/>
                <w:lang w:val="sv-SE" w:eastAsia="sv-SE"/>
              </w:rPr>
              <w:t xml:space="preserve"> (sek)</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891B49" w14:textId="77777777" w:rsidR="004F3C04" w:rsidRPr="004F3C04" w:rsidRDefault="004F3C04" w:rsidP="004F3C04">
            <w:pPr>
              <w:jc w:val="left"/>
              <w:rPr>
                <w:lang w:val="sv-SE" w:eastAsia="sv-SE"/>
              </w:rPr>
            </w:pPr>
            <w:r w:rsidRPr="2190C6E2">
              <w:rPr>
                <w:color w:val="000000" w:themeColor="text1"/>
                <w:sz w:val="22"/>
                <w:szCs w:val="22"/>
                <w:lang w:val="sv-SE" w:eastAsia="sv-SE"/>
              </w:rPr>
              <w:t>Volym </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E87671" w14:textId="77777777" w:rsidR="004F3C04" w:rsidRPr="004F3C04" w:rsidRDefault="004F3C04" w:rsidP="004F3C04">
            <w:pPr>
              <w:jc w:val="left"/>
              <w:rPr>
                <w:lang w:val="sv-SE" w:eastAsia="sv-SE"/>
              </w:rPr>
            </w:pPr>
            <w:r w:rsidRPr="2190C6E2">
              <w:rPr>
                <w:color w:val="000000" w:themeColor="text1"/>
                <w:sz w:val="22"/>
                <w:szCs w:val="22"/>
                <w:lang w:val="sv-SE" w:eastAsia="sv-SE"/>
              </w:rPr>
              <w:t>Pris för transport </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14AC5B" w14:textId="77777777" w:rsidR="004F3C04" w:rsidRPr="004F3C04" w:rsidRDefault="004F3C04" w:rsidP="004F3C04">
            <w:pPr>
              <w:jc w:val="left"/>
              <w:rPr>
                <w:lang w:val="sv-SE" w:eastAsia="sv-SE"/>
              </w:rPr>
            </w:pPr>
            <w:r w:rsidRPr="2190C6E2">
              <w:rPr>
                <w:color w:val="000000" w:themeColor="text1"/>
                <w:sz w:val="22"/>
                <w:szCs w:val="22"/>
                <w:lang w:val="sv-SE" w:eastAsia="sv-SE"/>
              </w:rPr>
              <w:t>Leveransnummer </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25210F" w14:textId="77777777" w:rsidR="004F3C04" w:rsidRPr="004F3C04" w:rsidRDefault="004F3C04" w:rsidP="004F3C04">
            <w:pPr>
              <w:jc w:val="left"/>
              <w:rPr>
                <w:lang w:val="sv-SE" w:eastAsia="sv-SE"/>
              </w:rPr>
            </w:pPr>
            <w:r w:rsidRPr="2190C6E2">
              <w:rPr>
                <w:color w:val="000000" w:themeColor="text1"/>
                <w:sz w:val="22"/>
                <w:szCs w:val="22"/>
                <w:lang w:val="sv-SE" w:eastAsia="sv-SE"/>
              </w:rPr>
              <w:t>Inköpsvärde</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721BFC" w14:textId="77777777" w:rsidR="004F3C04" w:rsidRPr="004F3C04" w:rsidRDefault="004F3C04" w:rsidP="004F3C04">
            <w:pPr>
              <w:jc w:val="left"/>
              <w:rPr>
                <w:lang w:val="sv-SE" w:eastAsia="sv-SE"/>
              </w:rPr>
            </w:pPr>
            <w:r w:rsidRPr="2190C6E2">
              <w:rPr>
                <w:color w:val="000000" w:themeColor="text1"/>
                <w:sz w:val="22"/>
                <w:szCs w:val="22"/>
                <w:lang w:val="sv-SE" w:eastAsia="sv-SE"/>
              </w:rPr>
              <w:t>Summa (Q)</w:t>
            </w:r>
          </w:p>
        </w:tc>
      </w:tr>
      <w:tr w:rsidR="004F3C04" w:rsidRPr="004F3C04" w14:paraId="1E1F442A" w14:textId="77777777" w:rsidTr="00E98EBB">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FA1EAB" w14:textId="77777777" w:rsidR="004F3C04" w:rsidRPr="004F3C04" w:rsidRDefault="004F3C04" w:rsidP="004F3C04">
            <w:pPr>
              <w:jc w:val="left"/>
              <w:rPr>
                <w:lang w:val="sv-SE" w:eastAsia="sv-SE"/>
              </w:rPr>
            </w:pPr>
            <w:r w:rsidRPr="2190C6E2">
              <w:rPr>
                <w:color w:val="000000" w:themeColor="text1"/>
                <w:sz w:val="22"/>
                <w:szCs w:val="22"/>
                <w:lang w:val="sv-SE" w:eastAsia="sv-SE"/>
              </w:rPr>
              <w:t>1</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774A87"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731707" w14:textId="77777777" w:rsidR="004F3C04" w:rsidRPr="004F3C04" w:rsidRDefault="004F3C04" w:rsidP="004F3C04">
            <w:pPr>
              <w:jc w:val="left"/>
              <w:rPr>
                <w:lang w:val="sv-SE" w:eastAsia="sv-SE"/>
              </w:rPr>
            </w:pPr>
            <w:r w:rsidRPr="2190C6E2">
              <w:rPr>
                <w:color w:val="000000" w:themeColor="text1"/>
                <w:sz w:val="22"/>
                <w:szCs w:val="22"/>
                <w:lang w:val="sv-SE" w:eastAsia="sv-SE"/>
              </w:rPr>
              <w:t>13 657 000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47364B" w14:textId="77777777" w:rsidR="004F3C04" w:rsidRPr="004F3C04" w:rsidRDefault="004F3C04" w:rsidP="004F3C04">
            <w:pPr>
              <w:jc w:val="left"/>
              <w:rPr>
                <w:lang w:val="sv-SE" w:eastAsia="sv-SE"/>
              </w:rPr>
            </w:pPr>
            <w:r w:rsidRPr="2190C6E2">
              <w:rPr>
                <w:color w:val="000000" w:themeColor="text1"/>
                <w:sz w:val="22"/>
                <w:szCs w:val="22"/>
                <w:lang w:val="sv-SE" w:eastAsia="sv-SE"/>
              </w:rPr>
              <w:t>86</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FAB169" w14:textId="77777777" w:rsidR="004F3C04" w:rsidRPr="004F3C04" w:rsidRDefault="004F3C04" w:rsidP="004F3C04">
            <w:pPr>
              <w:jc w:val="left"/>
              <w:rPr>
                <w:lang w:val="sv-SE" w:eastAsia="sv-SE"/>
              </w:rPr>
            </w:pPr>
            <w:r w:rsidRPr="2190C6E2">
              <w:rPr>
                <w:color w:val="000000" w:themeColor="text1"/>
                <w:sz w:val="22"/>
                <w:szCs w:val="22"/>
                <w:lang w:val="sv-SE" w:eastAsia="sv-SE"/>
              </w:rPr>
              <w:t>81 090</w:t>
            </w:r>
          </w:p>
          <w:p w14:paraId="45750500" w14:textId="77777777" w:rsidR="004F3C04" w:rsidRPr="004F3C04" w:rsidRDefault="004F3C04" w:rsidP="004F3C04">
            <w:pPr>
              <w:jc w:val="left"/>
              <w:rPr>
                <w:lang w:val="sv-SE" w:eastAsia="sv-SE"/>
              </w:rPr>
            </w:pP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4DB495"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157AF8" w14:textId="77777777" w:rsidR="004F3C04" w:rsidRPr="004F3C04" w:rsidRDefault="004F3C04" w:rsidP="004F3C04">
            <w:pPr>
              <w:jc w:val="left"/>
              <w:rPr>
                <w:lang w:val="sv-SE" w:eastAsia="sv-SE"/>
              </w:rPr>
            </w:pPr>
            <w:r w:rsidRPr="2190C6E2">
              <w:rPr>
                <w:color w:val="000000" w:themeColor="text1"/>
                <w:sz w:val="22"/>
                <w:szCs w:val="22"/>
                <w:lang w:val="sv-SE" w:eastAsia="sv-SE"/>
              </w:rPr>
              <w:t>13 575 910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1B3078" w14:textId="77777777" w:rsidR="004F3C04" w:rsidRPr="004F3C04" w:rsidRDefault="004F3C04" w:rsidP="004F3C04">
            <w:pPr>
              <w:jc w:val="left"/>
              <w:rPr>
                <w:lang w:val="sv-SE" w:eastAsia="sv-SE"/>
              </w:rPr>
            </w:pPr>
            <w:r w:rsidRPr="2190C6E2">
              <w:rPr>
                <w:color w:val="000000" w:themeColor="text1"/>
                <w:sz w:val="22"/>
                <w:szCs w:val="22"/>
                <w:lang w:val="sv-SE" w:eastAsia="sv-SE"/>
              </w:rPr>
              <w:t>1 131 325,83</w:t>
            </w:r>
          </w:p>
        </w:tc>
      </w:tr>
      <w:tr w:rsidR="004F3C04" w:rsidRPr="004F3C04" w14:paraId="18F088DF" w14:textId="77777777" w:rsidTr="00E98EBB">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86B2B3" w14:textId="77777777" w:rsidR="004F3C04" w:rsidRPr="004F3C04" w:rsidRDefault="004F3C04" w:rsidP="004F3C04">
            <w:pPr>
              <w:jc w:val="left"/>
              <w:rPr>
                <w:lang w:val="sv-SE" w:eastAsia="sv-SE"/>
              </w:rPr>
            </w:pPr>
            <w:r w:rsidRPr="2190C6E2">
              <w:rPr>
                <w:color w:val="000000" w:themeColor="text1"/>
                <w:sz w:val="22"/>
                <w:szCs w:val="22"/>
                <w:lang w:val="sv-SE" w:eastAsia="sv-SE"/>
              </w:rPr>
              <w:t>2</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823809" w14:textId="77777777" w:rsidR="004F3C04" w:rsidRPr="004F3C04" w:rsidRDefault="004F3C04" w:rsidP="004F3C04">
            <w:pPr>
              <w:jc w:val="left"/>
              <w:rPr>
                <w:lang w:val="sv-SE" w:eastAsia="sv-SE"/>
              </w:rPr>
            </w:pPr>
            <w:r w:rsidRPr="2190C6E2">
              <w:rPr>
                <w:color w:val="000000" w:themeColor="text1"/>
                <w:sz w:val="22"/>
                <w:szCs w:val="22"/>
                <w:lang w:val="sv-SE" w:eastAsia="sv-SE"/>
              </w:rPr>
              <w:t>3</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AC798A" w14:textId="77777777" w:rsidR="004F3C04" w:rsidRPr="004F3C04" w:rsidRDefault="004F3C04" w:rsidP="004F3C04">
            <w:pPr>
              <w:jc w:val="left"/>
              <w:rPr>
                <w:lang w:val="sv-SE" w:eastAsia="sv-SE"/>
              </w:rPr>
            </w:pPr>
            <w:r w:rsidRPr="2190C6E2">
              <w:rPr>
                <w:color w:val="000000" w:themeColor="text1"/>
                <w:sz w:val="22"/>
                <w:szCs w:val="22"/>
                <w:lang w:val="sv-SE" w:eastAsia="sv-SE"/>
              </w:rPr>
              <w:t>12 944 000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BF7135" w14:textId="77777777" w:rsidR="004F3C04" w:rsidRPr="004F3C04" w:rsidRDefault="004F3C04" w:rsidP="004F3C04">
            <w:pPr>
              <w:jc w:val="left"/>
              <w:rPr>
                <w:lang w:val="sv-SE" w:eastAsia="sv-SE"/>
              </w:rPr>
            </w:pPr>
            <w:r w:rsidRPr="2190C6E2">
              <w:rPr>
                <w:color w:val="000000" w:themeColor="text1"/>
                <w:sz w:val="22"/>
                <w:szCs w:val="22"/>
                <w:lang w:val="sv-SE" w:eastAsia="sv-SE"/>
              </w:rPr>
              <w:t>35</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66E26F" w14:textId="77777777" w:rsidR="004F3C04" w:rsidRPr="004F3C04" w:rsidRDefault="004F3C04" w:rsidP="004F3C04">
            <w:pPr>
              <w:jc w:val="left"/>
              <w:rPr>
                <w:lang w:val="sv-SE" w:eastAsia="sv-SE"/>
              </w:rPr>
            </w:pPr>
            <w:r w:rsidRPr="2190C6E2">
              <w:rPr>
                <w:color w:val="000000" w:themeColor="text1"/>
                <w:sz w:val="22"/>
                <w:szCs w:val="22"/>
                <w:lang w:val="sv-SE" w:eastAsia="sv-SE"/>
              </w:rPr>
              <w:t>115 872</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09908C" w14:textId="77777777" w:rsidR="004F3C04" w:rsidRPr="004F3C04" w:rsidRDefault="004F3C04" w:rsidP="004F3C04">
            <w:pPr>
              <w:jc w:val="left"/>
              <w:rPr>
                <w:lang w:val="sv-SE" w:eastAsia="sv-SE"/>
              </w:rPr>
            </w:pPr>
            <w:r w:rsidRPr="2190C6E2">
              <w:rPr>
                <w:color w:val="000000" w:themeColor="text1"/>
                <w:sz w:val="22"/>
                <w:szCs w:val="22"/>
                <w:lang w:val="sv-SE" w:eastAsia="sv-SE"/>
              </w:rPr>
              <w:t>16</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FB04A2" w14:textId="77777777" w:rsidR="004F3C04" w:rsidRPr="004F3C04" w:rsidRDefault="004F3C04" w:rsidP="004F3C04">
            <w:pPr>
              <w:jc w:val="left"/>
              <w:rPr>
                <w:lang w:val="sv-SE" w:eastAsia="sv-SE"/>
              </w:rPr>
            </w:pPr>
            <w:r w:rsidRPr="2190C6E2">
              <w:rPr>
                <w:color w:val="000000" w:themeColor="text1"/>
                <w:sz w:val="22"/>
                <w:szCs w:val="22"/>
                <w:lang w:val="sv-SE" w:eastAsia="sv-SE"/>
              </w:rPr>
              <w:t>12 828 128</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ED700C" w14:textId="77777777" w:rsidR="004F3C04" w:rsidRPr="004F3C04" w:rsidRDefault="004F3C04" w:rsidP="004F3C04">
            <w:pPr>
              <w:jc w:val="left"/>
              <w:rPr>
                <w:lang w:val="sv-SE" w:eastAsia="sv-SE"/>
              </w:rPr>
            </w:pPr>
            <w:r w:rsidRPr="2190C6E2">
              <w:rPr>
                <w:color w:val="000000" w:themeColor="text1"/>
                <w:sz w:val="22"/>
                <w:szCs w:val="22"/>
                <w:lang w:val="sv-SE" w:eastAsia="sv-SE"/>
              </w:rPr>
              <w:t>801 758</w:t>
            </w:r>
          </w:p>
        </w:tc>
      </w:tr>
      <w:tr w:rsidR="004F3C04" w:rsidRPr="004F3C04" w14:paraId="107F6D21" w14:textId="77777777" w:rsidTr="00E98EBB">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BF94DF" w14:textId="77777777" w:rsidR="004F3C04" w:rsidRPr="004F3C04" w:rsidRDefault="004F3C04" w:rsidP="004F3C04">
            <w:pPr>
              <w:jc w:val="left"/>
              <w:rPr>
                <w:lang w:val="sv-SE" w:eastAsia="sv-SE"/>
              </w:rPr>
            </w:pPr>
            <w:r w:rsidRPr="2190C6E2">
              <w:rPr>
                <w:color w:val="000000" w:themeColor="text1"/>
                <w:sz w:val="22"/>
                <w:szCs w:val="22"/>
                <w:lang w:val="sv-SE" w:eastAsia="sv-SE"/>
              </w:rPr>
              <w:t>3</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BF2240"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91D907" w14:textId="77777777" w:rsidR="004F3C04" w:rsidRPr="004F3C04" w:rsidRDefault="004F3C04" w:rsidP="004F3C04">
            <w:pPr>
              <w:jc w:val="left"/>
              <w:rPr>
                <w:lang w:val="sv-SE" w:eastAsia="sv-SE"/>
              </w:rPr>
            </w:pPr>
            <w:r w:rsidRPr="2190C6E2">
              <w:rPr>
                <w:color w:val="000000" w:themeColor="text1"/>
                <w:sz w:val="22"/>
                <w:szCs w:val="22"/>
                <w:lang w:val="sv-SE" w:eastAsia="sv-SE"/>
              </w:rPr>
              <w:t>12 268 000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3FAB0B" w14:textId="77777777" w:rsidR="004F3C04" w:rsidRPr="004F3C04" w:rsidRDefault="004F3C04" w:rsidP="004F3C04">
            <w:pPr>
              <w:jc w:val="left"/>
              <w:rPr>
                <w:lang w:val="sv-SE" w:eastAsia="sv-SE"/>
              </w:rPr>
            </w:pPr>
            <w:r w:rsidRPr="2190C6E2">
              <w:rPr>
                <w:color w:val="000000" w:themeColor="text1"/>
                <w:sz w:val="22"/>
                <w:szCs w:val="22"/>
                <w:lang w:val="sv-SE" w:eastAsia="sv-SE"/>
              </w:rPr>
              <w:t>84</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91CC77" w14:textId="77777777" w:rsidR="004F3C04" w:rsidRPr="004F3C04" w:rsidRDefault="004F3C04" w:rsidP="004F3C04">
            <w:pPr>
              <w:jc w:val="left"/>
              <w:rPr>
                <w:lang w:val="sv-SE" w:eastAsia="sv-SE"/>
              </w:rPr>
            </w:pPr>
            <w:r w:rsidRPr="2190C6E2">
              <w:rPr>
                <w:color w:val="000000" w:themeColor="text1"/>
                <w:sz w:val="22"/>
                <w:szCs w:val="22"/>
                <w:lang w:val="sv-SE" w:eastAsia="sv-SE"/>
              </w:rPr>
              <w:t>220 830</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5DDAA8"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9A284F" w14:textId="77777777" w:rsidR="004F3C04" w:rsidRPr="004F3C04" w:rsidRDefault="004F3C04" w:rsidP="004F3C04">
            <w:pPr>
              <w:jc w:val="left"/>
              <w:rPr>
                <w:lang w:val="sv-SE" w:eastAsia="sv-SE"/>
              </w:rPr>
            </w:pPr>
            <w:r w:rsidRPr="2190C6E2">
              <w:rPr>
                <w:color w:val="000000" w:themeColor="text1"/>
                <w:sz w:val="22"/>
                <w:szCs w:val="22"/>
                <w:lang w:val="sv-SE" w:eastAsia="sv-SE"/>
              </w:rPr>
              <w:t>12 047 170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095144" w14:textId="77777777" w:rsidR="004F3C04" w:rsidRPr="004F3C04" w:rsidRDefault="004F3C04" w:rsidP="004F3C04">
            <w:pPr>
              <w:jc w:val="left"/>
              <w:rPr>
                <w:lang w:val="sv-SE" w:eastAsia="sv-SE"/>
              </w:rPr>
            </w:pPr>
            <w:r w:rsidRPr="2190C6E2">
              <w:rPr>
                <w:color w:val="000000" w:themeColor="text1"/>
                <w:sz w:val="22"/>
                <w:szCs w:val="22"/>
                <w:lang w:val="sv-SE" w:eastAsia="sv-SE"/>
              </w:rPr>
              <w:t>1 003 930,83</w:t>
            </w:r>
          </w:p>
        </w:tc>
      </w:tr>
      <w:tr w:rsidR="004F3C04" w:rsidRPr="004F3C04" w14:paraId="003E4FBF"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8A5326"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A48935" w14:textId="77777777" w:rsidR="004F3C04" w:rsidRPr="004F3C04" w:rsidRDefault="004F3C04" w:rsidP="004F3C04">
            <w:pPr>
              <w:jc w:val="left"/>
              <w:rPr>
                <w:lang w:val="sv-SE" w:eastAsia="sv-SE"/>
              </w:rPr>
            </w:pPr>
            <w:r w:rsidRPr="2190C6E2">
              <w:rPr>
                <w:color w:val="000000" w:themeColor="text1"/>
                <w:sz w:val="22"/>
                <w:szCs w:val="22"/>
                <w:lang w:val="sv-SE" w:eastAsia="sv-SE"/>
              </w:rPr>
              <w:t>6</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309D20" w14:textId="77777777" w:rsidR="004F3C04" w:rsidRPr="004F3C04" w:rsidRDefault="004F3C04" w:rsidP="004F3C04">
            <w:pPr>
              <w:jc w:val="left"/>
              <w:rPr>
                <w:lang w:val="sv-SE" w:eastAsia="sv-SE"/>
              </w:rPr>
            </w:pPr>
            <w:r w:rsidRPr="2190C6E2">
              <w:rPr>
                <w:color w:val="000000" w:themeColor="text1"/>
                <w:sz w:val="22"/>
                <w:szCs w:val="22"/>
                <w:lang w:val="sv-SE" w:eastAsia="sv-SE"/>
              </w:rPr>
              <w:t>11 630 000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08E3F7" w14:textId="77777777" w:rsidR="004F3C04" w:rsidRPr="004F3C04" w:rsidRDefault="004F3C04" w:rsidP="004F3C04">
            <w:pPr>
              <w:jc w:val="left"/>
              <w:rPr>
                <w:lang w:val="sv-SE" w:eastAsia="sv-SE"/>
              </w:rPr>
            </w:pPr>
            <w:r w:rsidRPr="2190C6E2">
              <w:rPr>
                <w:color w:val="000000" w:themeColor="text1"/>
                <w:sz w:val="22"/>
                <w:szCs w:val="22"/>
                <w:lang w:val="sv-SE" w:eastAsia="sv-SE"/>
              </w:rPr>
              <w:t>67</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1E40A3" w14:textId="77777777" w:rsidR="004F3C04" w:rsidRPr="004F3C04" w:rsidRDefault="004F3C04" w:rsidP="004F3C04">
            <w:pPr>
              <w:jc w:val="left"/>
              <w:rPr>
                <w:lang w:val="sv-SE" w:eastAsia="sv-SE"/>
              </w:rPr>
            </w:pPr>
            <w:r w:rsidRPr="2190C6E2">
              <w:rPr>
                <w:color w:val="000000" w:themeColor="text1"/>
                <w:sz w:val="22"/>
                <w:szCs w:val="22"/>
                <w:lang w:val="sv-SE" w:eastAsia="sv-SE"/>
              </w:rPr>
              <w:t>144 228</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A2991C" w14:textId="77777777" w:rsidR="004F3C04" w:rsidRPr="004F3C04" w:rsidRDefault="004F3C04" w:rsidP="004F3C04">
            <w:pPr>
              <w:jc w:val="left"/>
              <w:rPr>
                <w:lang w:val="sv-SE" w:eastAsia="sv-SE"/>
              </w:rPr>
            </w:pPr>
            <w:r w:rsidRPr="2190C6E2">
              <w:rPr>
                <w:color w:val="000000" w:themeColor="text1"/>
                <w:sz w:val="22"/>
                <w:szCs w:val="22"/>
                <w:lang w:val="sv-SE" w:eastAsia="sv-SE"/>
              </w:rPr>
              <w:t>8</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D8B697" w14:textId="77777777" w:rsidR="004F3C04" w:rsidRPr="004F3C04" w:rsidRDefault="004F3C04" w:rsidP="004F3C04">
            <w:pPr>
              <w:jc w:val="left"/>
              <w:rPr>
                <w:lang w:val="sv-SE" w:eastAsia="sv-SE"/>
              </w:rPr>
            </w:pPr>
            <w:r w:rsidRPr="2190C6E2">
              <w:rPr>
                <w:color w:val="000000" w:themeColor="text1"/>
                <w:sz w:val="22"/>
                <w:szCs w:val="22"/>
                <w:lang w:val="sv-SE" w:eastAsia="sv-SE"/>
              </w:rPr>
              <w:t>11 485 772</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E19C85" w14:textId="77777777" w:rsidR="004F3C04" w:rsidRPr="004F3C04" w:rsidRDefault="004F3C04" w:rsidP="004F3C04">
            <w:pPr>
              <w:jc w:val="left"/>
              <w:rPr>
                <w:lang w:val="sv-SE" w:eastAsia="sv-SE"/>
              </w:rPr>
            </w:pPr>
            <w:r w:rsidRPr="2190C6E2">
              <w:rPr>
                <w:color w:val="000000" w:themeColor="text1"/>
                <w:sz w:val="22"/>
                <w:szCs w:val="22"/>
                <w:lang w:val="sv-SE" w:eastAsia="sv-SE"/>
              </w:rPr>
              <w:t>1 435 721,5</w:t>
            </w:r>
          </w:p>
        </w:tc>
      </w:tr>
      <w:tr w:rsidR="004F3C04" w:rsidRPr="004F3C04" w14:paraId="29F009A7"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85F30E" w14:textId="77777777" w:rsidR="004F3C04" w:rsidRPr="004F3C04" w:rsidRDefault="004F3C04" w:rsidP="004F3C04">
            <w:pPr>
              <w:jc w:val="left"/>
              <w:rPr>
                <w:lang w:val="sv-SE" w:eastAsia="sv-SE"/>
              </w:rPr>
            </w:pPr>
            <w:r w:rsidRPr="2190C6E2">
              <w:rPr>
                <w:color w:val="000000" w:themeColor="text1"/>
                <w:sz w:val="22"/>
                <w:szCs w:val="22"/>
                <w:lang w:val="sv-SE" w:eastAsia="sv-SE"/>
              </w:rPr>
              <w:t>5</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CA416B"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3C8C4B" w14:textId="77777777" w:rsidR="004F3C04" w:rsidRPr="004F3C04" w:rsidRDefault="004F3C04" w:rsidP="004F3C04">
            <w:pPr>
              <w:jc w:val="left"/>
              <w:rPr>
                <w:lang w:val="sv-SE" w:eastAsia="sv-SE"/>
              </w:rPr>
            </w:pPr>
            <w:r w:rsidRPr="2190C6E2">
              <w:rPr>
                <w:color w:val="000000" w:themeColor="text1"/>
                <w:sz w:val="22"/>
                <w:szCs w:val="22"/>
                <w:lang w:val="sv-SE" w:eastAsia="sv-SE"/>
              </w:rPr>
              <w:t>11 023 000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DF2510" w14:textId="77777777" w:rsidR="004F3C04" w:rsidRPr="004F3C04" w:rsidRDefault="004F3C04" w:rsidP="004F3C04">
            <w:pPr>
              <w:jc w:val="left"/>
              <w:rPr>
                <w:lang w:val="sv-SE" w:eastAsia="sv-SE"/>
              </w:rPr>
            </w:pPr>
            <w:r w:rsidRPr="2190C6E2">
              <w:rPr>
                <w:color w:val="000000" w:themeColor="text1"/>
                <w:sz w:val="22"/>
                <w:szCs w:val="22"/>
                <w:lang w:val="sv-SE" w:eastAsia="sv-SE"/>
              </w:rPr>
              <w:t>23</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9DAE8E" w14:textId="77777777" w:rsidR="004F3C04" w:rsidRPr="004F3C04" w:rsidRDefault="004F3C04" w:rsidP="004F3C04">
            <w:pPr>
              <w:jc w:val="left"/>
              <w:rPr>
                <w:lang w:val="sv-SE" w:eastAsia="sv-SE"/>
              </w:rPr>
            </w:pPr>
            <w:r w:rsidRPr="2190C6E2">
              <w:rPr>
                <w:color w:val="000000" w:themeColor="text1"/>
                <w:sz w:val="22"/>
                <w:szCs w:val="22"/>
                <w:lang w:val="sv-SE" w:eastAsia="sv-SE"/>
              </w:rPr>
              <w:t>47 328</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3E4BF5"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F4F60E" w14:textId="77777777" w:rsidR="004F3C04" w:rsidRPr="004F3C04" w:rsidRDefault="004F3C04" w:rsidP="004F3C04">
            <w:pPr>
              <w:jc w:val="left"/>
              <w:rPr>
                <w:lang w:val="sv-SE" w:eastAsia="sv-SE"/>
              </w:rPr>
            </w:pPr>
            <w:r w:rsidRPr="2190C6E2">
              <w:rPr>
                <w:color w:val="000000" w:themeColor="text1"/>
                <w:sz w:val="22"/>
                <w:szCs w:val="22"/>
                <w:lang w:val="sv-SE" w:eastAsia="sv-SE"/>
              </w:rPr>
              <w:t>10 975 672</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906142" w14:textId="77777777" w:rsidR="004F3C04" w:rsidRPr="004F3C04" w:rsidRDefault="004F3C04" w:rsidP="004F3C04">
            <w:pPr>
              <w:jc w:val="left"/>
              <w:rPr>
                <w:lang w:val="sv-SE" w:eastAsia="sv-SE"/>
              </w:rPr>
            </w:pPr>
            <w:r w:rsidRPr="2190C6E2">
              <w:rPr>
                <w:color w:val="000000" w:themeColor="text1"/>
                <w:sz w:val="22"/>
                <w:szCs w:val="22"/>
                <w:lang w:val="sv-SE" w:eastAsia="sv-SE"/>
              </w:rPr>
              <w:t>914 639,333</w:t>
            </w:r>
          </w:p>
        </w:tc>
      </w:tr>
      <w:tr w:rsidR="004F3C04" w:rsidRPr="004F3C04" w14:paraId="116E0DEC"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AF1BFD" w14:textId="77777777" w:rsidR="004F3C04" w:rsidRPr="004F3C04" w:rsidRDefault="004F3C04" w:rsidP="004F3C04">
            <w:pPr>
              <w:jc w:val="left"/>
              <w:rPr>
                <w:lang w:val="sv-SE" w:eastAsia="sv-SE"/>
              </w:rPr>
            </w:pPr>
            <w:r w:rsidRPr="2190C6E2">
              <w:rPr>
                <w:color w:val="000000" w:themeColor="text1"/>
                <w:sz w:val="22"/>
                <w:szCs w:val="22"/>
                <w:lang w:val="sv-SE" w:eastAsia="sv-SE"/>
              </w:rPr>
              <w:t>6</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D1AE52"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1971E8" w14:textId="77777777" w:rsidR="004F3C04" w:rsidRPr="004F3C04" w:rsidRDefault="004F3C04" w:rsidP="004F3C04">
            <w:pPr>
              <w:jc w:val="left"/>
              <w:rPr>
                <w:lang w:val="sv-SE" w:eastAsia="sv-SE"/>
              </w:rPr>
            </w:pPr>
            <w:r w:rsidRPr="2190C6E2">
              <w:rPr>
                <w:color w:val="000000" w:themeColor="text1"/>
                <w:sz w:val="22"/>
                <w:szCs w:val="22"/>
                <w:lang w:val="sv-SE" w:eastAsia="sv-SE"/>
              </w:rPr>
              <w:t>10 448 000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339D55" w14:textId="77777777" w:rsidR="004F3C04" w:rsidRPr="004F3C04" w:rsidRDefault="004F3C04" w:rsidP="004F3C04">
            <w:pPr>
              <w:jc w:val="left"/>
              <w:rPr>
                <w:lang w:val="sv-SE" w:eastAsia="sv-SE"/>
              </w:rPr>
            </w:pPr>
            <w:r w:rsidRPr="2190C6E2">
              <w:rPr>
                <w:color w:val="000000" w:themeColor="text1"/>
                <w:sz w:val="22"/>
                <w:szCs w:val="22"/>
                <w:lang w:val="sv-SE" w:eastAsia="sv-SE"/>
              </w:rPr>
              <w:t>113</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27ADBA" w14:textId="77777777" w:rsidR="004F3C04" w:rsidRPr="004F3C04" w:rsidRDefault="004F3C04" w:rsidP="004F3C04">
            <w:pPr>
              <w:jc w:val="left"/>
              <w:rPr>
                <w:lang w:val="sv-SE" w:eastAsia="sv-SE"/>
              </w:rPr>
            </w:pPr>
            <w:r w:rsidRPr="2190C6E2">
              <w:rPr>
                <w:color w:val="000000" w:themeColor="text1"/>
                <w:sz w:val="22"/>
                <w:szCs w:val="22"/>
                <w:lang w:val="sv-SE" w:eastAsia="sv-SE"/>
              </w:rPr>
              <w:t>263 160</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40AF55"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9325E5" w14:textId="77777777" w:rsidR="004F3C04" w:rsidRPr="004F3C04" w:rsidRDefault="004F3C04" w:rsidP="004F3C04">
            <w:pPr>
              <w:jc w:val="left"/>
              <w:rPr>
                <w:lang w:val="sv-SE" w:eastAsia="sv-SE"/>
              </w:rPr>
            </w:pPr>
            <w:r w:rsidRPr="2190C6E2">
              <w:rPr>
                <w:color w:val="000000" w:themeColor="text1"/>
                <w:sz w:val="22"/>
                <w:szCs w:val="22"/>
                <w:lang w:val="sv-SE" w:eastAsia="sv-SE"/>
              </w:rPr>
              <w:t>10 184 840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21B01C" w14:textId="77777777" w:rsidR="004F3C04" w:rsidRPr="004F3C04" w:rsidRDefault="004F3C04" w:rsidP="004F3C04">
            <w:pPr>
              <w:jc w:val="left"/>
              <w:rPr>
                <w:lang w:val="sv-SE" w:eastAsia="sv-SE"/>
              </w:rPr>
            </w:pPr>
            <w:r w:rsidRPr="2190C6E2">
              <w:rPr>
                <w:color w:val="000000" w:themeColor="text1"/>
                <w:sz w:val="22"/>
                <w:szCs w:val="22"/>
                <w:lang w:val="sv-SE" w:eastAsia="sv-SE"/>
              </w:rPr>
              <w:t>848 736,667</w:t>
            </w:r>
          </w:p>
        </w:tc>
      </w:tr>
      <w:tr w:rsidR="004F3C04" w:rsidRPr="004F3C04" w14:paraId="074FAF25"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18D201" w14:textId="77777777" w:rsidR="004F3C04" w:rsidRPr="004F3C04" w:rsidRDefault="004F3C04" w:rsidP="004F3C04">
            <w:pPr>
              <w:jc w:val="left"/>
              <w:rPr>
                <w:lang w:val="sv-SE" w:eastAsia="sv-SE"/>
              </w:rPr>
            </w:pPr>
            <w:r w:rsidRPr="2190C6E2">
              <w:rPr>
                <w:color w:val="000000" w:themeColor="text1"/>
                <w:sz w:val="22"/>
                <w:szCs w:val="22"/>
                <w:lang w:val="sv-SE" w:eastAsia="sv-SE"/>
              </w:rPr>
              <w:t>7</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3D3DD7"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7A33E6" w14:textId="77777777" w:rsidR="004F3C04" w:rsidRPr="004F3C04" w:rsidRDefault="004F3C04" w:rsidP="004F3C04">
            <w:pPr>
              <w:jc w:val="left"/>
              <w:rPr>
                <w:lang w:val="sv-SE" w:eastAsia="sv-SE"/>
              </w:rPr>
            </w:pPr>
            <w:r w:rsidRPr="2190C6E2">
              <w:rPr>
                <w:color w:val="000000" w:themeColor="text1"/>
                <w:sz w:val="22"/>
                <w:szCs w:val="22"/>
                <w:lang w:val="sv-SE" w:eastAsia="sv-SE"/>
              </w:rPr>
              <w:t>9 903 000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25F3BF" w14:textId="77777777" w:rsidR="004F3C04" w:rsidRPr="004F3C04" w:rsidRDefault="004F3C04" w:rsidP="004F3C04">
            <w:pPr>
              <w:jc w:val="left"/>
              <w:rPr>
                <w:lang w:val="sv-SE" w:eastAsia="sv-SE"/>
              </w:rPr>
            </w:pPr>
            <w:r w:rsidRPr="2190C6E2">
              <w:rPr>
                <w:color w:val="000000" w:themeColor="text1"/>
                <w:sz w:val="22"/>
                <w:szCs w:val="22"/>
                <w:lang w:val="sv-SE" w:eastAsia="sv-SE"/>
              </w:rPr>
              <w:t>84</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049D28" w14:textId="77777777" w:rsidR="004F3C04" w:rsidRPr="004F3C04" w:rsidRDefault="004F3C04" w:rsidP="004F3C04">
            <w:pPr>
              <w:jc w:val="left"/>
              <w:rPr>
                <w:lang w:val="sv-SE" w:eastAsia="sv-SE"/>
              </w:rPr>
            </w:pPr>
            <w:r w:rsidRPr="2190C6E2">
              <w:rPr>
                <w:color w:val="000000" w:themeColor="text1"/>
                <w:sz w:val="22"/>
                <w:szCs w:val="22"/>
                <w:lang w:val="sv-SE" w:eastAsia="sv-SE"/>
              </w:rPr>
              <w:t>239 394</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0DFF45"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06B7BC" w14:textId="77777777" w:rsidR="004F3C04" w:rsidRPr="004F3C04" w:rsidRDefault="004F3C04" w:rsidP="004F3C04">
            <w:pPr>
              <w:jc w:val="left"/>
              <w:rPr>
                <w:lang w:val="sv-SE" w:eastAsia="sv-SE"/>
              </w:rPr>
            </w:pPr>
            <w:r w:rsidRPr="2190C6E2">
              <w:rPr>
                <w:color w:val="000000" w:themeColor="text1"/>
                <w:sz w:val="22"/>
                <w:szCs w:val="22"/>
                <w:lang w:val="sv-SE" w:eastAsia="sv-SE"/>
              </w:rPr>
              <w:t>9 663 606 </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C36D93" w14:textId="77777777" w:rsidR="004F3C04" w:rsidRPr="004F3C04" w:rsidRDefault="004F3C04" w:rsidP="004F3C04">
            <w:pPr>
              <w:jc w:val="left"/>
              <w:rPr>
                <w:lang w:val="sv-SE" w:eastAsia="sv-SE"/>
              </w:rPr>
            </w:pPr>
            <w:r w:rsidRPr="2190C6E2">
              <w:rPr>
                <w:color w:val="000000" w:themeColor="text1"/>
                <w:sz w:val="22"/>
                <w:szCs w:val="22"/>
                <w:lang w:val="sv-SE" w:eastAsia="sv-SE"/>
              </w:rPr>
              <w:t>805 300,5</w:t>
            </w:r>
          </w:p>
        </w:tc>
      </w:tr>
      <w:tr w:rsidR="004F3C04" w:rsidRPr="004F3C04" w14:paraId="2A32A263"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FED2F8" w14:textId="77777777" w:rsidR="004F3C04" w:rsidRPr="004F3C04" w:rsidRDefault="004F3C04" w:rsidP="004F3C04">
            <w:pPr>
              <w:jc w:val="left"/>
              <w:rPr>
                <w:lang w:val="sv-SE" w:eastAsia="sv-SE"/>
              </w:rPr>
            </w:pPr>
            <w:r w:rsidRPr="2190C6E2">
              <w:rPr>
                <w:color w:val="000000" w:themeColor="text1"/>
                <w:sz w:val="22"/>
                <w:szCs w:val="22"/>
                <w:lang w:val="sv-SE" w:eastAsia="sv-SE"/>
              </w:rPr>
              <w:t>8</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F0343B" w14:textId="77777777" w:rsidR="004F3C04" w:rsidRPr="004F3C04" w:rsidRDefault="004F3C04" w:rsidP="004F3C04">
            <w:pPr>
              <w:jc w:val="left"/>
              <w:rPr>
                <w:lang w:val="sv-SE" w:eastAsia="sv-SE"/>
              </w:rPr>
            </w:pPr>
            <w:r w:rsidRPr="2190C6E2">
              <w:rPr>
                <w:color w:val="000000" w:themeColor="text1"/>
                <w:sz w:val="22"/>
                <w:szCs w:val="22"/>
                <w:lang w:val="sv-SE" w:eastAsia="sv-SE"/>
              </w:rPr>
              <w:t>6</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10A7DB" w14:textId="77777777" w:rsidR="004F3C04" w:rsidRPr="004F3C04" w:rsidRDefault="004F3C04" w:rsidP="004F3C04">
            <w:pPr>
              <w:jc w:val="left"/>
              <w:rPr>
                <w:lang w:val="sv-SE" w:eastAsia="sv-SE"/>
              </w:rPr>
            </w:pPr>
            <w:r w:rsidRPr="2190C6E2">
              <w:rPr>
                <w:color w:val="000000" w:themeColor="text1"/>
                <w:sz w:val="22"/>
                <w:szCs w:val="22"/>
                <w:lang w:val="sv-SE" w:eastAsia="sv-SE"/>
              </w:rPr>
              <w:t>10 767 000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045008" w14:textId="77777777" w:rsidR="004F3C04" w:rsidRPr="004F3C04" w:rsidRDefault="004F3C04" w:rsidP="004F3C04">
            <w:pPr>
              <w:jc w:val="left"/>
              <w:rPr>
                <w:lang w:val="sv-SE" w:eastAsia="sv-SE"/>
              </w:rPr>
            </w:pPr>
            <w:r w:rsidRPr="2190C6E2">
              <w:rPr>
                <w:color w:val="000000" w:themeColor="text1"/>
                <w:sz w:val="22"/>
                <w:szCs w:val="22"/>
                <w:lang w:val="sv-SE" w:eastAsia="sv-SE"/>
              </w:rPr>
              <w:t>95</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7F03B9" w14:textId="77777777" w:rsidR="004F3C04" w:rsidRPr="004F3C04" w:rsidRDefault="004F3C04" w:rsidP="004F3C04">
            <w:pPr>
              <w:jc w:val="left"/>
              <w:rPr>
                <w:lang w:val="sv-SE" w:eastAsia="sv-SE"/>
              </w:rPr>
            </w:pPr>
            <w:r w:rsidRPr="2190C6E2">
              <w:rPr>
                <w:color w:val="000000" w:themeColor="text1"/>
                <w:sz w:val="22"/>
                <w:szCs w:val="22"/>
                <w:lang w:val="sv-SE" w:eastAsia="sv-SE"/>
              </w:rPr>
              <w:t>322 320</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BE8842" w14:textId="77777777" w:rsidR="004F3C04" w:rsidRPr="004F3C04" w:rsidRDefault="004F3C04" w:rsidP="004F3C04">
            <w:pPr>
              <w:jc w:val="left"/>
              <w:rPr>
                <w:lang w:val="sv-SE" w:eastAsia="sv-SE"/>
              </w:rPr>
            </w:pPr>
            <w:r w:rsidRPr="2190C6E2">
              <w:rPr>
                <w:color w:val="000000" w:themeColor="text1"/>
                <w:sz w:val="22"/>
                <w:szCs w:val="22"/>
                <w:lang w:val="sv-SE" w:eastAsia="sv-SE"/>
              </w:rPr>
              <w:t>8</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7DFA5C" w14:textId="77777777" w:rsidR="004F3C04" w:rsidRPr="004F3C04" w:rsidRDefault="004F3C04" w:rsidP="004F3C04">
            <w:pPr>
              <w:jc w:val="left"/>
              <w:rPr>
                <w:lang w:val="sv-SE" w:eastAsia="sv-SE"/>
              </w:rPr>
            </w:pPr>
            <w:r w:rsidRPr="2190C6E2">
              <w:rPr>
                <w:color w:val="000000" w:themeColor="text1"/>
                <w:sz w:val="22"/>
                <w:szCs w:val="22"/>
                <w:lang w:val="sv-SE" w:eastAsia="sv-SE"/>
              </w:rPr>
              <w:t>10 444 680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FA5F9C" w14:textId="77777777" w:rsidR="004F3C04" w:rsidRPr="004F3C04" w:rsidRDefault="004F3C04" w:rsidP="004F3C04">
            <w:pPr>
              <w:jc w:val="left"/>
              <w:rPr>
                <w:lang w:val="sv-SE" w:eastAsia="sv-SE"/>
              </w:rPr>
            </w:pPr>
            <w:r w:rsidRPr="2190C6E2">
              <w:rPr>
                <w:color w:val="000000" w:themeColor="text1"/>
                <w:sz w:val="22"/>
                <w:szCs w:val="22"/>
                <w:lang w:val="sv-SE" w:eastAsia="sv-SE"/>
              </w:rPr>
              <w:t>1 305 585</w:t>
            </w:r>
          </w:p>
        </w:tc>
      </w:tr>
      <w:tr w:rsidR="004F3C04" w:rsidRPr="004F3C04" w14:paraId="70985BF8"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8C8B13" w14:textId="77777777" w:rsidR="004F3C04" w:rsidRPr="004F3C04" w:rsidRDefault="004F3C04" w:rsidP="004F3C04">
            <w:pPr>
              <w:jc w:val="left"/>
              <w:rPr>
                <w:lang w:val="sv-SE" w:eastAsia="sv-SE"/>
              </w:rPr>
            </w:pPr>
            <w:r w:rsidRPr="2190C6E2">
              <w:rPr>
                <w:color w:val="000000" w:themeColor="text1"/>
                <w:sz w:val="22"/>
                <w:szCs w:val="22"/>
                <w:lang w:val="sv-SE" w:eastAsia="sv-SE"/>
              </w:rPr>
              <w:t>9</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C0534E" w14:textId="77777777" w:rsidR="004F3C04" w:rsidRPr="004F3C04" w:rsidRDefault="004F3C04" w:rsidP="004F3C04">
            <w:pPr>
              <w:jc w:val="left"/>
              <w:rPr>
                <w:lang w:val="sv-SE" w:eastAsia="sv-SE"/>
              </w:rPr>
            </w:pPr>
            <w:r w:rsidRPr="2190C6E2">
              <w:rPr>
                <w:color w:val="000000" w:themeColor="text1"/>
                <w:sz w:val="22"/>
                <w:szCs w:val="22"/>
                <w:lang w:val="sv-SE" w:eastAsia="sv-SE"/>
              </w:rPr>
              <w:t>6</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48DDD4" w14:textId="77777777" w:rsidR="004F3C04" w:rsidRPr="004F3C04" w:rsidRDefault="004F3C04" w:rsidP="004F3C04">
            <w:pPr>
              <w:jc w:val="left"/>
              <w:rPr>
                <w:lang w:val="sv-SE" w:eastAsia="sv-SE"/>
              </w:rPr>
            </w:pPr>
            <w:r w:rsidRPr="2190C6E2">
              <w:rPr>
                <w:color w:val="000000" w:themeColor="text1"/>
                <w:sz w:val="22"/>
                <w:szCs w:val="22"/>
                <w:lang w:val="sv-SE" w:eastAsia="sv-SE"/>
              </w:rPr>
              <w:t>8 904 000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731004" w14:textId="77777777" w:rsidR="004F3C04" w:rsidRPr="004F3C04" w:rsidRDefault="004F3C04" w:rsidP="004F3C04">
            <w:pPr>
              <w:jc w:val="left"/>
              <w:rPr>
                <w:lang w:val="sv-SE" w:eastAsia="sv-SE"/>
              </w:rPr>
            </w:pPr>
            <w:r w:rsidRPr="2190C6E2">
              <w:rPr>
                <w:color w:val="000000" w:themeColor="text1"/>
                <w:sz w:val="22"/>
                <w:szCs w:val="22"/>
                <w:lang w:val="sv-SE" w:eastAsia="sv-SE"/>
              </w:rPr>
              <w:t>49</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3A48FC" w14:textId="77777777" w:rsidR="004F3C04" w:rsidRPr="004F3C04" w:rsidRDefault="004F3C04" w:rsidP="004F3C04">
            <w:pPr>
              <w:jc w:val="left"/>
              <w:rPr>
                <w:lang w:val="sv-SE" w:eastAsia="sv-SE"/>
              </w:rPr>
            </w:pPr>
            <w:r w:rsidRPr="2190C6E2">
              <w:rPr>
                <w:color w:val="000000" w:themeColor="text1"/>
                <w:sz w:val="22"/>
                <w:szCs w:val="22"/>
                <w:lang w:val="sv-SE" w:eastAsia="sv-SE"/>
              </w:rPr>
              <w:t>111 792</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0EDC17" w14:textId="77777777" w:rsidR="004F3C04" w:rsidRPr="004F3C04" w:rsidRDefault="004F3C04" w:rsidP="004F3C04">
            <w:pPr>
              <w:jc w:val="left"/>
              <w:rPr>
                <w:lang w:val="sv-SE" w:eastAsia="sv-SE"/>
              </w:rPr>
            </w:pPr>
            <w:r w:rsidRPr="2190C6E2">
              <w:rPr>
                <w:color w:val="000000" w:themeColor="text1"/>
                <w:sz w:val="22"/>
                <w:szCs w:val="22"/>
                <w:lang w:val="sv-SE" w:eastAsia="sv-SE"/>
              </w:rPr>
              <w:t>8</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1E3174" w14:textId="77777777" w:rsidR="004F3C04" w:rsidRPr="004F3C04" w:rsidRDefault="004F3C04" w:rsidP="004F3C04">
            <w:pPr>
              <w:jc w:val="left"/>
              <w:rPr>
                <w:lang w:val="sv-SE" w:eastAsia="sv-SE"/>
              </w:rPr>
            </w:pPr>
            <w:r w:rsidRPr="2190C6E2">
              <w:rPr>
                <w:color w:val="000000" w:themeColor="text1"/>
                <w:sz w:val="22"/>
                <w:szCs w:val="22"/>
                <w:lang w:val="sv-SE" w:eastAsia="sv-SE"/>
              </w:rPr>
              <w:t>8 792 208</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5BF379" w14:textId="77777777" w:rsidR="004F3C04" w:rsidRPr="004F3C04" w:rsidRDefault="004F3C04" w:rsidP="004F3C04">
            <w:pPr>
              <w:jc w:val="left"/>
              <w:rPr>
                <w:lang w:val="sv-SE" w:eastAsia="sv-SE"/>
              </w:rPr>
            </w:pPr>
            <w:r w:rsidRPr="2190C6E2">
              <w:rPr>
                <w:color w:val="000000" w:themeColor="text1"/>
                <w:sz w:val="22"/>
                <w:szCs w:val="22"/>
                <w:lang w:val="sv-SE" w:eastAsia="sv-SE"/>
              </w:rPr>
              <w:t>1 099 026</w:t>
            </w:r>
          </w:p>
        </w:tc>
      </w:tr>
      <w:tr w:rsidR="004F3C04" w:rsidRPr="004F3C04" w14:paraId="2120A33E"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0D3254" w14:textId="77777777" w:rsidR="004F3C04" w:rsidRPr="004F3C04" w:rsidRDefault="004F3C04" w:rsidP="004F3C04">
            <w:pPr>
              <w:jc w:val="left"/>
              <w:rPr>
                <w:lang w:val="sv-SE" w:eastAsia="sv-SE"/>
              </w:rPr>
            </w:pPr>
            <w:r w:rsidRPr="2190C6E2">
              <w:rPr>
                <w:color w:val="000000" w:themeColor="text1"/>
                <w:sz w:val="22"/>
                <w:szCs w:val="22"/>
                <w:lang w:val="sv-SE" w:eastAsia="sv-SE"/>
              </w:rPr>
              <w:t>10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509676"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A8ED74" w14:textId="77777777" w:rsidR="004F3C04" w:rsidRPr="004F3C04" w:rsidRDefault="004F3C04" w:rsidP="004F3C04">
            <w:pPr>
              <w:jc w:val="left"/>
              <w:rPr>
                <w:lang w:val="sv-SE" w:eastAsia="sv-SE"/>
              </w:rPr>
            </w:pPr>
            <w:r w:rsidRPr="2190C6E2">
              <w:rPr>
                <w:color w:val="000000" w:themeColor="text1"/>
                <w:sz w:val="22"/>
                <w:szCs w:val="22"/>
                <w:lang w:val="sv-SE" w:eastAsia="sv-SE"/>
              </w:rPr>
              <w:t>8 433 000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AA6B02" w14:textId="77777777" w:rsidR="004F3C04" w:rsidRPr="004F3C04" w:rsidRDefault="004F3C04" w:rsidP="004F3C04">
            <w:pPr>
              <w:jc w:val="left"/>
              <w:rPr>
                <w:lang w:val="sv-SE" w:eastAsia="sv-SE"/>
              </w:rPr>
            </w:pPr>
            <w:r w:rsidRPr="2190C6E2">
              <w:rPr>
                <w:color w:val="000000" w:themeColor="text1"/>
                <w:sz w:val="22"/>
                <w:szCs w:val="22"/>
                <w:lang w:val="sv-SE" w:eastAsia="sv-SE"/>
              </w:rPr>
              <w:t>50</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D80CE9" w14:textId="77777777" w:rsidR="004F3C04" w:rsidRPr="004F3C04" w:rsidRDefault="004F3C04" w:rsidP="004F3C04">
            <w:pPr>
              <w:jc w:val="left"/>
              <w:rPr>
                <w:lang w:val="sv-SE" w:eastAsia="sv-SE"/>
              </w:rPr>
            </w:pPr>
            <w:r w:rsidRPr="2190C6E2">
              <w:rPr>
                <w:color w:val="000000" w:themeColor="text1"/>
                <w:sz w:val="22"/>
                <w:szCs w:val="22"/>
                <w:lang w:val="sv-SE" w:eastAsia="sv-SE"/>
              </w:rPr>
              <w:t>130 560</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7410AD"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B08202" w14:textId="77777777" w:rsidR="004F3C04" w:rsidRPr="004F3C04" w:rsidRDefault="004F3C04" w:rsidP="004F3C04">
            <w:pPr>
              <w:jc w:val="left"/>
              <w:rPr>
                <w:lang w:val="sv-SE" w:eastAsia="sv-SE"/>
              </w:rPr>
            </w:pPr>
            <w:r w:rsidRPr="2190C6E2">
              <w:rPr>
                <w:color w:val="000000" w:themeColor="text1"/>
                <w:sz w:val="22"/>
                <w:szCs w:val="22"/>
                <w:lang w:val="sv-SE" w:eastAsia="sv-SE"/>
              </w:rPr>
              <w:t>8 302 440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78534E" w14:textId="77777777" w:rsidR="004F3C04" w:rsidRPr="004F3C04" w:rsidRDefault="004F3C04" w:rsidP="004F3C04">
            <w:pPr>
              <w:jc w:val="left"/>
              <w:rPr>
                <w:lang w:val="sv-SE" w:eastAsia="sv-SE"/>
              </w:rPr>
            </w:pPr>
            <w:r w:rsidRPr="2190C6E2">
              <w:rPr>
                <w:color w:val="000000" w:themeColor="text1"/>
                <w:sz w:val="22"/>
                <w:szCs w:val="22"/>
                <w:lang w:val="sv-SE" w:eastAsia="sv-SE"/>
              </w:rPr>
              <w:t>691 870</w:t>
            </w:r>
          </w:p>
        </w:tc>
      </w:tr>
      <w:tr w:rsidR="004F3C04" w:rsidRPr="004F3C04" w14:paraId="0457A2C4"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233512" w14:textId="77777777" w:rsidR="004F3C04" w:rsidRPr="004F3C04" w:rsidRDefault="004F3C04" w:rsidP="004F3C04">
            <w:pPr>
              <w:jc w:val="left"/>
              <w:rPr>
                <w:lang w:val="sv-SE" w:eastAsia="sv-SE"/>
              </w:rPr>
            </w:pPr>
            <w:r w:rsidRPr="2190C6E2">
              <w:rPr>
                <w:color w:val="000000" w:themeColor="text1"/>
                <w:sz w:val="22"/>
                <w:szCs w:val="22"/>
                <w:lang w:val="sv-SE" w:eastAsia="sv-SE"/>
              </w:rPr>
              <w:t>11</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B7F28A" w14:textId="77777777" w:rsidR="004F3C04" w:rsidRPr="004F3C04" w:rsidRDefault="004F3C04" w:rsidP="004F3C04">
            <w:pPr>
              <w:jc w:val="left"/>
              <w:rPr>
                <w:lang w:val="sv-SE" w:eastAsia="sv-SE"/>
              </w:rPr>
            </w:pPr>
            <w:r w:rsidRPr="2190C6E2">
              <w:rPr>
                <w:color w:val="000000" w:themeColor="text1"/>
                <w:sz w:val="22"/>
                <w:szCs w:val="22"/>
                <w:lang w:val="sv-SE" w:eastAsia="sv-SE"/>
              </w:rPr>
              <w:t>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E093D7" w14:textId="77777777" w:rsidR="004F3C04" w:rsidRPr="004F3C04" w:rsidRDefault="004F3C04" w:rsidP="004F3C04">
            <w:pPr>
              <w:jc w:val="left"/>
              <w:rPr>
                <w:lang w:val="sv-SE" w:eastAsia="sv-SE"/>
              </w:rPr>
            </w:pPr>
            <w:r w:rsidRPr="2190C6E2">
              <w:rPr>
                <w:color w:val="000000" w:themeColor="text1"/>
                <w:sz w:val="22"/>
                <w:szCs w:val="22"/>
                <w:lang w:val="sv-SE" w:eastAsia="sv-SE"/>
              </w:rPr>
              <w:t>7 993 000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9474BF" w14:textId="77777777" w:rsidR="004F3C04" w:rsidRPr="004F3C04" w:rsidRDefault="004F3C04" w:rsidP="004F3C04">
            <w:pPr>
              <w:jc w:val="left"/>
              <w:rPr>
                <w:lang w:val="sv-SE" w:eastAsia="sv-SE"/>
              </w:rPr>
            </w:pPr>
            <w:r w:rsidRPr="2190C6E2">
              <w:rPr>
                <w:color w:val="000000" w:themeColor="text1"/>
                <w:sz w:val="22"/>
                <w:szCs w:val="22"/>
                <w:lang w:val="sv-SE" w:eastAsia="sv-SE"/>
              </w:rPr>
              <w:t>88</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4FB4D4" w14:textId="77777777" w:rsidR="004F3C04" w:rsidRPr="004F3C04" w:rsidRDefault="004F3C04" w:rsidP="004F3C04">
            <w:pPr>
              <w:jc w:val="left"/>
              <w:rPr>
                <w:lang w:val="sv-SE" w:eastAsia="sv-SE"/>
              </w:rPr>
            </w:pPr>
            <w:r w:rsidRPr="2190C6E2">
              <w:rPr>
                <w:color w:val="000000" w:themeColor="text1"/>
                <w:sz w:val="22"/>
                <w:szCs w:val="22"/>
                <w:lang w:val="sv-SE" w:eastAsia="sv-SE"/>
              </w:rPr>
              <w:t>217 872</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D90327"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5ADCB6" w14:textId="06C4C56D" w:rsidR="004F3C04" w:rsidRPr="004F3C04" w:rsidRDefault="004F3C04" w:rsidP="004F3C04">
            <w:pPr>
              <w:jc w:val="left"/>
              <w:rPr>
                <w:lang w:val="sv-SE" w:eastAsia="sv-SE"/>
              </w:rPr>
            </w:pPr>
            <w:r w:rsidRPr="00E98EBB">
              <w:rPr>
                <w:color w:val="000000" w:themeColor="text1"/>
                <w:sz w:val="22"/>
                <w:szCs w:val="22"/>
                <w:lang w:val="sv-SE" w:eastAsia="sv-SE"/>
              </w:rPr>
              <w:t>7 775 128</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D22162" w14:textId="77777777" w:rsidR="004F3C04" w:rsidRPr="004F3C04" w:rsidRDefault="004F3C04" w:rsidP="004F3C04">
            <w:pPr>
              <w:jc w:val="left"/>
              <w:rPr>
                <w:lang w:val="sv-SE" w:eastAsia="sv-SE"/>
              </w:rPr>
            </w:pPr>
            <w:r w:rsidRPr="2190C6E2">
              <w:rPr>
                <w:color w:val="000000" w:themeColor="text1"/>
                <w:sz w:val="22"/>
                <w:szCs w:val="22"/>
                <w:lang w:val="sv-SE" w:eastAsia="sv-SE"/>
              </w:rPr>
              <w:t>647 927,333</w:t>
            </w:r>
          </w:p>
        </w:tc>
      </w:tr>
      <w:tr w:rsidR="004F3C04" w:rsidRPr="004F3C04" w14:paraId="7BD4FD8E"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0BFDD7" w14:textId="77777777" w:rsidR="004F3C04" w:rsidRPr="004F3C04" w:rsidRDefault="004F3C04" w:rsidP="004F3C04">
            <w:pPr>
              <w:jc w:val="left"/>
              <w:rPr>
                <w:lang w:val="sv-SE" w:eastAsia="sv-SE"/>
              </w:rPr>
            </w:pPr>
            <w:r w:rsidRPr="2190C6E2">
              <w:rPr>
                <w:color w:val="000000" w:themeColor="text1"/>
                <w:sz w:val="22"/>
                <w:szCs w:val="22"/>
                <w:lang w:val="sv-SE" w:eastAsia="sv-SE"/>
              </w:rPr>
              <w:t>12</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15E345" w14:textId="77777777" w:rsidR="004F3C04" w:rsidRPr="004F3C04" w:rsidRDefault="004F3C04" w:rsidP="004F3C04">
            <w:pPr>
              <w:jc w:val="left"/>
              <w:rPr>
                <w:lang w:val="sv-SE" w:eastAsia="sv-SE"/>
              </w:rPr>
            </w:pPr>
            <w:r w:rsidRPr="2190C6E2">
              <w:rPr>
                <w:color w:val="000000" w:themeColor="text1"/>
                <w:sz w:val="22"/>
                <w:szCs w:val="22"/>
                <w:lang w:val="sv-SE" w:eastAsia="sv-SE"/>
              </w:rPr>
              <w:t>8</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BC9074" w14:textId="77777777" w:rsidR="004F3C04" w:rsidRPr="004F3C04" w:rsidRDefault="004F3C04" w:rsidP="004F3C04">
            <w:pPr>
              <w:jc w:val="left"/>
              <w:rPr>
                <w:lang w:val="sv-SE" w:eastAsia="sv-SE"/>
              </w:rPr>
            </w:pPr>
            <w:r w:rsidRPr="2190C6E2">
              <w:rPr>
                <w:color w:val="000000" w:themeColor="text1"/>
                <w:sz w:val="22"/>
                <w:szCs w:val="22"/>
                <w:lang w:val="sv-SE" w:eastAsia="sv-SE"/>
              </w:rPr>
              <w:t>7 566 000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FE896F" w14:textId="77777777" w:rsidR="004F3C04" w:rsidRPr="004F3C04" w:rsidRDefault="004F3C04" w:rsidP="004F3C04">
            <w:pPr>
              <w:jc w:val="left"/>
              <w:rPr>
                <w:lang w:val="sv-SE" w:eastAsia="sv-SE"/>
              </w:rPr>
            </w:pPr>
            <w:r w:rsidRPr="2190C6E2">
              <w:rPr>
                <w:color w:val="000000" w:themeColor="text1"/>
                <w:sz w:val="22"/>
                <w:szCs w:val="22"/>
                <w:lang w:val="sv-SE" w:eastAsia="sv-SE"/>
              </w:rPr>
              <w:t>87</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EB3241" w14:textId="77777777" w:rsidR="004F3C04" w:rsidRPr="004F3C04" w:rsidRDefault="004F3C04" w:rsidP="004F3C04">
            <w:pPr>
              <w:jc w:val="left"/>
              <w:rPr>
                <w:lang w:val="sv-SE" w:eastAsia="sv-SE"/>
              </w:rPr>
            </w:pPr>
            <w:r w:rsidRPr="2190C6E2">
              <w:rPr>
                <w:color w:val="000000" w:themeColor="text1"/>
                <w:sz w:val="22"/>
                <w:szCs w:val="22"/>
                <w:lang w:val="sv-SE" w:eastAsia="sv-SE"/>
              </w:rPr>
              <w:t>145 554</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F3B3AA" w14:textId="77777777" w:rsidR="004F3C04" w:rsidRPr="004F3C04" w:rsidRDefault="004F3C04" w:rsidP="004F3C04">
            <w:pPr>
              <w:jc w:val="left"/>
              <w:rPr>
                <w:lang w:val="sv-SE" w:eastAsia="sv-SE"/>
              </w:rPr>
            </w:pPr>
            <w:r w:rsidRPr="2190C6E2">
              <w:rPr>
                <w:color w:val="000000" w:themeColor="text1"/>
                <w:sz w:val="22"/>
                <w:szCs w:val="22"/>
                <w:lang w:val="sv-SE" w:eastAsia="sv-SE"/>
              </w:rPr>
              <w:t>6</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40689B" w14:textId="77777777" w:rsidR="004F3C04" w:rsidRPr="004F3C04" w:rsidRDefault="004F3C04" w:rsidP="004F3C04">
            <w:pPr>
              <w:jc w:val="left"/>
              <w:rPr>
                <w:lang w:val="sv-SE" w:eastAsia="sv-SE"/>
              </w:rPr>
            </w:pPr>
            <w:r w:rsidRPr="2190C6E2">
              <w:rPr>
                <w:color w:val="000000" w:themeColor="text1"/>
                <w:sz w:val="22"/>
                <w:szCs w:val="22"/>
                <w:lang w:val="sv-SE" w:eastAsia="sv-SE"/>
              </w:rPr>
              <w:t>7 420 446</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F9F911" w14:textId="77777777" w:rsidR="004F3C04" w:rsidRPr="004F3C04" w:rsidRDefault="004F3C04" w:rsidP="004F3C04">
            <w:pPr>
              <w:jc w:val="left"/>
              <w:rPr>
                <w:lang w:val="sv-SE" w:eastAsia="sv-SE"/>
              </w:rPr>
            </w:pPr>
            <w:r w:rsidRPr="2190C6E2">
              <w:rPr>
                <w:color w:val="000000" w:themeColor="text1"/>
                <w:sz w:val="22"/>
                <w:szCs w:val="22"/>
                <w:lang w:val="sv-SE" w:eastAsia="sv-SE"/>
              </w:rPr>
              <w:t>1 236 741</w:t>
            </w:r>
          </w:p>
        </w:tc>
      </w:tr>
      <w:tr w:rsidR="004F3C04" w:rsidRPr="004F3C04" w14:paraId="752289B7" w14:textId="77777777" w:rsidTr="00E98EBB">
        <w:trPr>
          <w:trHeight w:val="553"/>
        </w:trPr>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101E82" w14:textId="77777777" w:rsidR="004F3C04" w:rsidRPr="004F3C04" w:rsidRDefault="004F3C04" w:rsidP="004F3C04">
            <w:pPr>
              <w:jc w:val="left"/>
              <w:rPr>
                <w:lang w:val="sv-SE" w:eastAsia="sv-SE"/>
              </w:rPr>
            </w:pPr>
            <w:r w:rsidRPr="2190C6E2">
              <w:rPr>
                <w:color w:val="000000" w:themeColor="text1"/>
                <w:sz w:val="22"/>
                <w:szCs w:val="22"/>
                <w:lang w:val="sv-SE" w:eastAsia="sv-SE"/>
              </w:rPr>
              <w:t>Totalt</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6F26AF" w14:textId="77777777" w:rsidR="004F3C04" w:rsidRPr="004F3C04" w:rsidRDefault="004F3C04" w:rsidP="004F3C04">
            <w:pPr>
              <w:jc w:val="left"/>
              <w:rPr>
                <w:lang w:val="sv-SE" w:eastAsia="sv-SE"/>
              </w:rPr>
            </w:pP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2BF007" w14:textId="77777777" w:rsidR="004F3C04" w:rsidRPr="004F3C04" w:rsidRDefault="004F3C04" w:rsidP="004F3C04">
            <w:pPr>
              <w:jc w:val="left"/>
              <w:rPr>
                <w:lang w:val="sv-SE" w:eastAsia="sv-SE"/>
              </w:rPr>
            </w:pPr>
            <w:r w:rsidRPr="2190C6E2">
              <w:rPr>
                <w:color w:val="000000" w:themeColor="text1"/>
                <w:sz w:val="22"/>
                <w:szCs w:val="22"/>
                <w:lang w:val="sv-SE" w:eastAsia="sv-SE"/>
              </w:rPr>
              <w:t>125 536 000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A3F7F5" w14:textId="77777777" w:rsidR="004F3C04" w:rsidRPr="004F3C04" w:rsidRDefault="004F3C04" w:rsidP="004F3C04">
            <w:pPr>
              <w:jc w:val="left"/>
              <w:rPr>
                <w:lang w:val="sv-SE" w:eastAsia="sv-SE"/>
              </w:rPr>
            </w:pPr>
            <w:r w:rsidRPr="2190C6E2">
              <w:rPr>
                <w:color w:val="000000" w:themeColor="text1"/>
                <w:sz w:val="22"/>
                <w:szCs w:val="22"/>
                <w:lang w:val="sv-SE" w:eastAsia="sv-SE"/>
              </w:rPr>
              <w:t>861</w:t>
            </w:r>
          </w:p>
        </w:tc>
        <w:tc>
          <w:tcPr>
            <w:tcW w:w="13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6C73C8" w14:textId="77777777" w:rsidR="004F3C04" w:rsidRPr="004F3C04" w:rsidRDefault="004F3C04" w:rsidP="004F3C04">
            <w:pPr>
              <w:jc w:val="left"/>
              <w:rPr>
                <w:lang w:val="sv-SE" w:eastAsia="sv-SE"/>
              </w:rPr>
            </w:pPr>
            <w:r w:rsidRPr="2190C6E2">
              <w:rPr>
                <w:color w:val="000000" w:themeColor="text1"/>
                <w:sz w:val="22"/>
                <w:szCs w:val="22"/>
                <w:lang w:val="sv-SE" w:eastAsia="sv-SE"/>
              </w:rPr>
              <w:t>2 040 000</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A28A35" w14:textId="77777777" w:rsidR="004F3C04" w:rsidRPr="004F3C04" w:rsidRDefault="004F3C04" w:rsidP="004F3C04">
            <w:pPr>
              <w:jc w:val="left"/>
              <w:rPr>
                <w:lang w:val="sv-SE" w:eastAsia="sv-SE"/>
              </w:rPr>
            </w:pPr>
            <w:r w:rsidRPr="2190C6E2">
              <w:rPr>
                <w:color w:val="000000" w:themeColor="text1"/>
                <w:sz w:val="22"/>
                <w:szCs w:val="22"/>
                <w:lang w:val="sv-SE" w:eastAsia="sv-SE"/>
              </w:rPr>
              <w:t>130</w:t>
            </w:r>
          </w:p>
        </w:tc>
        <w:tc>
          <w:tcPr>
            <w:tcW w:w="14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9D0931" w14:textId="77777777" w:rsidR="004F3C04" w:rsidRPr="004F3C04" w:rsidRDefault="004F3C04" w:rsidP="004F3C04">
            <w:pPr>
              <w:jc w:val="left"/>
              <w:rPr>
                <w:lang w:val="sv-SE" w:eastAsia="sv-SE"/>
              </w:rPr>
            </w:pPr>
            <w:r w:rsidRPr="2190C6E2">
              <w:rPr>
                <w:color w:val="000000" w:themeColor="text1"/>
                <w:sz w:val="22"/>
                <w:szCs w:val="22"/>
                <w:lang w:val="sv-SE" w:eastAsia="sv-SE"/>
              </w:rPr>
              <w:t>114 096 000</w:t>
            </w:r>
          </w:p>
        </w:tc>
        <w:tc>
          <w:tcPr>
            <w:tcW w:w="8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7672E4" w14:textId="77777777" w:rsidR="004F3C04" w:rsidRPr="004F3C04" w:rsidRDefault="004F3C04" w:rsidP="004F3C04">
            <w:pPr>
              <w:jc w:val="left"/>
              <w:rPr>
                <w:lang w:val="sv-SE" w:eastAsia="sv-SE"/>
              </w:rPr>
            </w:pPr>
            <w:r w:rsidRPr="2190C6E2">
              <w:rPr>
                <w:color w:val="000000" w:themeColor="text1"/>
                <w:sz w:val="22"/>
                <w:szCs w:val="22"/>
                <w:lang w:val="sv-SE" w:eastAsia="sv-SE"/>
              </w:rPr>
              <w:t>11 922 562</w:t>
            </w:r>
          </w:p>
        </w:tc>
      </w:tr>
    </w:tbl>
    <w:p w14:paraId="0EF36AC6" w14:textId="1071A6E2" w:rsidR="006A4652" w:rsidRDefault="00C85BA3" w:rsidP="006A4652">
      <w:pPr>
        <w:rPr>
          <w:b/>
          <w:i/>
          <w:lang w:val="sv-SE" w:eastAsia="sv-SE" w:bidi="en-US"/>
        </w:rPr>
      </w:pPr>
      <w:r w:rsidRPr="683B8159">
        <w:rPr>
          <w:b/>
          <w:i/>
          <w:lang w:val="sv-SE" w:eastAsia="sv-SE" w:bidi="en-US"/>
        </w:rPr>
        <w:t>Tabell 1</w:t>
      </w:r>
      <w:r w:rsidR="08A191C5" w:rsidRPr="683B8159">
        <w:rPr>
          <w:b/>
          <w:bCs/>
          <w:i/>
          <w:iCs/>
          <w:lang w:val="sv-SE" w:eastAsia="sv-SE" w:bidi="en-US"/>
        </w:rPr>
        <w:t>. Visar inköpsvärdet</w:t>
      </w:r>
      <w:r w:rsidRPr="683B8159">
        <w:rPr>
          <w:b/>
          <w:bCs/>
          <w:i/>
          <w:iCs/>
          <w:lang w:val="sv-SE" w:eastAsia="sv-SE" w:bidi="en-US"/>
        </w:rPr>
        <w:t xml:space="preserve"> </w:t>
      </w:r>
    </w:p>
    <w:p w14:paraId="5B67C37B" w14:textId="77777777" w:rsidR="00C85BA3" w:rsidRDefault="00C85BA3" w:rsidP="07A237C2">
      <w:pPr>
        <w:rPr>
          <w:lang w:val="sv-SE" w:eastAsia="sv-SE" w:bidi="en-US"/>
        </w:rPr>
      </w:pPr>
    </w:p>
    <w:p w14:paraId="55F065AF" w14:textId="0F8F292A" w:rsidR="033029A6" w:rsidRPr="00E47DD6" w:rsidRDefault="033029A6" w:rsidP="70A8C176">
      <w:pPr>
        <w:jc w:val="left"/>
        <w:rPr>
          <w:color w:val="000000" w:themeColor="text1"/>
          <w:lang w:val="sv-SE"/>
        </w:rPr>
      </w:pPr>
      <w:r w:rsidRPr="00E47DD6">
        <w:rPr>
          <w:color w:val="000000" w:themeColor="text1"/>
          <w:lang w:val="sv-SE"/>
        </w:rPr>
        <w:lastRenderedPageBreak/>
        <w:t>Med hjälp av tabellen kan man nu se hur det totala värdet i nuläget för de 12 största leverantörerna är beräknade till 11 922 562 SEK. Därefter kan då säkerhetslagar samt proportionalitet beräknas, då tar</w:t>
      </w:r>
      <w:r w:rsidR="4FA8CE00" w:rsidRPr="00E47DD6">
        <w:rPr>
          <w:color w:val="000000" w:themeColor="text1"/>
          <w:lang w:val="sv-SE"/>
        </w:rPr>
        <w:t xml:space="preserve"> man </w:t>
      </w:r>
      <w:proofErr w:type="spellStart"/>
      <w:r w:rsidRPr="00E47DD6">
        <w:rPr>
          <w:color w:val="000000" w:themeColor="text1"/>
          <w:lang w:val="sv-SE"/>
        </w:rPr>
        <w:t>volume</w:t>
      </w:r>
      <w:proofErr w:type="spellEnd"/>
      <w:r w:rsidRPr="00E47DD6">
        <w:rPr>
          <w:color w:val="000000" w:themeColor="text1"/>
          <w:lang w:val="sv-SE"/>
        </w:rPr>
        <w:t xml:space="preserve"> by </w:t>
      </w:r>
      <w:proofErr w:type="spellStart"/>
      <w:r w:rsidRPr="00E47DD6">
        <w:rPr>
          <w:color w:val="000000" w:themeColor="text1"/>
          <w:lang w:val="sv-SE"/>
        </w:rPr>
        <w:t>value</w:t>
      </w:r>
      <w:proofErr w:type="spellEnd"/>
      <w:r w:rsidRPr="00E47DD6">
        <w:rPr>
          <w:color w:val="000000" w:themeColor="text1"/>
          <w:lang w:val="sv-SE"/>
        </w:rPr>
        <w:t xml:space="preserve"> dividerat med 160 M</w:t>
      </w:r>
      <w:r w:rsidR="4E97B25A" w:rsidRPr="00E47DD6">
        <w:rPr>
          <w:color w:val="000000" w:themeColor="text1"/>
          <w:lang w:val="sv-SE"/>
        </w:rPr>
        <w:t>SEK</w:t>
      </w:r>
      <w:r w:rsidRPr="00E47DD6">
        <w:rPr>
          <w:color w:val="000000" w:themeColor="text1"/>
          <w:lang w:val="sv-SE"/>
        </w:rPr>
        <w:t xml:space="preserve">.  </w:t>
      </w:r>
    </w:p>
    <w:p w14:paraId="7D76B212" w14:textId="42BCC595" w:rsidR="13B3F320" w:rsidRDefault="4A1D1744" w:rsidP="2190C6E2">
      <w:pPr>
        <w:jc w:val="left"/>
        <w:rPr>
          <w:color w:val="000000" w:themeColor="text1"/>
          <w:lang w:val="sv-SE"/>
        </w:rPr>
      </w:pPr>
      <w:r w:rsidRPr="5816988C">
        <w:rPr>
          <w:color w:val="000000" w:themeColor="text1"/>
          <w:lang w:val="sv-SE"/>
        </w:rPr>
        <w:t>Det blir enligt följande</w:t>
      </w:r>
      <w:r w:rsidR="033029A6" w:rsidRPr="5816988C">
        <w:rPr>
          <w:color w:val="000000" w:themeColor="text1"/>
          <w:lang w:val="sv-SE"/>
        </w:rPr>
        <w:t>: 125 536 000/160 000 000 = 0,7846</w:t>
      </w:r>
      <w:r w:rsidR="6A14765F" w:rsidRPr="5816988C">
        <w:rPr>
          <w:color w:val="000000" w:themeColor="text1"/>
          <w:lang w:val="sv-SE"/>
        </w:rPr>
        <w:t xml:space="preserve">. </w:t>
      </w:r>
      <w:r w:rsidR="13B3F320" w:rsidRPr="5816988C">
        <w:rPr>
          <w:color w:val="000000" w:themeColor="text1"/>
          <w:lang w:val="sv-SE"/>
        </w:rPr>
        <w:t xml:space="preserve">Med </w:t>
      </w:r>
      <w:r w:rsidR="033029A6" w:rsidRPr="5816988C">
        <w:rPr>
          <w:color w:val="000000" w:themeColor="text1"/>
          <w:lang w:val="sv-SE"/>
        </w:rPr>
        <w:t xml:space="preserve">denna beräkning </w:t>
      </w:r>
      <w:r w:rsidR="5170635E" w:rsidRPr="5816988C">
        <w:rPr>
          <w:color w:val="000000" w:themeColor="text1"/>
          <w:lang w:val="sv-SE"/>
        </w:rPr>
        <w:t xml:space="preserve">så </w:t>
      </w:r>
      <w:r w:rsidR="033029A6" w:rsidRPr="5816988C">
        <w:rPr>
          <w:color w:val="000000" w:themeColor="text1"/>
          <w:lang w:val="sv-SE"/>
        </w:rPr>
        <w:t xml:space="preserve">får man ut att det är ca 78% som svarar för det </w:t>
      </w:r>
      <w:r w:rsidR="28481D07" w:rsidRPr="5816988C">
        <w:rPr>
          <w:color w:val="000000" w:themeColor="text1"/>
          <w:lang w:val="sv-SE"/>
        </w:rPr>
        <w:t>to</w:t>
      </w:r>
      <w:r w:rsidR="033029A6" w:rsidRPr="5816988C">
        <w:rPr>
          <w:color w:val="000000" w:themeColor="text1"/>
          <w:lang w:val="sv-SE"/>
        </w:rPr>
        <w:t xml:space="preserve">tala bundna kapitalet för de 12 största leverantörerna. </w:t>
      </w:r>
    </w:p>
    <w:p w14:paraId="04D6A8BA" w14:textId="6C71BC74" w:rsidR="07A237C2" w:rsidRPr="00E47DD6" w:rsidRDefault="07A237C2" w:rsidP="2190C6E2">
      <w:pPr>
        <w:jc w:val="left"/>
        <w:rPr>
          <w:lang w:val="sv-SE"/>
        </w:rPr>
      </w:pPr>
    </w:p>
    <w:p w14:paraId="41DC3407" w14:textId="7FA43603" w:rsidR="033029A6" w:rsidRDefault="033029A6" w:rsidP="2190C6E2">
      <w:pPr>
        <w:jc w:val="left"/>
        <w:rPr>
          <w:color w:val="000000" w:themeColor="text1"/>
          <w:lang w:val="sv-SE"/>
        </w:rPr>
      </w:pPr>
      <w:r w:rsidRPr="2190C6E2">
        <w:rPr>
          <w:color w:val="000000" w:themeColor="text1"/>
          <w:lang w:val="sv-SE"/>
        </w:rPr>
        <w:t xml:space="preserve">I och med att det givna </w:t>
      </w:r>
      <w:r w:rsidRPr="683B8159">
        <w:rPr>
          <w:color w:val="000000" w:themeColor="text1"/>
          <w:lang w:val="sv-SE"/>
        </w:rPr>
        <w:t xml:space="preserve">medellagret för </w:t>
      </w:r>
      <w:proofErr w:type="spellStart"/>
      <w:r w:rsidRPr="683B8159">
        <w:rPr>
          <w:color w:val="000000" w:themeColor="text1"/>
          <w:lang w:val="sv-SE"/>
        </w:rPr>
        <w:t>Steelglove</w:t>
      </w:r>
      <w:proofErr w:type="spellEnd"/>
      <w:r w:rsidRPr="683B8159">
        <w:rPr>
          <w:color w:val="000000" w:themeColor="text1"/>
          <w:lang w:val="sv-SE"/>
        </w:rPr>
        <w:t xml:space="preserve"> ligger på 21 638 000 SEK</w:t>
      </w:r>
      <w:r w:rsidRPr="2190C6E2">
        <w:rPr>
          <w:color w:val="000000" w:themeColor="text1"/>
          <w:lang w:val="sv-SE"/>
        </w:rPr>
        <w:t xml:space="preserve"> så kan en beräkning enligt följande: </w:t>
      </w:r>
      <w:r w:rsidRPr="683B8159">
        <w:rPr>
          <w:color w:val="000000" w:themeColor="text1"/>
          <w:lang w:val="sv-SE"/>
        </w:rPr>
        <w:t>21 638 000 * 0,7846 = 16 977 174,8</w:t>
      </w:r>
      <w:r w:rsidRPr="2190C6E2">
        <w:rPr>
          <w:color w:val="000000" w:themeColor="text1"/>
          <w:lang w:val="sv-SE"/>
        </w:rPr>
        <w:t xml:space="preserve">, svara på vad det genomsnittliga totala kapitalet bundet till lager ligger på. I detta fall får man summan </w:t>
      </w:r>
      <w:r w:rsidRPr="683B8159">
        <w:rPr>
          <w:color w:val="000000" w:themeColor="text1"/>
          <w:lang w:val="sv-SE"/>
        </w:rPr>
        <w:t xml:space="preserve">6 977 174,8 </w:t>
      </w:r>
      <w:r w:rsidRPr="2190C6E2">
        <w:rPr>
          <w:color w:val="000000" w:themeColor="text1"/>
          <w:lang w:val="sv-SE"/>
        </w:rPr>
        <w:t xml:space="preserve">SEK. Denna summa beskriver då omfattningen av kapitalbindning för dessa leverantörer. </w:t>
      </w:r>
    </w:p>
    <w:p w14:paraId="7491909E" w14:textId="2B59AEDC" w:rsidR="07A237C2" w:rsidRPr="00E47DD6" w:rsidRDefault="07A237C2" w:rsidP="2190C6E2">
      <w:pPr>
        <w:jc w:val="left"/>
        <w:rPr>
          <w:lang w:val="sv-SE"/>
        </w:rPr>
      </w:pPr>
    </w:p>
    <w:p w14:paraId="5FF3FD55" w14:textId="5E369D87" w:rsidR="033029A6" w:rsidRDefault="033029A6" w:rsidP="2190C6E2">
      <w:pPr>
        <w:jc w:val="left"/>
        <w:rPr>
          <w:color w:val="000000" w:themeColor="text1"/>
          <w:lang w:val="sv-SE"/>
        </w:rPr>
      </w:pPr>
      <w:r w:rsidRPr="2190C6E2">
        <w:rPr>
          <w:color w:val="000000" w:themeColor="text1"/>
          <w:lang w:val="sv-SE"/>
        </w:rPr>
        <w:t xml:space="preserve">När man ska räkna in </w:t>
      </w:r>
      <w:r w:rsidRPr="683B8159">
        <w:rPr>
          <w:color w:val="000000" w:themeColor="text1"/>
          <w:lang w:val="sv-SE"/>
        </w:rPr>
        <w:t xml:space="preserve">företagets </w:t>
      </w:r>
      <w:proofErr w:type="spellStart"/>
      <w:r w:rsidRPr="683B8159">
        <w:rPr>
          <w:color w:val="000000" w:themeColor="text1"/>
          <w:lang w:val="sv-SE"/>
        </w:rPr>
        <w:t>säkerhetslager</w:t>
      </w:r>
      <w:proofErr w:type="spellEnd"/>
      <w:r w:rsidRPr="2190C6E2">
        <w:rPr>
          <w:color w:val="000000" w:themeColor="text1"/>
          <w:lang w:val="sv-SE"/>
        </w:rPr>
        <w:t xml:space="preserve"> används </w:t>
      </w:r>
      <w:r w:rsidR="5A3F615E" w:rsidRPr="2190C6E2">
        <w:rPr>
          <w:color w:val="000000" w:themeColor="text1"/>
          <w:lang w:val="sv-SE"/>
        </w:rPr>
        <w:t xml:space="preserve">följande </w:t>
      </w:r>
      <w:r w:rsidRPr="2190C6E2">
        <w:rPr>
          <w:color w:val="000000" w:themeColor="text1"/>
          <w:lang w:val="sv-SE"/>
        </w:rPr>
        <w:t xml:space="preserve">formel: </w:t>
      </w:r>
    </w:p>
    <w:p w14:paraId="2A322E40" w14:textId="7521AC2F" w:rsidR="033029A6" w:rsidRDefault="033029A6" w:rsidP="5816988C">
      <w:pPr>
        <w:jc w:val="left"/>
        <w:rPr>
          <w:color w:val="000000" w:themeColor="text1"/>
          <w:lang w:val="sv-SE"/>
        </w:rPr>
      </w:pPr>
      <w:r w:rsidRPr="5816988C">
        <w:rPr>
          <w:b/>
          <w:bCs/>
          <w:color w:val="000000" w:themeColor="text1"/>
          <w:lang w:val="sv-SE"/>
        </w:rPr>
        <w:t>Genomsnittliga bundet kapital - Summa(Q)</w:t>
      </w:r>
      <w:r w:rsidR="42DED588" w:rsidRPr="5816988C">
        <w:rPr>
          <w:b/>
          <w:bCs/>
          <w:color w:val="000000" w:themeColor="text1"/>
          <w:lang w:val="sv-SE"/>
        </w:rPr>
        <w:t>.</w:t>
      </w:r>
      <w:r w:rsidR="42DED588" w:rsidRPr="5816988C">
        <w:rPr>
          <w:color w:val="000000" w:themeColor="text1"/>
          <w:lang w:val="sv-SE"/>
        </w:rPr>
        <w:t xml:space="preserve"> Insättning av värden i formeln ger</w:t>
      </w:r>
      <w:r w:rsidR="42DED588" w:rsidRPr="5816988C">
        <w:rPr>
          <w:b/>
          <w:bCs/>
          <w:color w:val="000000" w:themeColor="text1"/>
          <w:lang w:val="sv-SE"/>
        </w:rPr>
        <w:t xml:space="preserve"> </w:t>
      </w:r>
    </w:p>
    <w:p w14:paraId="720FF1A3" w14:textId="48D9B0F5" w:rsidR="033029A6" w:rsidRDefault="033029A6" w:rsidP="2190C6E2">
      <w:pPr>
        <w:jc w:val="left"/>
        <w:rPr>
          <w:color w:val="000000" w:themeColor="text1"/>
          <w:lang w:val="sv-SE"/>
        </w:rPr>
      </w:pPr>
      <w:r w:rsidRPr="5816988C">
        <w:rPr>
          <w:color w:val="000000" w:themeColor="text1"/>
          <w:lang w:val="sv-SE"/>
        </w:rPr>
        <w:t>16 977 174,8 - (11 922 562/2) = 11 015 893,8 SEK</w:t>
      </w:r>
    </w:p>
    <w:p w14:paraId="017D0453" w14:textId="3819B7A9" w:rsidR="45140D5E" w:rsidRDefault="45140D5E" w:rsidP="19811908">
      <w:pPr>
        <w:spacing w:before="240" w:after="240"/>
        <w:jc w:val="left"/>
        <w:rPr>
          <w:lang w:val="sv-SE"/>
        </w:rPr>
      </w:pPr>
      <w:r w:rsidRPr="19811908">
        <w:rPr>
          <w:lang w:val="sv-SE"/>
        </w:rPr>
        <w:t xml:space="preserve">Proportionalitet kan först beräknas, vilket sedan gör det möjligt att räkna ut </w:t>
      </w:r>
      <w:proofErr w:type="spellStart"/>
      <w:r w:rsidRPr="683B8159">
        <w:rPr>
          <w:lang w:val="sv-SE"/>
        </w:rPr>
        <w:t>säkerhetslag</w:t>
      </w:r>
      <w:r w:rsidR="69CF38FB" w:rsidRPr="683B8159">
        <w:rPr>
          <w:lang w:val="sv-SE"/>
        </w:rPr>
        <w:t>er</w:t>
      </w:r>
      <w:proofErr w:type="spellEnd"/>
      <w:r w:rsidRPr="19811908">
        <w:rPr>
          <w:lang w:val="sv-SE"/>
        </w:rPr>
        <w:t xml:space="preserve"> för de olika veckorna. Detta innebär att vi för varje vecka, varannan vecka och var fjärde vecka använder följande formel för att beräkna proportionalitet: k = Säkerhetslagar/Q = 1 015 893,8 / 11 922 562 = 0,923.</w:t>
      </w:r>
    </w:p>
    <w:p w14:paraId="779CFDD7" w14:textId="2B0B63AA" w:rsidR="00C85BA3" w:rsidRDefault="45140D5E" w:rsidP="58ED5740">
      <w:pPr>
        <w:spacing w:before="240" w:after="240"/>
        <w:jc w:val="left"/>
        <w:rPr>
          <w:lang w:val="sv-SE"/>
        </w:rPr>
      </w:pPr>
      <w:r w:rsidRPr="19811908">
        <w:rPr>
          <w:lang w:val="sv-SE"/>
        </w:rPr>
        <w:t xml:space="preserve">Proportionaliteten, som är 92,3%, kan nu användas för att beräkna </w:t>
      </w:r>
      <w:proofErr w:type="spellStart"/>
      <w:r w:rsidRPr="683B8159">
        <w:rPr>
          <w:lang w:val="sv-SE"/>
        </w:rPr>
        <w:t>säkerhetslag</w:t>
      </w:r>
      <w:r w:rsidR="4EA07BD0" w:rsidRPr="683B8159">
        <w:rPr>
          <w:lang w:val="sv-SE"/>
        </w:rPr>
        <w:t>er</w:t>
      </w:r>
      <w:proofErr w:type="spellEnd"/>
      <w:r w:rsidRPr="19811908">
        <w:rPr>
          <w:lang w:val="sv-SE"/>
        </w:rPr>
        <w:t xml:space="preserve"> för de olika leveransintervallen.</w:t>
      </w:r>
    </w:p>
    <w:p w14:paraId="16B1C0DC" w14:textId="79535508" w:rsidR="00D252FB" w:rsidRDefault="00D252FB" w:rsidP="2190C6E2">
      <w:pPr>
        <w:jc w:val="left"/>
        <w:rPr>
          <w:b/>
          <w:bCs/>
          <w:lang w:val="sv-SE" w:eastAsia="sv-SE" w:bidi="en-US"/>
        </w:rPr>
      </w:pPr>
      <w:r w:rsidRPr="07A237C2">
        <w:rPr>
          <w:b/>
          <w:bCs/>
          <w:lang w:val="sv-SE" w:eastAsia="sv-SE" w:bidi="en-US"/>
        </w:rPr>
        <w:t xml:space="preserve">Kostnadsanalys: </w:t>
      </w:r>
    </w:p>
    <w:p w14:paraId="17C3BC24" w14:textId="47EFE502" w:rsidR="00F03583" w:rsidRPr="00F03583" w:rsidRDefault="165C526A" w:rsidP="2190C6E2">
      <w:pPr>
        <w:jc w:val="left"/>
        <w:rPr>
          <w:lang w:val="sv-SE" w:eastAsia="sv-SE" w:bidi="en-US"/>
        </w:rPr>
      </w:pPr>
      <w:r w:rsidRPr="07A237C2">
        <w:rPr>
          <w:lang w:val="sv-SE" w:eastAsia="sv-SE" w:bidi="en-US"/>
        </w:rPr>
        <w:t xml:space="preserve">När alla kostnaderna för varje, </w:t>
      </w:r>
      <w:proofErr w:type="gramStart"/>
      <w:r w:rsidRPr="07A237C2">
        <w:rPr>
          <w:lang w:val="sv-SE" w:eastAsia="sv-SE" w:bidi="en-US"/>
        </w:rPr>
        <w:t>varann</w:t>
      </w:r>
      <w:proofErr w:type="gramEnd"/>
      <w:r w:rsidRPr="07A237C2">
        <w:rPr>
          <w:lang w:val="sv-SE" w:eastAsia="sv-SE" w:bidi="en-US"/>
        </w:rPr>
        <w:t xml:space="preserve"> och var fjärde vecka räknas </w:t>
      </w:r>
      <w:r w:rsidR="3A00638E" w:rsidRPr="07A237C2">
        <w:rPr>
          <w:lang w:val="sv-SE" w:eastAsia="sv-SE" w:bidi="en-US"/>
        </w:rPr>
        <w:t xml:space="preserve">användes </w:t>
      </w:r>
      <w:r w:rsidR="3DAFC31D" w:rsidRPr="683B8159">
        <w:rPr>
          <w:lang w:val="sv-SE" w:eastAsia="sv-SE" w:bidi="en-US"/>
        </w:rPr>
        <w:t>följande</w:t>
      </w:r>
      <w:r w:rsidR="3A00638E" w:rsidRPr="07A237C2">
        <w:rPr>
          <w:lang w:val="sv-SE" w:eastAsia="sv-SE" w:bidi="en-US"/>
        </w:rPr>
        <w:t xml:space="preserve"> formler</w:t>
      </w:r>
      <w:r w:rsidR="57B78549" w:rsidRPr="683B8159">
        <w:rPr>
          <w:lang w:val="sv-SE" w:eastAsia="sv-SE" w:bidi="en-US"/>
        </w:rPr>
        <w:t>:</w:t>
      </w:r>
    </w:p>
    <w:p w14:paraId="2FE99F8E" w14:textId="557D28D2" w:rsidR="683B8159" w:rsidRDefault="683B8159" w:rsidP="683B8159">
      <w:pPr>
        <w:jc w:val="left"/>
        <w:rPr>
          <w:lang w:val="sv-SE" w:eastAsia="sv-SE" w:bidi="en-US"/>
        </w:rPr>
      </w:pPr>
    </w:p>
    <w:p w14:paraId="5F85D75F" w14:textId="0C12FD24" w:rsidR="00F03583" w:rsidRPr="00F03583" w:rsidRDefault="3A00638E" w:rsidP="73F7603D">
      <w:pPr>
        <w:jc w:val="left"/>
        <w:rPr>
          <w:lang w:val="sv-SE" w:eastAsia="sv-SE" w:bidi="en-US"/>
        </w:rPr>
      </w:pPr>
      <w:r w:rsidRPr="07A237C2">
        <w:rPr>
          <w:lang w:val="sv-SE" w:eastAsia="sv-SE" w:bidi="en-US"/>
        </w:rPr>
        <w:t>Värde per order</w:t>
      </w:r>
      <w:r w:rsidR="00C2069D">
        <w:rPr>
          <w:lang w:val="sv-SE" w:eastAsia="sv-SE" w:bidi="en-US"/>
        </w:rPr>
        <w:t xml:space="preserve">: </w:t>
      </w:r>
    </w:p>
    <w:p w14:paraId="3F915E58" w14:textId="63F79FA8" w:rsidR="00F03583" w:rsidRPr="00F03583" w:rsidRDefault="480C013E" w:rsidP="73F7603D">
      <w:pPr>
        <w:jc w:val="left"/>
        <w:rPr>
          <w:lang w:val="sv-SE" w:eastAsia="sv-SE" w:bidi="en-US"/>
        </w:rPr>
      </w:pPr>
      <w:r w:rsidRPr="683B8159">
        <w:rPr>
          <w:color w:val="000000" w:themeColor="text1"/>
          <w:lang w:val="sv-SE"/>
        </w:rPr>
        <w:t>T</w:t>
      </w:r>
      <w:r w:rsidR="3A00638E" w:rsidRPr="683B8159">
        <w:rPr>
          <w:color w:val="000000" w:themeColor="text1"/>
          <w:lang w:val="sv-SE"/>
        </w:rPr>
        <w:t>otala</w:t>
      </w:r>
      <w:r w:rsidR="3A00638E" w:rsidRPr="73F7603D">
        <w:rPr>
          <w:color w:val="000000" w:themeColor="text1"/>
          <w:lang w:val="sv-SE"/>
        </w:rPr>
        <w:t xml:space="preserve"> inköpsvärdet/ </w:t>
      </w:r>
      <w:r w:rsidR="4E27E075" w:rsidRPr="683B8159">
        <w:rPr>
          <w:color w:val="000000" w:themeColor="text1"/>
          <w:lang w:val="sv-SE"/>
        </w:rPr>
        <w:t>A</w:t>
      </w:r>
      <w:r w:rsidR="3A00638E" w:rsidRPr="683B8159">
        <w:rPr>
          <w:color w:val="000000" w:themeColor="text1"/>
          <w:lang w:val="sv-SE"/>
        </w:rPr>
        <w:t>ntal</w:t>
      </w:r>
      <w:r w:rsidR="3A00638E" w:rsidRPr="73F7603D">
        <w:rPr>
          <w:color w:val="000000" w:themeColor="text1"/>
          <w:lang w:val="sv-SE"/>
        </w:rPr>
        <w:t xml:space="preserve"> leveranser per år</w:t>
      </w:r>
    </w:p>
    <w:p w14:paraId="3637B21D" w14:textId="175137F6" w:rsidR="00F03583" w:rsidRPr="00F03583" w:rsidRDefault="00F03583" w:rsidP="2190C6E2">
      <w:pPr>
        <w:jc w:val="left"/>
        <w:rPr>
          <w:color w:val="000000" w:themeColor="text1"/>
          <w:lang w:val="sv-SE"/>
        </w:rPr>
      </w:pPr>
    </w:p>
    <w:p w14:paraId="6C171815" w14:textId="7B9F34B2" w:rsidR="00F03583" w:rsidRPr="00F03583" w:rsidRDefault="1FEF214A" w:rsidP="73F7603D">
      <w:pPr>
        <w:jc w:val="left"/>
        <w:rPr>
          <w:color w:val="000000" w:themeColor="text1"/>
          <w:lang w:val="sv-SE"/>
        </w:rPr>
      </w:pPr>
      <w:r w:rsidRPr="07A237C2">
        <w:rPr>
          <w:color w:val="000000" w:themeColor="text1"/>
          <w:lang w:val="sv-SE"/>
        </w:rPr>
        <w:t xml:space="preserve">Säkerhetslagar: </w:t>
      </w:r>
    </w:p>
    <w:p w14:paraId="1DF47B58" w14:textId="4EDD8B56" w:rsidR="00F03583" w:rsidRPr="00F03583" w:rsidRDefault="1FEF214A" w:rsidP="2190C6E2">
      <w:pPr>
        <w:jc w:val="left"/>
        <w:rPr>
          <w:color w:val="000000" w:themeColor="text1"/>
          <w:lang w:val="sv-SE"/>
        </w:rPr>
      </w:pPr>
      <w:r w:rsidRPr="07A237C2">
        <w:rPr>
          <w:color w:val="000000" w:themeColor="text1"/>
          <w:lang w:val="sv-SE"/>
        </w:rPr>
        <w:t>0,923*värde per order</w:t>
      </w:r>
    </w:p>
    <w:p w14:paraId="7C91E13B" w14:textId="69A64B83" w:rsidR="00F03583" w:rsidRPr="00F03583" w:rsidRDefault="00F03583" w:rsidP="2190C6E2">
      <w:pPr>
        <w:jc w:val="left"/>
        <w:rPr>
          <w:color w:val="000000" w:themeColor="text1"/>
          <w:lang w:val="sv-SE"/>
        </w:rPr>
      </w:pPr>
    </w:p>
    <w:p w14:paraId="4E124B7D" w14:textId="3E9D5A60" w:rsidR="00F03583" w:rsidRPr="00F03583" w:rsidRDefault="1FEF214A" w:rsidP="73F7603D">
      <w:pPr>
        <w:jc w:val="left"/>
        <w:rPr>
          <w:color w:val="000000" w:themeColor="text1"/>
          <w:lang w:val="sv-SE"/>
        </w:rPr>
      </w:pPr>
      <w:r w:rsidRPr="07A237C2">
        <w:rPr>
          <w:color w:val="000000" w:themeColor="text1"/>
          <w:lang w:val="sv-SE"/>
        </w:rPr>
        <w:t xml:space="preserve">Medellagervärde: </w:t>
      </w:r>
    </w:p>
    <w:p w14:paraId="27F4CE21" w14:textId="40B5C50A" w:rsidR="00F03583" w:rsidRPr="00F03583" w:rsidRDefault="1FEF214A" w:rsidP="2190C6E2">
      <w:pPr>
        <w:jc w:val="left"/>
        <w:rPr>
          <w:color w:val="000000" w:themeColor="text1"/>
          <w:lang w:val="sv-SE"/>
        </w:rPr>
      </w:pPr>
      <w:r w:rsidRPr="07A237C2">
        <w:rPr>
          <w:color w:val="000000" w:themeColor="text1"/>
          <w:lang w:val="sv-SE"/>
        </w:rPr>
        <w:t>(värde per order/2) + säkerhetslagar</w:t>
      </w:r>
    </w:p>
    <w:p w14:paraId="1D8825CE" w14:textId="2A4F6CF0" w:rsidR="73F7603D" w:rsidRDefault="73F7603D" w:rsidP="73F7603D">
      <w:pPr>
        <w:jc w:val="left"/>
        <w:rPr>
          <w:color w:val="000000" w:themeColor="text1"/>
          <w:lang w:val="sv-SE"/>
        </w:rPr>
      </w:pPr>
    </w:p>
    <w:p w14:paraId="4B8E8CC8" w14:textId="2F44D776" w:rsidR="004DE9E7" w:rsidRDefault="004DE9E7" w:rsidP="73F7603D">
      <w:pPr>
        <w:jc w:val="left"/>
        <w:rPr>
          <w:color w:val="000000" w:themeColor="text1"/>
          <w:lang w:val="sv-SE"/>
        </w:rPr>
      </w:pPr>
      <w:r w:rsidRPr="73F7603D">
        <w:rPr>
          <w:color w:val="000000" w:themeColor="text1"/>
          <w:lang w:val="sv-SE"/>
        </w:rPr>
        <w:t>Totala kapitalbindningen:</w:t>
      </w:r>
    </w:p>
    <w:p w14:paraId="08FDE82E" w14:textId="745D1FC4" w:rsidR="004DE9E7" w:rsidRDefault="004DE9E7" w:rsidP="73F7603D">
      <w:pPr>
        <w:jc w:val="left"/>
        <w:rPr>
          <w:color w:val="000000" w:themeColor="text1"/>
          <w:lang w:val="sv-SE"/>
        </w:rPr>
      </w:pPr>
      <w:r w:rsidRPr="73F7603D">
        <w:rPr>
          <w:color w:val="000000" w:themeColor="text1"/>
          <w:lang w:val="sv-SE"/>
        </w:rPr>
        <w:t>Medellag</w:t>
      </w:r>
      <w:r w:rsidR="752FDE5D" w:rsidRPr="73F7603D">
        <w:rPr>
          <w:color w:val="000000" w:themeColor="text1"/>
          <w:lang w:val="sv-SE"/>
        </w:rPr>
        <w:t>e</w:t>
      </w:r>
      <w:r w:rsidRPr="73F7603D">
        <w:rPr>
          <w:color w:val="000000" w:themeColor="text1"/>
          <w:lang w:val="sv-SE"/>
        </w:rPr>
        <w:t>rvärde + säkerhetslagar</w:t>
      </w:r>
    </w:p>
    <w:p w14:paraId="729CFC4D" w14:textId="2238187C" w:rsidR="00F03583" w:rsidRPr="00F03583" w:rsidRDefault="00F03583" w:rsidP="2190C6E2">
      <w:pPr>
        <w:jc w:val="left"/>
        <w:rPr>
          <w:rFonts w:eastAsia="Arial"/>
          <w:color w:val="000000" w:themeColor="text1"/>
          <w:lang w:val="sv-SE"/>
        </w:rPr>
      </w:pPr>
    </w:p>
    <w:p w14:paraId="2D2D3B0C" w14:textId="1E600465" w:rsidR="00F03583" w:rsidRPr="00F03583" w:rsidRDefault="24AAE5D5" w:rsidP="2190C6E2">
      <w:pPr>
        <w:jc w:val="left"/>
        <w:rPr>
          <w:color w:val="000000" w:themeColor="text1"/>
          <w:lang w:val="sv-SE"/>
        </w:rPr>
      </w:pPr>
      <w:r w:rsidRPr="07A237C2">
        <w:rPr>
          <w:color w:val="000000" w:themeColor="text1"/>
          <w:lang w:val="sv-SE"/>
        </w:rPr>
        <w:t>Lagerhållningskostnad (Dagsläge</w:t>
      </w:r>
      <w:r w:rsidRPr="683B8159">
        <w:rPr>
          <w:color w:val="000000" w:themeColor="text1"/>
          <w:lang w:val="sv-SE"/>
        </w:rPr>
        <w:t>)</w:t>
      </w:r>
      <w:r w:rsidR="0B9C844F" w:rsidRPr="683B8159">
        <w:rPr>
          <w:color w:val="000000" w:themeColor="text1"/>
          <w:lang w:val="sv-SE"/>
        </w:rPr>
        <w:t>:</w:t>
      </w:r>
    </w:p>
    <w:p w14:paraId="4C88B3A4" w14:textId="3049A614" w:rsidR="00F03583" w:rsidRPr="00F03583" w:rsidRDefault="24AAE5D5" w:rsidP="2190C6E2">
      <w:pPr>
        <w:jc w:val="left"/>
        <w:rPr>
          <w:color w:val="000000" w:themeColor="text1"/>
          <w:lang w:val="sv-SE"/>
        </w:rPr>
      </w:pPr>
      <w:r w:rsidRPr="07A237C2">
        <w:rPr>
          <w:color w:val="000000" w:themeColor="text1"/>
          <w:lang w:val="sv-SE"/>
        </w:rPr>
        <w:t xml:space="preserve">0,25 * 16 977 174,8 = 4 244 293,7 </w:t>
      </w:r>
    </w:p>
    <w:p w14:paraId="65F9AF7C" w14:textId="1560F82B" w:rsidR="00F03583" w:rsidRPr="00F03583" w:rsidRDefault="00F03583" w:rsidP="3521545C">
      <w:pPr>
        <w:jc w:val="left"/>
        <w:rPr>
          <w:color w:val="000000" w:themeColor="text1"/>
          <w:lang w:val="sv-SE"/>
        </w:rPr>
      </w:pPr>
    </w:p>
    <w:p w14:paraId="57C249F4" w14:textId="36DBF4E2" w:rsidR="00F03583" w:rsidRPr="00F03583" w:rsidRDefault="006D759E" w:rsidP="3521545C">
      <w:pPr>
        <w:jc w:val="left"/>
        <w:rPr>
          <w:color w:val="000000" w:themeColor="text1"/>
          <w:lang w:val="sv-SE"/>
        </w:rPr>
      </w:pPr>
      <w:r w:rsidRPr="5816988C">
        <w:rPr>
          <w:color w:val="000000" w:themeColor="text1"/>
          <w:lang w:val="sv-SE"/>
        </w:rPr>
        <w:t xml:space="preserve">Genomsnittliga bundet kapital </w:t>
      </w:r>
      <w:r w:rsidR="00A21537" w:rsidRPr="5816988C">
        <w:rPr>
          <w:color w:val="000000" w:themeColor="text1"/>
          <w:lang w:val="sv-SE"/>
        </w:rPr>
        <w:t>= 16 977 174,8 sek</w:t>
      </w:r>
    </w:p>
    <w:p w14:paraId="0D3D4734" w14:textId="73204FE2" w:rsidR="00F03583" w:rsidRPr="00F03583" w:rsidRDefault="53636505" w:rsidP="73F7603D">
      <w:pPr>
        <w:jc w:val="left"/>
        <w:rPr>
          <w:color w:val="000000" w:themeColor="text1"/>
          <w:lang w:val="sv-SE"/>
        </w:rPr>
      </w:pPr>
      <w:r w:rsidRPr="73F7603D">
        <w:rPr>
          <w:color w:val="000000" w:themeColor="text1"/>
          <w:lang w:val="sv-SE"/>
        </w:rPr>
        <w:t>Lagerhållningskostnad</w:t>
      </w:r>
      <w:r w:rsidR="00C2069D" w:rsidRPr="73F7603D">
        <w:rPr>
          <w:color w:val="000000" w:themeColor="text1"/>
          <w:lang w:val="sv-SE"/>
        </w:rPr>
        <w:t xml:space="preserve">: </w:t>
      </w:r>
    </w:p>
    <w:p w14:paraId="5936A606" w14:textId="5CB95CDC" w:rsidR="00F03583" w:rsidRPr="00F03583" w:rsidRDefault="6B9E241F" w:rsidP="3521545C">
      <w:pPr>
        <w:jc w:val="left"/>
        <w:rPr>
          <w:color w:val="000000" w:themeColor="text1"/>
          <w:lang w:val="sv-SE"/>
        </w:rPr>
      </w:pPr>
      <w:r w:rsidRPr="683B8159">
        <w:rPr>
          <w:color w:val="000000" w:themeColor="text1"/>
          <w:lang w:val="sv-SE"/>
        </w:rPr>
        <w:t>I</w:t>
      </w:r>
      <w:r w:rsidR="53636505" w:rsidRPr="683B8159">
        <w:rPr>
          <w:color w:val="000000" w:themeColor="text1"/>
          <w:lang w:val="sv-SE"/>
        </w:rPr>
        <w:t>nternränta</w:t>
      </w:r>
      <w:r w:rsidR="53636505" w:rsidRPr="73F7603D">
        <w:rPr>
          <w:color w:val="000000" w:themeColor="text1"/>
          <w:lang w:val="sv-SE"/>
        </w:rPr>
        <w:t xml:space="preserve"> * medellagervärde</w:t>
      </w:r>
    </w:p>
    <w:p w14:paraId="4C10D5D8" w14:textId="69CA2D9C" w:rsidR="00F03583" w:rsidRPr="00F03583" w:rsidRDefault="00F03583" w:rsidP="3521545C">
      <w:pPr>
        <w:jc w:val="left"/>
        <w:rPr>
          <w:color w:val="000000" w:themeColor="text1"/>
          <w:lang w:val="sv-SE"/>
        </w:rPr>
      </w:pPr>
    </w:p>
    <w:p w14:paraId="71EA4996" w14:textId="7616D70C" w:rsidR="00F03583" w:rsidRDefault="53636505" w:rsidP="73F7603D">
      <w:pPr>
        <w:jc w:val="left"/>
        <w:rPr>
          <w:color w:val="000000" w:themeColor="text1"/>
          <w:lang w:val="sv-SE"/>
        </w:rPr>
      </w:pPr>
      <w:r w:rsidRPr="73F7603D">
        <w:rPr>
          <w:color w:val="000000" w:themeColor="text1"/>
          <w:lang w:val="sv-SE"/>
        </w:rPr>
        <w:t xml:space="preserve">Besparingen: </w:t>
      </w:r>
    </w:p>
    <w:p w14:paraId="39915ABD" w14:textId="6C943B36" w:rsidR="00F03583" w:rsidRDefault="7928AB23" w:rsidP="3521545C">
      <w:pPr>
        <w:jc w:val="left"/>
        <w:rPr>
          <w:color w:val="000000" w:themeColor="text1"/>
          <w:lang w:val="sv-SE"/>
        </w:rPr>
      </w:pPr>
      <w:r w:rsidRPr="683B8159">
        <w:rPr>
          <w:color w:val="000000" w:themeColor="text1"/>
          <w:lang w:val="sv-SE"/>
        </w:rPr>
        <w:t>N</w:t>
      </w:r>
      <w:r w:rsidR="53636505" w:rsidRPr="683B8159">
        <w:rPr>
          <w:color w:val="000000" w:themeColor="text1"/>
          <w:lang w:val="sv-SE"/>
        </w:rPr>
        <w:t>uvarande</w:t>
      </w:r>
      <w:r w:rsidR="53636505" w:rsidRPr="73F7603D">
        <w:rPr>
          <w:color w:val="000000" w:themeColor="text1"/>
          <w:lang w:val="sv-SE"/>
        </w:rPr>
        <w:t xml:space="preserve"> lagerhållningskostnad - lagerhållningskostnad (för veckorna)</w:t>
      </w:r>
    </w:p>
    <w:p w14:paraId="34C0BF43" w14:textId="77777777" w:rsidR="007511B2" w:rsidRPr="00F03583" w:rsidRDefault="007511B2" w:rsidP="3521545C">
      <w:pPr>
        <w:jc w:val="left"/>
        <w:rPr>
          <w:color w:val="000000" w:themeColor="text1"/>
          <w:lang w:val="sv-SE"/>
        </w:rPr>
      </w:pPr>
    </w:p>
    <w:p w14:paraId="206CCB99" w14:textId="78811191" w:rsidR="00F03583" w:rsidRPr="00F03583" w:rsidRDefault="6ED3ACBB" w:rsidP="73F7603D">
      <w:pPr>
        <w:jc w:val="left"/>
        <w:rPr>
          <w:color w:val="000000" w:themeColor="text1"/>
          <w:lang w:val="sv-SE"/>
        </w:rPr>
      </w:pPr>
      <w:r w:rsidRPr="73F7603D">
        <w:rPr>
          <w:color w:val="000000" w:themeColor="text1"/>
          <w:lang w:val="sv-SE"/>
        </w:rPr>
        <w:t>S</w:t>
      </w:r>
      <w:r w:rsidR="53636505" w:rsidRPr="73F7603D">
        <w:rPr>
          <w:color w:val="000000" w:themeColor="text1"/>
          <w:lang w:val="sv-SE"/>
        </w:rPr>
        <w:t xml:space="preserve">killnaden i det bundna kapitalet: </w:t>
      </w:r>
    </w:p>
    <w:p w14:paraId="5ED0543D" w14:textId="106C63E4" w:rsidR="00F03583" w:rsidRPr="00F03583" w:rsidRDefault="53636505" w:rsidP="3521545C">
      <w:pPr>
        <w:jc w:val="left"/>
        <w:rPr>
          <w:color w:val="000000" w:themeColor="text1"/>
          <w:lang w:val="sv-SE"/>
        </w:rPr>
      </w:pPr>
      <w:r w:rsidRPr="73F7603D">
        <w:rPr>
          <w:color w:val="000000" w:themeColor="text1"/>
          <w:lang w:val="sv-SE"/>
        </w:rPr>
        <w:t xml:space="preserve">Genomsnittlig totalt kapital bundet kapital till lagret - medellager värde </w:t>
      </w:r>
    </w:p>
    <w:p w14:paraId="3CE8A4DE" w14:textId="2493EBDC" w:rsidR="00F03583" w:rsidRPr="00E47DD6" w:rsidRDefault="00F03583" w:rsidP="2190C6E2">
      <w:pPr>
        <w:jc w:val="left"/>
        <w:rPr>
          <w:rFonts w:eastAsia="Arial"/>
          <w:color w:val="000000" w:themeColor="text1"/>
          <w:lang w:val="sv-SE"/>
        </w:rPr>
      </w:pPr>
    </w:p>
    <w:p w14:paraId="410E3437" w14:textId="75D73B97" w:rsidR="00F03583" w:rsidRPr="00F03583" w:rsidRDefault="00F03583" w:rsidP="2190C6E2">
      <w:pPr>
        <w:jc w:val="left"/>
        <w:rPr>
          <w:rFonts w:eastAsia="Arial"/>
          <w:color w:val="000000" w:themeColor="text1"/>
          <w:lang w:val="sv-SE"/>
        </w:rPr>
      </w:pPr>
    </w:p>
    <w:tbl>
      <w:tblPr>
        <w:tblW w:w="9053" w:type="dxa"/>
        <w:tblCellMar>
          <w:top w:w="15" w:type="dxa"/>
          <w:left w:w="15" w:type="dxa"/>
          <w:bottom w:w="15" w:type="dxa"/>
          <w:right w:w="15" w:type="dxa"/>
        </w:tblCellMar>
        <w:tblLook w:val="04A0" w:firstRow="1" w:lastRow="0" w:firstColumn="1" w:lastColumn="0" w:noHBand="0" w:noVBand="1"/>
      </w:tblPr>
      <w:tblGrid>
        <w:gridCol w:w="2415"/>
        <w:gridCol w:w="2460"/>
        <w:gridCol w:w="2175"/>
        <w:gridCol w:w="2003"/>
      </w:tblGrid>
      <w:tr w:rsidR="00F03583" w:rsidRPr="00F03583" w14:paraId="5527052E"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7A01EE" w14:textId="77777777" w:rsidR="00F03583" w:rsidRPr="00F03583" w:rsidRDefault="00F03583" w:rsidP="00A07067">
            <w:pPr>
              <w:rPr>
                <w:iCs/>
                <w:lang w:val="sv-SE" w:eastAsia="sv-SE" w:bidi="en-US"/>
              </w:rPr>
            </w:pPr>
            <w:r w:rsidRPr="00F03583">
              <w:rPr>
                <w:iCs/>
                <w:lang w:val="sv-SE" w:eastAsia="sv-SE" w:bidi="en-US"/>
              </w:rPr>
              <w:t>Leverans</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A8CDBE" w14:textId="77777777" w:rsidR="00F03583" w:rsidRPr="00F03583" w:rsidRDefault="00F03583" w:rsidP="00A07067">
            <w:pPr>
              <w:rPr>
                <w:iCs/>
                <w:lang w:val="sv-SE" w:eastAsia="sv-SE" w:bidi="en-US"/>
              </w:rPr>
            </w:pPr>
            <w:r w:rsidRPr="00F03583">
              <w:rPr>
                <w:iCs/>
                <w:lang w:val="sv-SE" w:eastAsia="sv-SE" w:bidi="en-US"/>
              </w:rPr>
              <w:t xml:space="preserve"> Varje vecka</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E9DA66" w14:textId="77777777" w:rsidR="00F03583" w:rsidRPr="00F03583" w:rsidRDefault="00F03583" w:rsidP="00A07067">
            <w:pPr>
              <w:rPr>
                <w:iCs/>
                <w:lang w:val="sv-SE" w:eastAsia="sv-SE" w:bidi="en-US"/>
              </w:rPr>
            </w:pPr>
            <w:r w:rsidRPr="00F03583">
              <w:rPr>
                <w:iCs/>
                <w:lang w:val="sv-SE" w:eastAsia="sv-SE" w:bidi="en-US"/>
              </w:rPr>
              <w:t>Varannan vecka </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6C55DF" w14:textId="57FD47F4" w:rsidR="00F03583" w:rsidRPr="00F03583" w:rsidRDefault="00F03583" w:rsidP="00A07067">
            <w:pPr>
              <w:rPr>
                <w:iCs/>
                <w:lang w:val="sv-SE" w:eastAsia="sv-SE" w:bidi="en-US"/>
              </w:rPr>
            </w:pPr>
            <w:r w:rsidRPr="00F03583">
              <w:rPr>
                <w:iCs/>
                <w:lang w:val="sv-SE" w:eastAsia="sv-SE" w:bidi="en-US"/>
              </w:rPr>
              <w:t>Var fjärde vecka</w:t>
            </w:r>
          </w:p>
        </w:tc>
      </w:tr>
      <w:tr w:rsidR="00F03583" w:rsidRPr="00F03583" w14:paraId="3868249E"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FEA641" w14:textId="77777777" w:rsidR="00F03583" w:rsidRPr="00F03583" w:rsidRDefault="00F03583" w:rsidP="00A07067">
            <w:pPr>
              <w:rPr>
                <w:iCs/>
                <w:lang w:val="sv-SE" w:eastAsia="sv-SE" w:bidi="en-US"/>
              </w:rPr>
            </w:pPr>
            <w:r w:rsidRPr="00F03583">
              <w:rPr>
                <w:iCs/>
                <w:lang w:val="sv-SE" w:eastAsia="sv-SE" w:bidi="en-US"/>
              </w:rPr>
              <w:t>Värde per order</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3CDEB5" w14:textId="77777777" w:rsidR="00F03583" w:rsidRPr="00F03583" w:rsidRDefault="00F03583" w:rsidP="00A07067">
            <w:pPr>
              <w:rPr>
                <w:iCs/>
                <w:lang w:val="sv-SE" w:eastAsia="sv-SE" w:bidi="en-US"/>
              </w:rPr>
            </w:pPr>
            <w:r w:rsidRPr="00F03583">
              <w:rPr>
                <w:iCs/>
                <w:lang w:val="sv-SE" w:eastAsia="sv-SE" w:bidi="en-US"/>
              </w:rPr>
              <w:t>2 377 000</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38B073" w14:textId="77777777" w:rsidR="00F03583" w:rsidRPr="00F03583" w:rsidRDefault="00F03583" w:rsidP="00A07067">
            <w:pPr>
              <w:rPr>
                <w:iCs/>
                <w:lang w:val="sv-SE" w:eastAsia="sv-SE" w:bidi="en-US"/>
              </w:rPr>
            </w:pPr>
            <w:r w:rsidRPr="00F03583">
              <w:rPr>
                <w:iCs/>
                <w:lang w:val="sv-SE" w:eastAsia="sv-SE" w:bidi="en-US"/>
              </w:rPr>
              <w:t>4 754 000</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D61ECB" w14:textId="77777777" w:rsidR="00F03583" w:rsidRPr="00F03583" w:rsidRDefault="00F03583" w:rsidP="00A07067">
            <w:pPr>
              <w:rPr>
                <w:iCs/>
                <w:lang w:val="sv-SE" w:eastAsia="sv-SE" w:bidi="en-US"/>
              </w:rPr>
            </w:pPr>
            <w:r w:rsidRPr="00F03583">
              <w:rPr>
                <w:iCs/>
                <w:lang w:val="sv-SE" w:eastAsia="sv-SE" w:bidi="en-US"/>
              </w:rPr>
              <w:t>9 508 000</w:t>
            </w:r>
          </w:p>
        </w:tc>
      </w:tr>
      <w:tr w:rsidR="00F03583" w:rsidRPr="00F03583" w14:paraId="7E9F0871"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519732" w14:textId="77777777" w:rsidR="00F03583" w:rsidRPr="00F03583" w:rsidRDefault="00F03583" w:rsidP="00A07067">
            <w:pPr>
              <w:rPr>
                <w:iCs/>
                <w:lang w:val="sv-SE" w:eastAsia="sv-SE" w:bidi="en-US"/>
              </w:rPr>
            </w:pPr>
            <w:r w:rsidRPr="00F03583">
              <w:rPr>
                <w:iCs/>
                <w:lang w:val="sv-SE" w:eastAsia="sv-SE" w:bidi="en-US"/>
              </w:rPr>
              <w:t>Säkerhetslagar</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220BD0" w14:textId="77777777" w:rsidR="00F03583" w:rsidRPr="00F03583" w:rsidRDefault="00F03583" w:rsidP="00A07067">
            <w:pPr>
              <w:rPr>
                <w:iCs/>
                <w:lang w:val="sv-SE" w:eastAsia="sv-SE" w:bidi="en-US"/>
              </w:rPr>
            </w:pPr>
            <w:r w:rsidRPr="00F03583">
              <w:rPr>
                <w:iCs/>
                <w:lang w:val="sv-SE" w:eastAsia="sv-SE" w:bidi="en-US"/>
              </w:rPr>
              <w:t>2 193 971</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2C22AD" w14:textId="77777777" w:rsidR="00F03583" w:rsidRPr="00F03583" w:rsidRDefault="00F03583" w:rsidP="00A07067">
            <w:pPr>
              <w:rPr>
                <w:iCs/>
                <w:lang w:val="sv-SE" w:eastAsia="sv-SE" w:bidi="en-US"/>
              </w:rPr>
            </w:pPr>
            <w:r w:rsidRPr="00F03583">
              <w:rPr>
                <w:iCs/>
                <w:lang w:val="sv-SE" w:eastAsia="sv-SE" w:bidi="en-US"/>
              </w:rPr>
              <w:t>4 387 942</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3B00EA" w14:textId="77777777" w:rsidR="00F03583" w:rsidRPr="00F03583" w:rsidRDefault="00F03583" w:rsidP="00A07067">
            <w:pPr>
              <w:rPr>
                <w:iCs/>
                <w:lang w:val="sv-SE" w:eastAsia="sv-SE" w:bidi="en-US"/>
              </w:rPr>
            </w:pPr>
            <w:r w:rsidRPr="00F03583">
              <w:rPr>
                <w:iCs/>
                <w:lang w:val="sv-SE" w:eastAsia="sv-SE" w:bidi="en-US"/>
              </w:rPr>
              <w:t>8 775 884</w:t>
            </w:r>
          </w:p>
        </w:tc>
      </w:tr>
      <w:tr w:rsidR="00F03583" w:rsidRPr="00F03583" w14:paraId="49C7F6E2"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13C592" w14:textId="77777777" w:rsidR="00F03583" w:rsidRPr="00F03583" w:rsidRDefault="00F03583" w:rsidP="00A07067">
            <w:pPr>
              <w:rPr>
                <w:iCs/>
                <w:lang w:val="sv-SE" w:eastAsia="sv-SE" w:bidi="en-US"/>
              </w:rPr>
            </w:pPr>
            <w:r w:rsidRPr="00F03583">
              <w:rPr>
                <w:iCs/>
                <w:lang w:val="sv-SE" w:eastAsia="sv-SE" w:bidi="en-US"/>
              </w:rPr>
              <w:t>Medellagervärde</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8F48E2" w14:textId="77777777" w:rsidR="00F03583" w:rsidRPr="00F03583" w:rsidRDefault="00F03583" w:rsidP="00A07067">
            <w:pPr>
              <w:rPr>
                <w:iCs/>
                <w:lang w:val="sv-SE" w:eastAsia="sv-SE" w:bidi="en-US"/>
              </w:rPr>
            </w:pPr>
            <w:r w:rsidRPr="00F03583">
              <w:rPr>
                <w:iCs/>
                <w:lang w:val="sv-SE" w:eastAsia="sv-SE" w:bidi="en-US"/>
              </w:rPr>
              <w:t>3 362 471</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EBCD96" w14:textId="77777777" w:rsidR="00F03583" w:rsidRPr="00F03583" w:rsidRDefault="00F03583" w:rsidP="00A07067">
            <w:pPr>
              <w:rPr>
                <w:iCs/>
                <w:lang w:val="sv-SE" w:eastAsia="sv-SE" w:bidi="en-US"/>
              </w:rPr>
            </w:pPr>
            <w:r w:rsidRPr="00F03583">
              <w:rPr>
                <w:iCs/>
                <w:lang w:val="sv-SE" w:eastAsia="sv-SE" w:bidi="en-US"/>
              </w:rPr>
              <w:t>6 764 942</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3AB1E8" w14:textId="77777777" w:rsidR="00F03583" w:rsidRPr="00F03583" w:rsidRDefault="00F03583" w:rsidP="00A07067">
            <w:pPr>
              <w:rPr>
                <w:iCs/>
                <w:lang w:val="sv-SE" w:eastAsia="sv-SE" w:bidi="en-US"/>
              </w:rPr>
            </w:pPr>
            <w:r w:rsidRPr="00F03583">
              <w:rPr>
                <w:iCs/>
                <w:lang w:val="sv-SE" w:eastAsia="sv-SE" w:bidi="en-US"/>
              </w:rPr>
              <w:t>13 529 884</w:t>
            </w:r>
          </w:p>
        </w:tc>
      </w:tr>
      <w:tr w:rsidR="00F03583" w:rsidRPr="00F03583" w14:paraId="10E46D05"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5721A2" w14:textId="77777777" w:rsidR="00F03583" w:rsidRPr="00F03583" w:rsidRDefault="00F03583" w:rsidP="00A07067">
            <w:pPr>
              <w:rPr>
                <w:iCs/>
                <w:lang w:val="sv-SE" w:eastAsia="sv-SE" w:bidi="en-US"/>
              </w:rPr>
            </w:pPr>
            <w:r w:rsidRPr="00F03583">
              <w:rPr>
                <w:iCs/>
                <w:lang w:val="sv-SE" w:eastAsia="sv-SE" w:bidi="en-US"/>
              </w:rPr>
              <w:t>Lagerhållningskostnad</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B1FC0D" w14:textId="77777777" w:rsidR="00F03583" w:rsidRPr="00F03583" w:rsidRDefault="00F03583" w:rsidP="00A07067">
            <w:pPr>
              <w:rPr>
                <w:iCs/>
                <w:lang w:val="sv-SE" w:eastAsia="sv-SE" w:bidi="en-US"/>
              </w:rPr>
            </w:pPr>
            <w:r w:rsidRPr="00F03583">
              <w:rPr>
                <w:iCs/>
                <w:lang w:val="sv-SE" w:eastAsia="sv-SE" w:bidi="en-US"/>
              </w:rPr>
              <w:t>840 617, 75</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1F3B0A" w14:textId="4F37F744" w:rsidR="00F03583" w:rsidRPr="00F03583" w:rsidRDefault="0020769B" w:rsidP="00A07067">
            <w:pPr>
              <w:rPr>
                <w:iCs/>
                <w:lang w:val="sv-SE" w:eastAsia="sv-SE" w:bidi="en-US"/>
              </w:rPr>
            </w:pPr>
            <w:r>
              <w:rPr>
                <w:iCs/>
                <w:lang w:val="sv-SE" w:eastAsia="sv-SE" w:bidi="en-US"/>
              </w:rPr>
              <w:t>1</w:t>
            </w:r>
            <w:r w:rsidR="003905A4">
              <w:rPr>
                <w:iCs/>
                <w:lang w:val="sv-SE" w:eastAsia="sv-SE" w:bidi="en-US"/>
              </w:rPr>
              <w:t> </w:t>
            </w:r>
            <w:r>
              <w:rPr>
                <w:iCs/>
                <w:lang w:val="sv-SE" w:eastAsia="sv-SE" w:bidi="en-US"/>
              </w:rPr>
              <w:t>691</w:t>
            </w:r>
            <w:r w:rsidR="003905A4">
              <w:rPr>
                <w:iCs/>
                <w:lang w:val="sv-SE" w:eastAsia="sv-SE" w:bidi="en-US"/>
              </w:rPr>
              <w:t> 235,</w:t>
            </w:r>
            <w:r w:rsidR="00F12976">
              <w:rPr>
                <w:iCs/>
                <w:lang w:val="sv-SE" w:eastAsia="sv-SE" w:bidi="en-US"/>
              </w:rPr>
              <w:t>5</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28D0F1" w14:textId="77777777" w:rsidR="00F03583" w:rsidRPr="00F03583" w:rsidRDefault="00F03583" w:rsidP="00A07067">
            <w:pPr>
              <w:rPr>
                <w:iCs/>
                <w:lang w:val="sv-SE" w:eastAsia="sv-SE" w:bidi="en-US"/>
              </w:rPr>
            </w:pPr>
            <w:r w:rsidRPr="00F03583">
              <w:rPr>
                <w:iCs/>
                <w:lang w:val="sv-SE" w:eastAsia="sv-SE" w:bidi="en-US"/>
              </w:rPr>
              <w:t>3 382 471</w:t>
            </w:r>
          </w:p>
        </w:tc>
      </w:tr>
      <w:tr w:rsidR="00F03583" w:rsidRPr="00F03583" w14:paraId="31B6BD97"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370686" w14:textId="77777777" w:rsidR="00F03583" w:rsidRPr="00F03583" w:rsidRDefault="00F03583" w:rsidP="00A07067">
            <w:pPr>
              <w:rPr>
                <w:iCs/>
                <w:lang w:val="sv-SE" w:eastAsia="sv-SE" w:bidi="en-US"/>
              </w:rPr>
            </w:pPr>
            <w:r w:rsidRPr="00F03583">
              <w:rPr>
                <w:iCs/>
                <w:lang w:val="sv-SE" w:eastAsia="sv-SE" w:bidi="en-US"/>
              </w:rPr>
              <w:t>Besparingar</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0214E1" w14:textId="77777777" w:rsidR="00F03583" w:rsidRPr="00F03583" w:rsidRDefault="00F03583" w:rsidP="00A07067">
            <w:pPr>
              <w:rPr>
                <w:iCs/>
                <w:lang w:val="sv-SE" w:eastAsia="sv-SE" w:bidi="en-US"/>
              </w:rPr>
            </w:pPr>
            <w:r w:rsidRPr="00F03583">
              <w:rPr>
                <w:iCs/>
                <w:lang w:val="sv-SE" w:eastAsia="sv-SE" w:bidi="en-US"/>
              </w:rPr>
              <w:t>3 403 675,96</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2E7B92D" w14:textId="7A5C4CC2" w:rsidR="00496CC0" w:rsidRPr="00F03583" w:rsidRDefault="00496CC0" w:rsidP="00A07067">
            <w:pPr>
              <w:rPr>
                <w:iCs/>
                <w:lang w:val="sv-SE" w:eastAsia="sv-SE" w:bidi="en-US"/>
              </w:rPr>
            </w:pPr>
            <w:r>
              <w:rPr>
                <w:iCs/>
                <w:lang w:val="sv-SE" w:eastAsia="sv-SE" w:bidi="en-US"/>
              </w:rPr>
              <w:t>2 553 058,2</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B7F174" w14:textId="77777777" w:rsidR="00F03583" w:rsidRPr="00F03583" w:rsidRDefault="00F03583" w:rsidP="00A07067">
            <w:pPr>
              <w:rPr>
                <w:iCs/>
                <w:lang w:val="sv-SE" w:eastAsia="sv-SE" w:bidi="en-US"/>
              </w:rPr>
            </w:pPr>
            <w:r w:rsidRPr="00F03583">
              <w:rPr>
                <w:iCs/>
                <w:lang w:val="sv-SE" w:eastAsia="sv-SE" w:bidi="en-US"/>
              </w:rPr>
              <w:t>861 822,7</w:t>
            </w:r>
          </w:p>
        </w:tc>
      </w:tr>
      <w:tr w:rsidR="00F03583" w:rsidRPr="00F03583" w14:paraId="780E9F98" w14:textId="77777777" w:rsidTr="5816988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942A83" w14:textId="320DC58D" w:rsidR="00F03583" w:rsidRPr="00F03583" w:rsidRDefault="560F7F55" w:rsidP="5816988C">
            <w:pPr>
              <w:rPr>
                <w:lang w:val="sv-SE" w:eastAsia="sv-SE" w:bidi="en-US"/>
              </w:rPr>
            </w:pPr>
            <w:r w:rsidRPr="5816988C">
              <w:rPr>
                <w:lang w:val="sv-SE" w:eastAsia="sv-SE" w:bidi="en-US"/>
              </w:rPr>
              <w:t xml:space="preserve">Skillnad i det bundna </w:t>
            </w:r>
            <w:proofErr w:type="gramStart"/>
            <w:r w:rsidRPr="5816988C">
              <w:rPr>
                <w:lang w:val="sv-SE" w:eastAsia="sv-SE" w:bidi="en-US"/>
              </w:rPr>
              <w:t>kapitalet</w:t>
            </w:r>
            <w:r w:rsidR="72D3D662" w:rsidRPr="5816988C">
              <w:rPr>
                <w:lang w:val="sv-SE" w:eastAsia="sv-SE" w:bidi="en-US"/>
              </w:rPr>
              <w:t>(</w:t>
            </w:r>
            <w:proofErr w:type="gramEnd"/>
            <w:r w:rsidR="72D3D662" w:rsidRPr="5816988C">
              <w:rPr>
                <w:lang w:val="sv-SE" w:eastAsia="sv-SE" w:bidi="en-US"/>
              </w:rPr>
              <w:t xml:space="preserve">Frigjort kapital) </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2FC992" w14:textId="77777777" w:rsidR="00F03583" w:rsidRPr="00F03583" w:rsidRDefault="00F03583" w:rsidP="00A07067">
            <w:pPr>
              <w:rPr>
                <w:iCs/>
                <w:lang w:val="sv-SE" w:eastAsia="sv-SE" w:bidi="en-US"/>
              </w:rPr>
            </w:pPr>
            <w:r w:rsidRPr="00F03583">
              <w:rPr>
                <w:iCs/>
                <w:lang w:val="sv-SE" w:eastAsia="sv-SE" w:bidi="en-US"/>
              </w:rPr>
              <w:t>13 614 703,8</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54A1AF" w14:textId="77777777" w:rsidR="00F03583" w:rsidRPr="00F03583" w:rsidRDefault="00F03583" w:rsidP="00A07067">
            <w:pPr>
              <w:rPr>
                <w:iCs/>
                <w:lang w:val="sv-SE" w:eastAsia="sv-SE" w:bidi="en-US"/>
              </w:rPr>
            </w:pPr>
            <w:r w:rsidRPr="00F03583">
              <w:rPr>
                <w:iCs/>
                <w:lang w:val="sv-SE" w:eastAsia="sv-SE" w:bidi="en-US"/>
              </w:rPr>
              <w:t>10 212 232,8</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CB8087" w14:textId="77777777" w:rsidR="00F03583" w:rsidRPr="00F03583" w:rsidRDefault="00F03583" w:rsidP="00A07067">
            <w:pPr>
              <w:rPr>
                <w:iCs/>
                <w:lang w:val="sv-SE" w:eastAsia="sv-SE" w:bidi="en-US"/>
              </w:rPr>
            </w:pPr>
            <w:r w:rsidRPr="00F03583">
              <w:rPr>
                <w:iCs/>
                <w:lang w:val="sv-SE" w:eastAsia="sv-SE" w:bidi="en-US"/>
              </w:rPr>
              <w:t>3 447 290,8</w:t>
            </w:r>
          </w:p>
        </w:tc>
      </w:tr>
      <w:tr w:rsidR="00F03583" w:rsidRPr="00F03583" w14:paraId="4D80E089" w14:textId="77777777" w:rsidTr="5816988C">
        <w:trPr>
          <w:trHeight w:val="2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0D816E" w14:textId="77777777" w:rsidR="00F03583" w:rsidRPr="00F03583" w:rsidRDefault="00F03583" w:rsidP="00A07067">
            <w:pPr>
              <w:rPr>
                <w:iCs/>
                <w:lang w:val="sv-SE" w:eastAsia="sv-SE" w:bidi="en-US"/>
              </w:rPr>
            </w:pPr>
            <w:r w:rsidRPr="00F03583">
              <w:rPr>
                <w:iCs/>
                <w:lang w:val="sv-SE" w:eastAsia="sv-SE" w:bidi="en-US"/>
              </w:rPr>
              <w:t>Internränta (0,25)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2B327F" w14:textId="77777777" w:rsidR="00F03583" w:rsidRPr="00F03583" w:rsidRDefault="00F03583" w:rsidP="00A07067">
            <w:pPr>
              <w:rPr>
                <w:iCs/>
                <w:lang w:val="sv-SE" w:eastAsia="sv-SE" w:bidi="en-US"/>
              </w:rPr>
            </w:pPr>
            <w:r w:rsidRPr="00F03583">
              <w:rPr>
                <w:iCs/>
                <w:lang w:val="sv-SE" w:eastAsia="sv-SE" w:bidi="en-US"/>
              </w:rPr>
              <w:t>3 403 675,95</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3D34AA" w14:textId="77777777" w:rsidR="00F03583" w:rsidRPr="00F03583" w:rsidRDefault="00F03583" w:rsidP="00A07067">
            <w:pPr>
              <w:rPr>
                <w:iCs/>
                <w:lang w:val="sv-SE" w:eastAsia="sv-SE" w:bidi="en-US"/>
              </w:rPr>
            </w:pPr>
            <w:r w:rsidRPr="00F03583">
              <w:rPr>
                <w:iCs/>
                <w:lang w:val="sv-SE" w:eastAsia="sv-SE" w:bidi="en-US"/>
              </w:rPr>
              <w:t>2 553 058,2</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1A216A" w14:textId="77777777" w:rsidR="00F03583" w:rsidRPr="00F03583" w:rsidRDefault="00F03583" w:rsidP="00A07067">
            <w:pPr>
              <w:rPr>
                <w:iCs/>
                <w:lang w:val="sv-SE" w:eastAsia="sv-SE" w:bidi="en-US"/>
              </w:rPr>
            </w:pPr>
            <w:r w:rsidRPr="00F03583">
              <w:rPr>
                <w:iCs/>
                <w:lang w:val="sv-SE" w:eastAsia="sv-SE" w:bidi="en-US"/>
              </w:rPr>
              <w:t>861 822,7</w:t>
            </w:r>
          </w:p>
        </w:tc>
      </w:tr>
      <w:tr w:rsidR="73F7603D" w14:paraId="23B97BE2" w14:textId="77777777" w:rsidTr="5816988C">
        <w:trPr>
          <w:trHeight w:val="20"/>
        </w:trPr>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08F911" w14:textId="61C831C0" w:rsidR="11A9BC71" w:rsidRDefault="11A9BC71" w:rsidP="73F7603D">
            <w:pPr>
              <w:rPr>
                <w:lang w:val="sv-SE" w:eastAsia="sv-SE" w:bidi="en-US"/>
              </w:rPr>
            </w:pPr>
            <w:r w:rsidRPr="73F7603D">
              <w:rPr>
                <w:lang w:val="sv-SE" w:eastAsia="sv-SE" w:bidi="en-US"/>
              </w:rPr>
              <w:t xml:space="preserve">Kapitalbindning </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BE9046" w14:textId="04C55DC3" w:rsidR="716D7453" w:rsidRDefault="716D7453" w:rsidP="73F7603D">
            <w:pPr>
              <w:rPr>
                <w:color w:val="000000" w:themeColor="text1"/>
                <w:lang w:val="sv-SE"/>
              </w:rPr>
            </w:pPr>
            <w:r w:rsidRPr="73F7603D">
              <w:rPr>
                <w:color w:val="000000" w:themeColor="text1"/>
                <w:lang w:val="sv-SE"/>
              </w:rPr>
              <w:t>5 556 442</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7233F5" w14:textId="78408542" w:rsidR="716D7453" w:rsidRDefault="716D7453" w:rsidP="73F7603D">
            <w:pPr>
              <w:rPr>
                <w:color w:val="000000" w:themeColor="text1"/>
                <w:lang w:val="sv-SE"/>
              </w:rPr>
            </w:pPr>
            <w:r w:rsidRPr="73F7603D">
              <w:rPr>
                <w:color w:val="000000" w:themeColor="text1"/>
                <w:lang w:val="sv-SE"/>
              </w:rPr>
              <w:t>11 152 884</w:t>
            </w:r>
          </w:p>
        </w:tc>
        <w:tc>
          <w:tcPr>
            <w:tcW w:w="20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A4AF09" w14:textId="3314FB2D" w:rsidR="716D7453" w:rsidRDefault="716D7453">
            <w:r w:rsidRPr="73F7603D">
              <w:rPr>
                <w:rFonts w:ascii="Arial" w:eastAsia="Arial" w:hAnsi="Arial" w:cs="Arial"/>
                <w:color w:val="000000" w:themeColor="text1"/>
                <w:sz w:val="22"/>
                <w:szCs w:val="22"/>
                <w:lang w:val="sv-SE"/>
              </w:rPr>
              <w:t>22</w:t>
            </w:r>
            <w:r w:rsidRPr="73F7603D">
              <w:rPr>
                <w:color w:val="000000" w:themeColor="text1"/>
                <w:lang w:val="sv-SE"/>
              </w:rPr>
              <w:t xml:space="preserve"> 305 768</w:t>
            </w:r>
          </w:p>
        </w:tc>
      </w:tr>
    </w:tbl>
    <w:p w14:paraId="71943418" w14:textId="182E2A54" w:rsidR="00D252FB" w:rsidRPr="00C85BA3" w:rsidRDefault="00C85BA3" w:rsidP="683B8159">
      <w:pPr>
        <w:jc w:val="left"/>
        <w:rPr>
          <w:b/>
          <w:i/>
          <w:lang w:val="sv-SE" w:eastAsia="sv-SE" w:bidi="en-US"/>
        </w:rPr>
      </w:pPr>
      <w:r w:rsidRPr="683B8159">
        <w:rPr>
          <w:b/>
          <w:bCs/>
          <w:i/>
          <w:iCs/>
          <w:lang w:val="sv-SE" w:eastAsia="sv-SE" w:bidi="en-US"/>
        </w:rPr>
        <w:t>Tabell</w:t>
      </w:r>
      <w:r w:rsidR="0A204B97" w:rsidRPr="683B8159">
        <w:rPr>
          <w:b/>
          <w:bCs/>
          <w:i/>
          <w:iCs/>
          <w:lang w:val="sv-SE" w:eastAsia="sv-SE" w:bidi="en-US"/>
        </w:rPr>
        <w:t xml:space="preserve"> 2. orderkvantitet för leveranser för varje vecka, varannan vecka, var fjärde vecka</w:t>
      </w:r>
    </w:p>
    <w:p w14:paraId="56847B15" w14:textId="77777777" w:rsidR="00D120F4" w:rsidRDefault="00D120F4" w:rsidP="07A237C2">
      <w:pPr>
        <w:rPr>
          <w:i/>
          <w:iCs/>
          <w:lang w:val="sv-SE" w:eastAsia="sv-SE" w:bidi="en-US"/>
        </w:rPr>
      </w:pPr>
    </w:p>
    <w:p w14:paraId="77B6B903" w14:textId="7E18EC32" w:rsidR="5BE604BC" w:rsidRDefault="5BE604BC" w:rsidP="07A237C2">
      <w:pPr>
        <w:rPr>
          <w:color w:val="000000" w:themeColor="text1"/>
          <w:lang w:val="sv-SE"/>
        </w:rPr>
      </w:pPr>
      <w:r w:rsidRPr="774CBF30">
        <w:rPr>
          <w:color w:val="000000" w:themeColor="text1"/>
          <w:lang w:val="sv-SE"/>
        </w:rPr>
        <w:t xml:space="preserve">Ovanstående tabell </w:t>
      </w:r>
      <w:r w:rsidR="2ADB8B9B" w:rsidRPr="774CBF30">
        <w:rPr>
          <w:color w:val="000000" w:themeColor="text1"/>
          <w:lang w:val="sv-SE"/>
        </w:rPr>
        <w:t>visa</w:t>
      </w:r>
      <w:r w:rsidR="46CADAB6" w:rsidRPr="774CBF30">
        <w:rPr>
          <w:color w:val="000000" w:themeColor="text1"/>
          <w:lang w:val="sv-SE"/>
        </w:rPr>
        <w:t xml:space="preserve">r </w:t>
      </w:r>
      <w:r w:rsidR="2ADB8B9B" w:rsidRPr="774CBF30">
        <w:rPr>
          <w:color w:val="000000" w:themeColor="text1"/>
          <w:lang w:val="sv-SE"/>
        </w:rPr>
        <w:t xml:space="preserve">hur alla kostnader sammanställs för de olika intervallerna. Tabellen blir då ett hjälpmedel för inköpschefen. </w:t>
      </w:r>
      <w:r w:rsidR="1B08F631" w:rsidRPr="774CBF30">
        <w:rPr>
          <w:color w:val="000000" w:themeColor="text1"/>
          <w:lang w:val="sv-SE"/>
        </w:rPr>
        <w:t>Enligt tabell 1 utgår</w:t>
      </w:r>
      <w:r w:rsidR="4B92B8D0" w:rsidRPr="774CBF30">
        <w:rPr>
          <w:color w:val="000000" w:themeColor="text1"/>
          <w:lang w:val="sv-SE"/>
        </w:rPr>
        <w:t xml:space="preserve"> </w:t>
      </w:r>
      <w:r w:rsidR="1B08F631" w:rsidRPr="774CBF30">
        <w:rPr>
          <w:color w:val="000000" w:themeColor="text1"/>
          <w:lang w:val="sv-SE"/>
        </w:rPr>
        <w:t xml:space="preserve">även den totala </w:t>
      </w:r>
      <w:r w:rsidR="612A4DD5" w:rsidRPr="774CBF30">
        <w:rPr>
          <w:color w:val="000000" w:themeColor="text1"/>
          <w:lang w:val="sv-SE"/>
        </w:rPr>
        <w:t>transportkostna</w:t>
      </w:r>
      <w:r w:rsidR="1B08F631" w:rsidRPr="774CBF30">
        <w:rPr>
          <w:color w:val="000000" w:themeColor="text1"/>
          <w:lang w:val="sv-SE"/>
        </w:rPr>
        <w:t>den till 2 040 000</w:t>
      </w:r>
      <w:r w:rsidR="2E96732D" w:rsidRPr="774CBF30">
        <w:rPr>
          <w:color w:val="000000" w:themeColor="text1"/>
          <w:lang w:val="sv-SE"/>
        </w:rPr>
        <w:t xml:space="preserve"> SEK. </w:t>
      </w:r>
    </w:p>
    <w:p w14:paraId="1A833457" w14:textId="12AC178E" w:rsidR="07A237C2" w:rsidRPr="00E47DD6" w:rsidRDefault="07A237C2" w:rsidP="774CBF30">
      <w:pPr>
        <w:rPr>
          <w:lang w:val="sv-SE"/>
        </w:rPr>
      </w:pPr>
    </w:p>
    <w:p w14:paraId="517B1CB7" w14:textId="36CB1367" w:rsidR="73F7603D" w:rsidRDefault="2ADB8B9B" w:rsidP="73F7603D">
      <w:pPr>
        <w:jc w:val="left"/>
        <w:rPr>
          <w:color w:val="000000" w:themeColor="text1"/>
          <w:lang w:val="sv-SE"/>
        </w:rPr>
      </w:pPr>
      <w:r w:rsidRPr="73F7603D">
        <w:rPr>
          <w:color w:val="000000" w:themeColor="text1"/>
          <w:lang w:val="sv-SE"/>
        </w:rPr>
        <w:t xml:space="preserve">Jämför man de olika 3 alternativen kan man dra slutsatsen att det bästa valet är att ta leveranser varje vecka då skillnaden på det bundna kapitalet är 13 614 703,8 och besparingarna är 3 387 425,96 sek. </w:t>
      </w:r>
      <w:r w:rsidR="00DD081F" w:rsidRPr="683B8159">
        <w:rPr>
          <w:color w:val="000000" w:themeColor="text1"/>
          <w:lang w:val="sv-SE"/>
        </w:rPr>
        <w:t xml:space="preserve">Sammanfattningsvis </w:t>
      </w:r>
      <w:r w:rsidR="00420791" w:rsidRPr="683B8159">
        <w:rPr>
          <w:color w:val="000000" w:themeColor="text1"/>
          <w:lang w:val="sv-SE"/>
        </w:rPr>
        <w:t xml:space="preserve">rekommenderas </w:t>
      </w:r>
      <w:r w:rsidR="00364A6F" w:rsidRPr="683B8159">
        <w:rPr>
          <w:color w:val="000000" w:themeColor="text1"/>
          <w:lang w:val="sv-SE"/>
        </w:rPr>
        <w:t>inköpschefen</w:t>
      </w:r>
      <w:r w:rsidR="00420791" w:rsidRPr="683B8159">
        <w:rPr>
          <w:color w:val="000000" w:themeColor="text1"/>
          <w:lang w:val="sv-SE"/>
        </w:rPr>
        <w:t xml:space="preserve"> att implementera veckovis leverans. </w:t>
      </w:r>
      <w:r w:rsidR="0092486C" w:rsidRPr="683B8159">
        <w:rPr>
          <w:color w:val="000000" w:themeColor="text1"/>
          <w:lang w:val="sv-SE"/>
        </w:rPr>
        <w:t xml:space="preserve">Utifrån resultatet runt alla </w:t>
      </w:r>
      <w:r w:rsidR="58DDDCE1" w:rsidRPr="683B8159">
        <w:rPr>
          <w:color w:val="000000" w:themeColor="text1"/>
          <w:lang w:val="sv-SE"/>
        </w:rPr>
        <w:t>leveranssätten</w:t>
      </w:r>
      <w:r w:rsidR="0092486C" w:rsidRPr="683B8159">
        <w:rPr>
          <w:color w:val="000000" w:themeColor="text1"/>
          <w:lang w:val="sv-SE"/>
        </w:rPr>
        <w:t xml:space="preserve"> så kommer veckovis leverans</w:t>
      </w:r>
      <w:r w:rsidR="00B16D2C" w:rsidRPr="683B8159">
        <w:rPr>
          <w:color w:val="000000" w:themeColor="text1"/>
          <w:lang w:val="sv-SE"/>
        </w:rPr>
        <w:t xml:space="preserve"> att va</w:t>
      </w:r>
      <w:r w:rsidR="5BAF35EF" w:rsidRPr="683B8159">
        <w:rPr>
          <w:color w:val="000000" w:themeColor="text1"/>
          <w:lang w:val="sv-SE"/>
        </w:rPr>
        <w:t>ra</w:t>
      </w:r>
      <w:r w:rsidR="00B16D2C" w:rsidRPr="683B8159">
        <w:rPr>
          <w:color w:val="000000" w:themeColor="text1"/>
          <w:lang w:val="sv-SE"/>
        </w:rPr>
        <w:t xml:space="preserve"> me</w:t>
      </w:r>
      <w:r w:rsidR="5BF7E7CA" w:rsidRPr="683B8159">
        <w:rPr>
          <w:color w:val="000000" w:themeColor="text1"/>
          <w:lang w:val="sv-SE"/>
        </w:rPr>
        <w:t>st</w:t>
      </w:r>
      <w:r w:rsidR="00B16D2C" w:rsidRPr="683B8159">
        <w:rPr>
          <w:color w:val="000000" w:themeColor="text1"/>
          <w:lang w:val="sv-SE"/>
        </w:rPr>
        <w:t xml:space="preserve"> lönsamt</w:t>
      </w:r>
      <w:r w:rsidR="7177392E" w:rsidRPr="683B8159">
        <w:rPr>
          <w:color w:val="000000" w:themeColor="text1"/>
          <w:lang w:val="sv-SE"/>
        </w:rPr>
        <w:t>.</w:t>
      </w:r>
    </w:p>
    <w:p w14:paraId="7F0FD97F" w14:textId="743D4654" w:rsidR="73F7603D" w:rsidRDefault="73F7603D" w:rsidP="5816988C">
      <w:pPr>
        <w:jc w:val="left"/>
        <w:rPr>
          <w:b/>
          <w:bCs/>
          <w:color w:val="000000" w:themeColor="text1"/>
          <w:lang w:val="sv-SE"/>
        </w:rPr>
      </w:pPr>
    </w:p>
    <w:p w14:paraId="45CB07B7" w14:textId="6C63D58C" w:rsidR="2ADB8B9B" w:rsidRDefault="2ADB8B9B" w:rsidP="2190C6E2">
      <w:pPr>
        <w:jc w:val="left"/>
        <w:rPr>
          <w:b/>
          <w:lang w:val="sv-SE" w:eastAsia="sv-SE" w:bidi="en-US"/>
        </w:rPr>
      </w:pPr>
      <w:r w:rsidRPr="683B8159">
        <w:rPr>
          <w:b/>
          <w:bCs/>
          <w:lang w:val="sv-SE" w:eastAsia="sv-SE" w:bidi="en-US"/>
        </w:rPr>
        <w:t>Fördelar</w:t>
      </w:r>
      <w:r w:rsidR="14BBB80F" w:rsidRPr="683B8159">
        <w:rPr>
          <w:b/>
          <w:bCs/>
          <w:lang w:val="sv-SE" w:eastAsia="sv-SE" w:bidi="en-US"/>
        </w:rPr>
        <w:t xml:space="preserve"> med veckovis leverans</w:t>
      </w:r>
      <w:r w:rsidRPr="683B8159">
        <w:rPr>
          <w:b/>
          <w:bCs/>
          <w:lang w:val="sv-SE" w:eastAsia="sv-SE" w:bidi="en-US"/>
        </w:rPr>
        <w:t>:</w:t>
      </w:r>
    </w:p>
    <w:p w14:paraId="186030C4" w14:textId="37D61E4C" w:rsidR="00D5384D" w:rsidRDefault="00E14620" w:rsidP="2190C6E2">
      <w:pPr>
        <w:jc w:val="left"/>
        <w:rPr>
          <w:lang w:val="sv-SE" w:eastAsia="sv-SE" w:bidi="en-US"/>
        </w:rPr>
      </w:pPr>
      <w:r w:rsidRPr="5816988C">
        <w:rPr>
          <w:lang w:val="sv-SE" w:eastAsia="sv-SE" w:bidi="en-US"/>
        </w:rPr>
        <w:t>För det första har veckovis leverans högst besparing</w:t>
      </w:r>
      <w:r w:rsidR="00416BE0" w:rsidRPr="5816988C">
        <w:rPr>
          <w:lang w:val="sv-SE" w:eastAsia="sv-SE" w:bidi="en-US"/>
        </w:rPr>
        <w:t xml:space="preserve"> vilket innebär att företaget maximerar sina besparingar. </w:t>
      </w:r>
      <w:r w:rsidR="00514AD4" w:rsidRPr="5816988C">
        <w:rPr>
          <w:lang w:val="sv-SE" w:eastAsia="sv-SE" w:bidi="en-US"/>
        </w:rPr>
        <w:t xml:space="preserve">Besparingarna ligger på </w:t>
      </w:r>
      <w:r w:rsidR="6EB76821" w:rsidRPr="5816988C">
        <w:rPr>
          <w:lang w:val="sv-SE" w:eastAsia="sv-SE" w:bidi="en-US"/>
        </w:rPr>
        <w:t>5</w:t>
      </w:r>
      <w:r w:rsidR="009B23CD" w:rsidRPr="5816988C">
        <w:rPr>
          <w:lang w:val="sv-SE" w:eastAsia="sv-SE" w:bidi="en-US"/>
        </w:rPr>
        <w:t> </w:t>
      </w:r>
      <w:r w:rsidR="5869C260" w:rsidRPr="5816988C">
        <w:rPr>
          <w:lang w:val="sv-SE" w:eastAsia="sv-SE" w:bidi="en-US"/>
        </w:rPr>
        <w:t>42</w:t>
      </w:r>
      <w:r w:rsidR="009B23CD" w:rsidRPr="5816988C">
        <w:rPr>
          <w:lang w:val="sv-SE" w:eastAsia="sv-SE" w:bidi="en-US"/>
        </w:rPr>
        <w:t>7 425,96</w:t>
      </w:r>
      <w:r w:rsidR="00657B71" w:rsidRPr="5816988C">
        <w:rPr>
          <w:lang w:val="sv-SE" w:eastAsia="sv-SE" w:bidi="en-US"/>
        </w:rPr>
        <w:t xml:space="preserve"> sek</w:t>
      </w:r>
      <w:r w:rsidR="00007A9C" w:rsidRPr="5816988C">
        <w:rPr>
          <w:lang w:val="sv-SE" w:eastAsia="sv-SE" w:bidi="en-US"/>
        </w:rPr>
        <w:t xml:space="preserve"> s</w:t>
      </w:r>
      <w:r w:rsidR="00657B71" w:rsidRPr="5816988C">
        <w:rPr>
          <w:lang w:val="sv-SE" w:eastAsia="sv-SE" w:bidi="en-US"/>
        </w:rPr>
        <w:t>om då är den högsta i jämförelse</w:t>
      </w:r>
      <w:r w:rsidR="503B1AB7" w:rsidRPr="5816988C">
        <w:rPr>
          <w:lang w:val="sv-SE" w:eastAsia="sv-SE" w:bidi="en-US"/>
        </w:rPr>
        <w:t xml:space="preserve"> </w:t>
      </w:r>
      <w:r w:rsidR="00007A9C" w:rsidRPr="5816988C">
        <w:rPr>
          <w:lang w:val="sv-SE" w:eastAsia="sv-SE" w:bidi="en-US"/>
        </w:rPr>
        <w:t xml:space="preserve">med de andra leveranssätten. </w:t>
      </w:r>
      <w:r w:rsidR="002D140D" w:rsidRPr="5816988C">
        <w:rPr>
          <w:lang w:val="sv-SE" w:eastAsia="sv-SE" w:bidi="en-US"/>
        </w:rPr>
        <w:t xml:space="preserve">Detta förbättrar </w:t>
      </w:r>
      <w:proofErr w:type="spellStart"/>
      <w:r w:rsidR="343B8715" w:rsidRPr="5816988C">
        <w:rPr>
          <w:lang w:val="sv-SE" w:eastAsia="sv-SE" w:bidi="en-US"/>
        </w:rPr>
        <w:t>S</w:t>
      </w:r>
      <w:r w:rsidR="002D140D" w:rsidRPr="5816988C">
        <w:rPr>
          <w:lang w:val="sv-SE" w:eastAsia="sv-SE" w:bidi="en-US"/>
        </w:rPr>
        <w:t>teelgloves</w:t>
      </w:r>
      <w:proofErr w:type="spellEnd"/>
      <w:r w:rsidR="002D140D" w:rsidRPr="5816988C">
        <w:rPr>
          <w:lang w:val="sv-SE" w:eastAsia="sv-SE" w:bidi="en-US"/>
        </w:rPr>
        <w:t xml:space="preserve"> kassaflöd</w:t>
      </w:r>
      <w:r w:rsidR="00CC29D4" w:rsidRPr="5816988C">
        <w:rPr>
          <w:lang w:val="sv-SE" w:eastAsia="sv-SE" w:bidi="en-US"/>
        </w:rPr>
        <w:t>e. I och med att hög</w:t>
      </w:r>
      <w:r w:rsidR="14EAA1BA" w:rsidRPr="5816988C">
        <w:rPr>
          <w:lang w:val="sv-SE" w:eastAsia="sv-SE" w:bidi="en-US"/>
        </w:rPr>
        <w:t xml:space="preserve"> </w:t>
      </w:r>
      <w:r w:rsidR="00540E98" w:rsidRPr="5816988C">
        <w:rPr>
          <w:lang w:val="sv-SE" w:eastAsia="sv-SE" w:bidi="en-US"/>
        </w:rPr>
        <w:t xml:space="preserve">besparing </w:t>
      </w:r>
      <w:r w:rsidR="001960C7" w:rsidRPr="5816988C">
        <w:rPr>
          <w:lang w:val="sv-SE" w:eastAsia="sv-SE" w:bidi="en-US"/>
        </w:rPr>
        <w:t xml:space="preserve">frigör kapital som kan </w:t>
      </w:r>
      <w:r w:rsidR="001D4181" w:rsidRPr="5816988C">
        <w:rPr>
          <w:lang w:val="sv-SE" w:eastAsia="sv-SE" w:bidi="en-US"/>
        </w:rPr>
        <w:t>användas för andra flera olika investeringar</w:t>
      </w:r>
      <w:r w:rsidR="00D66969" w:rsidRPr="5816988C">
        <w:rPr>
          <w:lang w:val="sv-SE" w:eastAsia="sv-SE" w:bidi="en-US"/>
        </w:rPr>
        <w:t>. E</w:t>
      </w:r>
      <w:r w:rsidR="00F62BAE" w:rsidRPr="5816988C">
        <w:rPr>
          <w:lang w:val="sv-SE" w:eastAsia="sv-SE" w:bidi="en-US"/>
        </w:rPr>
        <w:t xml:space="preserve">tt bättre kassaflöde förbättrar även likviditeten samt </w:t>
      </w:r>
      <w:r w:rsidR="00F42DCF" w:rsidRPr="5816988C">
        <w:rPr>
          <w:lang w:val="sv-SE" w:eastAsia="sv-SE" w:bidi="en-US"/>
        </w:rPr>
        <w:t>minskar behovet av extra lån</w:t>
      </w:r>
      <w:r w:rsidR="0015142E" w:rsidRPr="5816988C">
        <w:rPr>
          <w:lang w:val="sv-SE" w:eastAsia="sv-SE" w:bidi="en-US"/>
        </w:rPr>
        <w:t>.</w:t>
      </w:r>
    </w:p>
    <w:p w14:paraId="6FA898FF" w14:textId="77777777" w:rsidR="0015142E" w:rsidRDefault="0015142E" w:rsidP="2190C6E2">
      <w:pPr>
        <w:jc w:val="left"/>
        <w:rPr>
          <w:lang w:val="sv-SE" w:eastAsia="sv-SE" w:bidi="en-US"/>
        </w:rPr>
      </w:pPr>
    </w:p>
    <w:p w14:paraId="2827F27B" w14:textId="7D305F6F" w:rsidR="00717528" w:rsidRDefault="0020487A" w:rsidP="2190C6E2">
      <w:pPr>
        <w:jc w:val="left"/>
        <w:rPr>
          <w:lang w:val="sv-SE" w:eastAsia="sv-SE" w:bidi="en-US"/>
        </w:rPr>
      </w:pPr>
      <w:r>
        <w:rPr>
          <w:lang w:val="sv-SE" w:eastAsia="sv-SE" w:bidi="en-US"/>
        </w:rPr>
        <w:t>Detta leder även till lägre</w:t>
      </w:r>
      <w:r w:rsidR="00433852">
        <w:rPr>
          <w:lang w:val="sv-SE" w:eastAsia="sv-SE" w:bidi="en-US"/>
        </w:rPr>
        <w:t xml:space="preserve"> lagerkostnader så som vi tydlig kan se från tabell 2. </w:t>
      </w:r>
      <w:r w:rsidR="2301871B" w:rsidRPr="73F7603D">
        <w:rPr>
          <w:lang w:val="sv-SE" w:eastAsia="sv-SE" w:bidi="en-US"/>
        </w:rPr>
        <w:t>Lagerhållningskost</w:t>
      </w:r>
      <w:r w:rsidR="7D9FAB60" w:rsidRPr="73F7603D">
        <w:rPr>
          <w:lang w:val="sv-SE" w:eastAsia="sv-SE" w:bidi="en-US"/>
        </w:rPr>
        <w:t>n</w:t>
      </w:r>
      <w:r w:rsidR="0467F3C8" w:rsidRPr="73F7603D">
        <w:rPr>
          <w:lang w:val="sv-SE" w:eastAsia="sv-SE" w:bidi="en-US"/>
        </w:rPr>
        <w:t>aderna</w:t>
      </w:r>
      <w:r w:rsidR="00433852">
        <w:rPr>
          <w:lang w:val="sv-SE" w:eastAsia="sv-SE" w:bidi="en-US"/>
        </w:rPr>
        <w:t xml:space="preserve"> ligger runt 840 617,75sek </w:t>
      </w:r>
      <w:r w:rsidR="003065DD">
        <w:rPr>
          <w:lang w:val="sv-SE" w:eastAsia="sv-SE" w:bidi="en-US"/>
        </w:rPr>
        <w:t>för veckovis leverans</w:t>
      </w:r>
      <w:r w:rsidR="00265954">
        <w:rPr>
          <w:lang w:val="sv-SE" w:eastAsia="sv-SE" w:bidi="en-US"/>
        </w:rPr>
        <w:t xml:space="preserve"> som är den minsta summan mellan alla levers sätt. </w:t>
      </w:r>
      <w:r w:rsidR="00AD547D">
        <w:rPr>
          <w:lang w:val="sv-SE" w:eastAsia="sv-SE" w:bidi="en-US"/>
        </w:rPr>
        <w:t>Lagerhållning</w:t>
      </w:r>
      <w:r w:rsidR="00A91563">
        <w:rPr>
          <w:lang w:val="sv-SE" w:eastAsia="sv-SE" w:bidi="en-US"/>
        </w:rPr>
        <w:t xml:space="preserve"> binder företagets </w:t>
      </w:r>
      <w:r w:rsidR="00AD547D">
        <w:rPr>
          <w:lang w:val="sv-SE" w:eastAsia="sv-SE" w:bidi="en-US"/>
        </w:rPr>
        <w:t xml:space="preserve">kapital som </w:t>
      </w:r>
      <w:r w:rsidR="001845A9">
        <w:rPr>
          <w:lang w:val="sv-SE" w:eastAsia="sv-SE" w:bidi="en-US"/>
        </w:rPr>
        <w:t xml:space="preserve">annars kunde nyttjas för </w:t>
      </w:r>
      <w:r w:rsidR="00A80F65">
        <w:rPr>
          <w:lang w:val="sv-SE" w:eastAsia="sv-SE" w:bidi="en-US"/>
        </w:rPr>
        <w:t xml:space="preserve">olika bra investeringar. </w:t>
      </w:r>
      <w:r w:rsidR="2F953FA8" w:rsidRPr="73F7603D">
        <w:rPr>
          <w:lang w:val="sv-SE" w:eastAsia="sv-SE" w:bidi="en-US"/>
        </w:rPr>
        <w:t xml:space="preserve">Med </w:t>
      </w:r>
      <w:r w:rsidR="026ABFE3" w:rsidRPr="73F7603D">
        <w:rPr>
          <w:lang w:val="sv-SE" w:eastAsia="sv-SE" w:bidi="en-US"/>
        </w:rPr>
        <w:t>denna låga</w:t>
      </w:r>
      <w:r w:rsidR="627380E3" w:rsidRPr="73F7603D">
        <w:rPr>
          <w:lang w:val="sv-SE" w:eastAsia="sv-SE" w:bidi="en-US"/>
        </w:rPr>
        <w:t xml:space="preserve"> lagerhållningskostnad</w:t>
      </w:r>
      <w:r w:rsidR="000C3B63">
        <w:rPr>
          <w:lang w:val="sv-SE" w:eastAsia="sv-SE" w:bidi="en-US"/>
        </w:rPr>
        <w:t xml:space="preserve"> förbättras </w:t>
      </w:r>
      <w:r w:rsidR="00153CBB">
        <w:rPr>
          <w:lang w:val="sv-SE" w:eastAsia="sv-SE" w:bidi="en-US"/>
        </w:rPr>
        <w:t>även effektivitet i materialflödet</w:t>
      </w:r>
      <w:r w:rsidR="00954AE4">
        <w:rPr>
          <w:lang w:val="sv-SE" w:eastAsia="sv-SE" w:bidi="en-US"/>
        </w:rPr>
        <w:t xml:space="preserve">. </w:t>
      </w:r>
      <w:r w:rsidR="000061A2">
        <w:rPr>
          <w:lang w:val="sv-SE" w:eastAsia="sv-SE" w:bidi="en-US"/>
        </w:rPr>
        <w:t xml:space="preserve">Vilket innebär att </w:t>
      </w:r>
      <w:r w:rsidR="001D4791">
        <w:rPr>
          <w:lang w:val="sv-SE" w:eastAsia="sv-SE" w:bidi="en-US"/>
        </w:rPr>
        <w:t xml:space="preserve">lagret oftast är välorganiserat </w:t>
      </w:r>
      <w:r w:rsidR="000843D8">
        <w:rPr>
          <w:lang w:val="sv-SE" w:eastAsia="sv-SE" w:bidi="en-US"/>
        </w:rPr>
        <w:t xml:space="preserve">samt lätt att hantera. </w:t>
      </w:r>
      <w:r w:rsidR="00A24456">
        <w:rPr>
          <w:lang w:val="sv-SE" w:eastAsia="sv-SE" w:bidi="en-US"/>
        </w:rPr>
        <w:t xml:space="preserve">Det finns </w:t>
      </w:r>
      <w:r w:rsidR="00B61E8E">
        <w:rPr>
          <w:lang w:val="sv-SE" w:eastAsia="sv-SE" w:bidi="en-US"/>
        </w:rPr>
        <w:t xml:space="preserve">därmed en flexibilitet i </w:t>
      </w:r>
      <w:r w:rsidR="002A47C7">
        <w:rPr>
          <w:lang w:val="sv-SE" w:eastAsia="sv-SE" w:bidi="en-US"/>
        </w:rPr>
        <w:t>förändringar hos efterfråga</w:t>
      </w:r>
      <w:r w:rsidR="00500D70">
        <w:rPr>
          <w:lang w:val="sv-SE" w:eastAsia="sv-SE" w:bidi="en-US"/>
        </w:rPr>
        <w:t xml:space="preserve">n. </w:t>
      </w:r>
    </w:p>
    <w:p w14:paraId="2B335695" w14:textId="77777777" w:rsidR="00500D70" w:rsidRDefault="00500D70" w:rsidP="2190C6E2">
      <w:pPr>
        <w:jc w:val="left"/>
        <w:rPr>
          <w:lang w:val="sv-SE" w:eastAsia="sv-SE" w:bidi="en-US"/>
        </w:rPr>
      </w:pPr>
    </w:p>
    <w:p w14:paraId="2BC45725" w14:textId="10925FBB" w:rsidR="00500D70" w:rsidRDefault="001F0A14" w:rsidP="2190C6E2">
      <w:pPr>
        <w:jc w:val="left"/>
        <w:rPr>
          <w:lang w:val="sv-SE" w:eastAsia="sv-SE" w:bidi="en-US"/>
        </w:rPr>
      </w:pPr>
      <w:r>
        <w:rPr>
          <w:lang w:val="sv-SE" w:eastAsia="sv-SE" w:bidi="en-US"/>
        </w:rPr>
        <w:t xml:space="preserve">Skillnaden för bundet kapital är störst </w:t>
      </w:r>
      <w:r w:rsidR="00123CDC">
        <w:rPr>
          <w:lang w:val="sv-SE" w:eastAsia="sv-SE" w:bidi="en-US"/>
        </w:rPr>
        <w:t>för veckoleveranse</w:t>
      </w:r>
      <w:r w:rsidR="00B55A0B">
        <w:rPr>
          <w:lang w:val="sv-SE" w:eastAsia="sv-SE" w:bidi="en-US"/>
        </w:rPr>
        <w:t xml:space="preserve">r </w:t>
      </w:r>
      <w:r w:rsidR="00880F43">
        <w:rPr>
          <w:lang w:val="sv-SE" w:eastAsia="sv-SE" w:bidi="en-US"/>
        </w:rPr>
        <w:t>då den ligger på 13 614 703,8 sek</w:t>
      </w:r>
      <w:r w:rsidR="6A037327" w:rsidRPr="73F7603D">
        <w:rPr>
          <w:lang w:val="sv-SE" w:eastAsia="sv-SE" w:bidi="en-US"/>
        </w:rPr>
        <w:t xml:space="preserve"> </w:t>
      </w:r>
      <w:r w:rsidR="61A3BF32" w:rsidRPr="73F7603D">
        <w:rPr>
          <w:lang w:val="sv-SE" w:eastAsia="sv-SE" w:bidi="en-US"/>
        </w:rPr>
        <w:t xml:space="preserve">som även </w:t>
      </w:r>
      <w:r w:rsidR="6A037327" w:rsidRPr="73F7603D">
        <w:rPr>
          <w:lang w:val="sv-SE" w:eastAsia="sv-SE" w:bidi="en-US"/>
        </w:rPr>
        <w:t>bes</w:t>
      </w:r>
      <w:r w:rsidR="23426C43" w:rsidRPr="73F7603D">
        <w:rPr>
          <w:lang w:val="sv-SE" w:eastAsia="sv-SE" w:bidi="en-US"/>
        </w:rPr>
        <w:t>kriver även det frigjorda kapitalet</w:t>
      </w:r>
      <w:r w:rsidR="236A1CD9" w:rsidRPr="73F7603D">
        <w:rPr>
          <w:lang w:val="sv-SE" w:eastAsia="sv-SE" w:bidi="en-US"/>
        </w:rPr>
        <w:t xml:space="preserve"> när företaget implementerar veckovis leverans</w:t>
      </w:r>
      <w:r w:rsidR="6B821940" w:rsidRPr="73F7603D">
        <w:rPr>
          <w:lang w:val="sv-SE" w:eastAsia="sv-SE" w:bidi="en-US"/>
        </w:rPr>
        <w:t>.</w:t>
      </w:r>
      <w:r w:rsidR="002D6F14">
        <w:rPr>
          <w:lang w:val="sv-SE" w:eastAsia="sv-SE" w:bidi="en-US"/>
        </w:rPr>
        <w:t xml:space="preserve"> Detta indikerar att</w:t>
      </w:r>
      <w:r w:rsidR="005856D1">
        <w:rPr>
          <w:lang w:val="sv-SE" w:eastAsia="sv-SE" w:bidi="en-US"/>
        </w:rPr>
        <w:t xml:space="preserve"> företaget binder minst kapital i lager</w:t>
      </w:r>
      <w:r w:rsidR="00D60C20">
        <w:rPr>
          <w:lang w:val="sv-SE" w:eastAsia="sv-SE" w:bidi="en-US"/>
        </w:rPr>
        <w:t xml:space="preserve"> jämfört med längre </w:t>
      </w:r>
      <w:r w:rsidR="4F539FF6" w:rsidRPr="73F7603D">
        <w:rPr>
          <w:lang w:val="sv-SE" w:eastAsia="sv-SE" w:bidi="en-US"/>
        </w:rPr>
        <w:t xml:space="preserve">leveransintervall. </w:t>
      </w:r>
      <w:r w:rsidR="3B03722F" w:rsidRPr="73F7603D">
        <w:rPr>
          <w:lang w:val="sv-SE" w:eastAsia="sv-SE" w:bidi="en-US"/>
        </w:rPr>
        <w:t>För</w:t>
      </w:r>
      <w:r w:rsidR="45D71369" w:rsidRPr="73F7603D">
        <w:rPr>
          <w:lang w:val="sv-SE" w:eastAsia="sv-SE" w:bidi="en-US"/>
        </w:rPr>
        <w:t>delarna</w:t>
      </w:r>
      <w:r w:rsidR="009E6E37">
        <w:rPr>
          <w:lang w:val="sv-SE" w:eastAsia="sv-SE" w:bidi="en-US"/>
        </w:rPr>
        <w:t xml:space="preserve"> kan beskrivas som att mer </w:t>
      </w:r>
      <w:r w:rsidR="00507401">
        <w:rPr>
          <w:lang w:val="sv-SE" w:eastAsia="sv-SE" w:bidi="en-US"/>
        </w:rPr>
        <w:t>resurser</w:t>
      </w:r>
      <w:r w:rsidR="009E6E37">
        <w:rPr>
          <w:lang w:val="sv-SE" w:eastAsia="sv-SE" w:bidi="en-US"/>
        </w:rPr>
        <w:t xml:space="preserve"> frigörs</w:t>
      </w:r>
      <w:r w:rsidR="00E30C41">
        <w:rPr>
          <w:lang w:val="sv-SE" w:eastAsia="sv-SE" w:bidi="en-US"/>
        </w:rPr>
        <w:t xml:space="preserve">, </w:t>
      </w:r>
      <w:r w:rsidR="00005D0A">
        <w:rPr>
          <w:lang w:val="sv-SE" w:eastAsia="sv-SE" w:bidi="en-US"/>
        </w:rPr>
        <w:t xml:space="preserve">riskerna minskas </w:t>
      </w:r>
      <w:r w:rsidR="00377A44">
        <w:rPr>
          <w:lang w:val="sv-SE" w:eastAsia="sv-SE" w:bidi="en-US"/>
        </w:rPr>
        <w:t xml:space="preserve">och </w:t>
      </w:r>
      <w:r w:rsidR="00377A44">
        <w:rPr>
          <w:lang w:val="sv-SE" w:eastAsia="sv-SE" w:bidi="en-US"/>
        </w:rPr>
        <w:lastRenderedPageBreak/>
        <w:t xml:space="preserve">lönsamheten förbättras. </w:t>
      </w:r>
      <w:r w:rsidR="0088147F">
        <w:rPr>
          <w:lang w:val="sv-SE" w:eastAsia="sv-SE" w:bidi="en-US"/>
        </w:rPr>
        <w:t xml:space="preserve">Vilket i sin tur </w:t>
      </w:r>
      <w:r w:rsidR="00706C8A">
        <w:rPr>
          <w:lang w:val="sv-SE" w:eastAsia="sv-SE" w:bidi="en-US"/>
        </w:rPr>
        <w:t xml:space="preserve">ökar </w:t>
      </w:r>
      <w:r w:rsidR="00D422D1">
        <w:rPr>
          <w:lang w:val="sv-SE" w:eastAsia="sv-SE" w:bidi="en-US"/>
        </w:rPr>
        <w:t xml:space="preserve">skapar rum för </w:t>
      </w:r>
      <w:r w:rsidR="008C4CA3">
        <w:rPr>
          <w:lang w:val="sv-SE" w:eastAsia="sv-SE" w:bidi="en-US"/>
        </w:rPr>
        <w:t xml:space="preserve">tillväxt, </w:t>
      </w:r>
      <w:r w:rsidR="003E6574">
        <w:rPr>
          <w:lang w:val="sv-SE" w:eastAsia="sv-SE" w:bidi="en-US"/>
        </w:rPr>
        <w:t xml:space="preserve">förbättrad ekonomi o h ökad flexibilitet. </w:t>
      </w:r>
    </w:p>
    <w:p w14:paraId="792D2455" w14:textId="77777777" w:rsidR="00665EB4" w:rsidRDefault="00665EB4" w:rsidP="2190C6E2">
      <w:pPr>
        <w:jc w:val="left"/>
        <w:rPr>
          <w:lang w:val="sv-SE" w:eastAsia="sv-SE" w:bidi="en-US"/>
        </w:rPr>
      </w:pPr>
    </w:p>
    <w:p w14:paraId="18BC4CF8" w14:textId="58B8243E" w:rsidR="00665EB4" w:rsidRDefault="00515129" w:rsidP="2190C6E2">
      <w:pPr>
        <w:jc w:val="left"/>
        <w:rPr>
          <w:lang w:val="sv-SE" w:eastAsia="sv-SE" w:bidi="en-US"/>
        </w:rPr>
      </w:pPr>
      <w:r>
        <w:rPr>
          <w:lang w:val="sv-SE" w:eastAsia="sv-SE" w:bidi="en-US"/>
        </w:rPr>
        <w:t xml:space="preserve">Alla dessa fördelar skapar en jämnare </w:t>
      </w:r>
      <w:r w:rsidRPr="30321033">
        <w:rPr>
          <w:lang w:val="sv-SE" w:eastAsia="sv-SE" w:bidi="en-US"/>
        </w:rPr>
        <w:t>produktionsc</w:t>
      </w:r>
      <w:r w:rsidR="099C5C2C" w:rsidRPr="30321033">
        <w:rPr>
          <w:lang w:val="sv-SE" w:eastAsia="sv-SE" w:bidi="en-US"/>
        </w:rPr>
        <w:t>y</w:t>
      </w:r>
      <w:r w:rsidRPr="30321033">
        <w:rPr>
          <w:lang w:val="sv-SE" w:eastAsia="sv-SE" w:bidi="en-US"/>
        </w:rPr>
        <w:t>kel</w:t>
      </w:r>
      <w:r>
        <w:rPr>
          <w:lang w:val="sv-SE" w:eastAsia="sv-SE" w:bidi="en-US"/>
        </w:rPr>
        <w:t xml:space="preserve"> som är </w:t>
      </w:r>
      <w:r w:rsidR="00A5177E">
        <w:rPr>
          <w:lang w:val="sv-SE" w:eastAsia="sv-SE" w:bidi="en-US"/>
        </w:rPr>
        <w:t xml:space="preserve">fördelaktigt för arbetsmiljö samt </w:t>
      </w:r>
      <w:r w:rsidR="00D24CE3">
        <w:rPr>
          <w:lang w:val="sv-SE" w:eastAsia="sv-SE" w:bidi="en-US"/>
        </w:rPr>
        <w:t>effektivitet.</w:t>
      </w:r>
    </w:p>
    <w:p w14:paraId="5C5BF51F" w14:textId="377F1D02" w:rsidR="73F7603D" w:rsidRDefault="73F7603D" w:rsidP="5816988C">
      <w:pPr>
        <w:jc w:val="left"/>
        <w:rPr>
          <w:lang w:val="sv-SE" w:eastAsia="sv-SE" w:bidi="en-US"/>
        </w:rPr>
      </w:pPr>
    </w:p>
    <w:p w14:paraId="1FF5688B" w14:textId="4D41D94D" w:rsidR="2ADB8B9B" w:rsidRDefault="2ADB8B9B" w:rsidP="2190C6E2">
      <w:pPr>
        <w:jc w:val="left"/>
        <w:rPr>
          <w:b/>
          <w:lang w:val="sv-SE" w:eastAsia="sv-SE" w:bidi="en-US"/>
        </w:rPr>
      </w:pPr>
      <w:r w:rsidRPr="683B8159">
        <w:rPr>
          <w:b/>
          <w:bCs/>
          <w:lang w:val="sv-SE" w:eastAsia="sv-SE" w:bidi="en-US"/>
        </w:rPr>
        <w:t>Nackdelar</w:t>
      </w:r>
      <w:r w:rsidR="0841E1D5" w:rsidRPr="683B8159">
        <w:rPr>
          <w:b/>
          <w:bCs/>
          <w:lang w:val="sv-SE" w:eastAsia="sv-SE" w:bidi="en-US"/>
        </w:rPr>
        <w:t xml:space="preserve"> för veckovis leverans</w:t>
      </w:r>
      <w:r w:rsidRPr="683B8159">
        <w:rPr>
          <w:b/>
          <w:bCs/>
          <w:lang w:val="sv-SE" w:eastAsia="sv-SE" w:bidi="en-US"/>
        </w:rPr>
        <w:t xml:space="preserve">: </w:t>
      </w:r>
    </w:p>
    <w:p w14:paraId="24172961" w14:textId="538B8A55" w:rsidR="00424988" w:rsidRDefault="1C064DE5" w:rsidP="2190C6E2">
      <w:pPr>
        <w:jc w:val="left"/>
        <w:rPr>
          <w:lang w:val="sv-SE" w:eastAsia="sv-SE" w:bidi="en-US"/>
        </w:rPr>
      </w:pPr>
      <w:r w:rsidRPr="73F7603D">
        <w:rPr>
          <w:lang w:val="sv-SE" w:eastAsia="sv-SE" w:bidi="en-US"/>
        </w:rPr>
        <w:t xml:space="preserve">Trots de stora fördelarna med låg lagerkostnader framkommer även potentiella nackdelar. </w:t>
      </w:r>
      <w:r w:rsidR="59A398FA" w:rsidRPr="73F7603D">
        <w:rPr>
          <w:lang w:val="sv-SE" w:eastAsia="sv-SE" w:bidi="en-US"/>
        </w:rPr>
        <w:t>D</w:t>
      </w:r>
      <w:r w:rsidR="22440680" w:rsidRPr="73F7603D">
        <w:rPr>
          <w:lang w:val="sv-SE" w:eastAsia="sv-SE" w:bidi="en-US"/>
        </w:rPr>
        <w:t>å</w:t>
      </w:r>
      <w:r w:rsidR="59A398FA" w:rsidRPr="73F7603D">
        <w:rPr>
          <w:lang w:val="sv-SE" w:eastAsia="sv-SE" w:bidi="en-US"/>
        </w:rPr>
        <w:t xml:space="preserve"> ökad sårbarhet för leveransstörningar är en ut av dessa i och me</w:t>
      </w:r>
      <w:r w:rsidR="456C9C35" w:rsidRPr="73F7603D">
        <w:rPr>
          <w:lang w:val="sv-SE" w:eastAsia="sv-SE" w:bidi="en-US"/>
        </w:rPr>
        <w:t>d</w:t>
      </w:r>
      <w:r w:rsidR="59A398FA" w:rsidRPr="73F7603D">
        <w:rPr>
          <w:lang w:val="sv-SE" w:eastAsia="sv-SE" w:bidi="en-US"/>
        </w:rPr>
        <w:t xml:space="preserve"> att företaget blir mer beroende av leverantörernas punktlighet</w:t>
      </w:r>
      <w:r w:rsidR="478E89CC" w:rsidRPr="73F7603D">
        <w:rPr>
          <w:lang w:val="sv-SE" w:eastAsia="sv-SE" w:bidi="en-US"/>
        </w:rPr>
        <w:t>.</w:t>
      </w:r>
      <w:r w:rsidR="23ACC3CC" w:rsidRPr="73F7603D">
        <w:rPr>
          <w:lang w:val="sv-SE" w:eastAsia="sv-SE" w:bidi="en-US"/>
        </w:rPr>
        <w:t xml:space="preserve"> Vilket kan öka chanserna för förseningar</w:t>
      </w:r>
      <w:r w:rsidR="28A08387" w:rsidRPr="73F7603D">
        <w:rPr>
          <w:lang w:val="sv-SE" w:eastAsia="sv-SE" w:bidi="en-US"/>
        </w:rPr>
        <w:t xml:space="preserve"> som leder till produktionstopp samt ökade kostnader.</w:t>
      </w:r>
      <w:r w:rsidR="26798CA7" w:rsidRPr="73F7603D">
        <w:rPr>
          <w:lang w:val="sv-SE" w:eastAsia="sv-SE" w:bidi="en-US"/>
        </w:rPr>
        <w:t xml:space="preserve"> </w:t>
      </w:r>
      <w:r w:rsidR="1A6E5C35" w:rsidRPr="73F7603D">
        <w:rPr>
          <w:lang w:val="sv-SE" w:eastAsia="sv-SE" w:bidi="en-US"/>
        </w:rPr>
        <w:t>Frekventa</w:t>
      </w:r>
      <w:r w:rsidR="26798CA7" w:rsidRPr="73F7603D">
        <w:rPr>
          <w:lang w:val="sv-SE" w:eastAsia="sv-SE" w:bidi="en-US"/>
        </w:rPr>
        <w:t xml:space="preserve"> beställningar samt leveranser kräver även mer tid inom det administrativa arbetet. Där det krävs mer resurser </w:t>
      </w:r>
      <w:r w:rsidR="442A5C5A" w:rsidRPr="73F7603D">
        <w:rPr>
          <w:lang w:val="sv-SE" w:eastAsia="sv-SE" w:bidi="en-US"/>
        </w:rPr>
        <w:t>för orderhantering, leveransmottagning samt lageruppdateringar.</w:t>
      </w:r>
      <w:r w:rsidR="28A08387" w:rsidRPr="73F7603D">
        <w:rPr>
          <w:lang w:val="sv-SE" w:eastAsia="sv-SE" w:bidi="en-US"/>
        </w:rPr>
        <w:t xml:space="preserve"> </w:t>
      </w:r>
      <w:r w:rsidR="4113EBED" w:rsidRPr="73F7603D">
        <w:rPr>
          <w:lang w:val="sv-SE" w:eastAsia="sv-SE" w:bidi="en-US"/>
        </w:rPr>
        <w:t xml:space="preserve">Företaget bör noga balansera fördelarna med låga lagerkostnader mot de potentiella </w:t>
      </w:r>
      <w:r w:rsidR="53569121" w:rsidRPr="73F7603D">
        <w:rPr>
          <w:lang w:val="sv-SE" w:eastAsia="sv-SE" w:bidi="en-US"/>
        </w:rPr>
        <w:t>riskerna</w:t>
      </w:r>
      <w:r w:rsidR="4113EBED" w:rsidRPr="73F7603D">
        <w:rPr>
          <w:lang w:val="sv-SE" w:eastAsia="sv-SE" w:bidi="en-US"/>
        </w:rPr>
        <w:t xml:space="preserve"> för att säkerställa en stabil och eff</w:t>
      </w:r>
      <w:r w:rsidR="6BA34C97" w:rsidRPr="73F7603D">
        <w:rPr>
          <w:lang w:val="sv-SE" w:eastAsia="sv-SE" w:bidi="en-US"/>
        </w:rPr>
        <w:t xml:space="preserve">ektiv verksamhet. </w:t>
      </w:r>
    </w:p>
    <w:p w14:paraId="20974411" w14:textId="7801EA70" w:rsidR="73F7603D" w:rsidRDefault="73F7603D" w:rsidP="73F7603D">
      <w:pPr>
        <w:jc w:val="left"/>
        <w:rPr>
          <w:lang w:val="sv-SE" w:eastAsia="sv-SE" w:bidi="en-US"/>
        </w:rPr>
      </w:pPr>
    </w:p>
    <w:p w14:paraId="1BB77BCD" w14:textId="250DF4DD" w:rsidR="293273D0" w:rsidRDefault="293273D0" w:rsidP="73F7603D">
      <w:pPr>
        <w:jc w:val="left"/>
        <w:rPr>
          <w:lang w:val="sv-SE" w:eastAsia="sv-SE" w:bidi="en-US"/>
        </w:rPr>
      </w:pPr>
      <w:r w:rsidRPr="73F7603D">
        <w:rPr>
          <w:lang w:val="sv-SE" w:eastAsia="sv-SE" w:bidi="en-US"/>
        </w:rPr>
        <w:t xml:space="preserve">Även om veckovis leverans kan erbjuda fördelar som minskad </w:t>
      </w:r>
      <w:r w:rsidR="4134DEDC" w:rsidRPr="73F7603D">
        <w:rPr>
          <w:lang w:val="sv-SE" w:eastAsia="sv-SE" w:bidi="en-US"/>
        </w:rPr>
        <w:t>kapitalbindning</w:t>
      </w:r>
      <w:r w:rsidRPr="73F7603D">
        <w:rPr>
          <w:lang w:val="sv-SE" w:eastAsia="sv-SE" w:bidi="en-US"/>
        </w:rPr>
        <w:t xml:space="preserve"> och bättre lagerkontroll finns det betydande nackdelar. </w:t>
      </w:r>
      <w:r w:rsidR="62738E94" w:rsidRPr="73F7603D">
        <w:rPr>
          <w:lang w:val="sv-SE" w:eastAsia="sv-SE" w:bidi="en-US"/>
        </w:rPr>
        <w:t xml:space="preserve">Nackdelar som inkluderar ökade transportkostnader, miljöpåverkan, risk för leveransstörningar och ökad </w:t>
      </w:r>
      <w:r w:rsidR="187E5A85" w:rsidRPr="73F7603D">
        <w:rPr>
          <w:lang w:val="sv-SE" w:eastAsia="sv-SE" w:bidi="en-US"/>
        </w:rPr>
        <w:t>administrativ börda</w:t>
      </w:r>
      <w:r w:rsidR="62738E94" w:rsidRPr="73F7603D">
        <w:rPr>
          <w:lang w:val="sv-SE" w:eastAsia="sv-SE" w:bidi="en-US"/>
        </w:rPr>
        <w:t>.  För</w:t>
      </w:r>
      <w:r w:rsidR="7D7A3613" w:rsidRPr="73F7603D">
        <w:rPr>
          <w:lang w:val="sv-SE" w:eastAsia="sv-SE" w:bidi="en-US"/>
        </w:rPr>
        <w:t xml:space="preserve">etag bör </w:t>
      </w:r>
      <w:r w:rsidR="307BF764" w:rsidRPr="683B8159">
        <w:rPr>
          <w:lang w:val="sv-SE" w:eastAsia="sv-SE" w:bidi="en-US"/>
        </w:rPr>
        <w:t>noggrant</w:t>
      </w:r>
      <w:r w:rsidR="7D7A3613" w:rsidRPr="73F7603D">
        <w:rPr>
          <w:lang w:val="sv-SE" w:eastAsia="sv-SE" w:bidi="en-US"/>
        </w:rPr>
        <w:t xml:space="preserve"> </w:t>
      </w:r>
      <w:r w:rsidR="74959D80" w:rsidRPr="73F7603D">
        <w:rPr>
          <w:lang w:val="sv-SE" w:eastAsia="sv-SE" w:bidi="en-US"/>
        </w:rPr>
        <w:t>utvärdera</w:t>
      </w:r>
      <w:r w:rsidR="7D7A3613" w:rsidRPr="73F7603D">
        <w:rPr>
          <w:lang w:val="sv-SE" w:eastAsia="sv-SE" w:bidi="en-US"/>
        </w:rPr>
        <w:t xml:space="preserve"> dessa faktorer samt väga dem mot fördelarna innan de </w:t>
      </w:r>
      <w:r w:rsidR="201B45AB" w:rsidRPr="73F7603D">
        <w:rPr>
          <w:lang w:val="sv-SE" w:eastAsia="sv-SE" w:bidi="en-US"/>
        </w:rPr>
        <w:t xml:space="preserve">tar beslutet. </w:t>
      </w:r>
    </w:p>
    <w:p w14:paraId="18AA3F58" w14:textId="546FD158" w:rsidR="73F7603D" w:rsidRDefault="73F7603D" w:rsidP="73F7603D">
      <w:pPr>
        <w:jc w:val="left"/>
        <w:rPr>
          <w:lang w:val="sv-SE" w:eastAsia="sv-SE" w:bidi="en-US"/>
        </w:rPr>
      </w:pPr>
    </w:p>
    <w:p w14:paraId="5D4B3961" w14:textId="2E5B5C56" w:rsidR="201B45AB" w:rsidRDefault="201B45AB" w:rsidP="73F7603D">
      <w:pPr>
        <w:jc w:val="left"/>
        <w:rPr>
          <w:lang w:val="sv-SE" w:eastAsia="sv-SE" w:bidi="en-US"/>
        </w:rPr>
      </w:pPr>
      <w:r w:rsidRPr="73F7603D">
        <w:rPr>
          <w:lang w:val="sv-SE" w:eastAsia="sv-SE" w:bidi="en-US"/>
        </w:rPr>
        <w:t xml:space="preserve">Med låg </w:t>
      </w:r>
      <w:r w:rsidR="4F6090FA" w:rsidRPr="73F7603D">
        <w:rPr>
          <w:lang w:val="sv-SE" w:eastAsia="sv-SE" w:bidi="en-US"/>
        </w:rPr>
        <w:t>kapitalbindning</w:t>
      </w:r>
      <w:r w:rsidRPr="73F7603D">
        <w:rPr>
          <w:lang w:val="sv-SE" w:eastAsia="sv-SE" w:bidi="en-US"/>
        </w:rPr>
        <w:t xml:space="preserve"> inkommer flera fördelar men det finns även vissa nackdelar som kan uppstå. </w:t>
      </w:r>
      <w:r w:rsidR="7C924577" w:rsidRPr="73F7603D">
        <w:rPr>
          <w:lang w:val="sv-SE" w:eastAsia="sv-SE" w:bidi="en-US"/>
        </w:rPr>
        <w:t xml:space="preserve">Nackdelarna är att det kan skapa ökad sårbarhet för materialbrist, leveransstörningar och </w:t>
      </w:r>
      <w:r w:rsidR="647B8D98" w:rsidRPr="73F7603D">
        <w:rPr>
          <w:lang w:val="sv-SE" w:eastAsia="sv-SE" w:bidi="en-US"/>
        </w:rPr>
        <w:t>variationer kring efterfrågan</w:t>
      </w:r>
      <w:r w:rsidR="7C924577" w:rsidRPr="73F7603D">
        <w:rPr>
          <w:lang w:val="sv-SE" w:eastAsia="sv-SE" w:bidi="en-US"/>
        </w:rPr>
        <w:t xml:space="preserve"> Det krävs exa</w:t>
      </w:r>
      <w:r w:rsidR="05EF4F56" w:rsidRPr="73F7603D">
        <w:rPr>
          <w:lang w:val="sv-SE" w:eastAsia="sv-SE" w:bidi="en-US"/>
        </w:rPr>
        <w:t>kt planering, pålitliga leverantörer samt effektiva system f</w:t>
      </w:r>
      <w:r w:rsidR="32BCFBE4" w:rsidRPr="73F7603D">
        <w:rPr>
          <w:lang w:val="sv-SE" w:eastAsia="sv-SE" w:bidi="en-US"/>
        </w:rPr>
        <w:t>ö</w:t>
      </w:r>
      <w:r w:rsidR="05EF4F56" w:rsidRPr="73F7603D">
        <w:rPr>
          <w:lang w:val="sv-SE" w:eastAsia="sv-SE" w:bidi="en-US"/>
        </w:rPr>
        <w:t xml:space="preserve">r att minimera dessa risker. </w:t>
      </w:r>
    </w:p>
    <w:p w14:paraId="34EEB5F0" w14:textId="77777777" w:rsidR="004908EA" w:rsidRPr="004F3C04" w:rsidRDefault="004908EA">
      <w:pPr>
        <w:jc w:val="left"/>
        <w:rPr>
          <w:lang w:val="sv-SE" w:eastAsia="sv-SE"/>
        </w:rPr>
      </w:pPr>
    </w:p>
    <w:p w14:paraId="44C689EF" w14:textId="77777777" w:rsidR="004908EA" w:rsidRPr="004F3C04" w:rsidRDefault="004908EA">
      <w:pPr>
        <w:jc w:val="left"/>
        <w:rPr>
          <w:lang w:val="sv-SE" w:eastAsia="sv-SE"/>
        </w:rPr>
      </w:pPr>
      <w:r w:rsidRPr="3521545C">
        <w:rPr>
          <w:b/>
          <w:bCs/>
          <w:color w:val="000000" w:themeColor="text1"/>
          <w:lang w:val="sv-SE" w:eastAsia="sv-SE"/>
        </w:rPr>
        <w:t>4.</w:t>
      </w:r>
      <w:r w:rsidRPr="3521545C">
        <w:rPr>
          <w:b/>
          <w:color w:val="000000" w:themeColor="text1"/>
          <w:lang w:val="sv-SE" w:eastAsia="sv-SE"/>
        </w:rPr>
        <w:t>3.1 Inköpsavdelningen</w:t>
      </w:r>
    </w:p>
    <w:p w14:paraId="650D1D3D" w14:textId="2B50AD0B" w:rsidR="73F7603D" w:rsidRDefault="004908EA" w:rsidP="5816988C">
      <w:pPr>
        <w:jc w:val="left"/>
        <w:rPr>
          <w:lang w:val="sv-SE" w:eastAsia="sv-SE" w:bidi="en-US"/>
        </w:rPr>
      </w:pPr>
      <w:r w:rsidRPr="5816988C">
        <w:rPr>
          <w:color w:val="000000" w:themeColor="text1"/>
          <w:lang w:val="sv-SE" w:eastAsia="sv-SE"/>
        </w:rPr>
        <w:t>Det administrativa arbetet ökar då materialbeställningar måste göras varje vecka. Detta resulterar i ett behov av att oftare behöva övervaka och inventera lagret i syfte att analysera hur mycket som kvarstår och samtidigt bestämma de mängder som ska beställas.</w:t>
      </w:r>
      <w:r w:rsidRPr="5816988C">
        <w:rPr>
          <w:lang w:val="sv-SE" w:eastAsia="sv-SE" w:bidi="en-US"/>
        </w:rPr>
        <w:t xml:space="preserve"> </w:t>
      </w:r>
      <w:proofErr w:type="spellStart"/>
      <w:r w:rsidRPr="5816988C">
        <w:rPr>
          <w:lang w:val="sv-SE" w:eastAsia="sv-SE" w:bidi="en-US"/>
        </w:rPr>
        <w:t>Steelglove</w:t>
      </w:r>
      <w:proofErr w:type="spellEnd"/>
      <w:r w:rsidRPr="5816988C">
        <w:rPr>
          <w:lang w:val="sv-SE" w:eastAsia="sv-SE" w:bidi="en-US"/>
        </w:rPr>
        <w:t xml:space="preserve"> använder ekonomiska analyser för att uppskatta kostnadseffekterna av olika leveransperioder. Genom att jämföra transportkostnaderna, kapitalbindning och räntekostnaderna beräknar företaget hur mycket de kan spara genom att implementera veckoleveranser. </w:t>
      </w:r>
    </w:p>
    <w:p w14:paraId="32170C35" w14:textId="6F8C6685" w:rsidR="73F7603D" w:rsidRDefault="004908EA" w:rsidP="73F7603D">
      <w:pPr>
        <w:jc w:val="left"/>
        <w:rPr>
          <w:lang w:val="sv-SE" w:eastAsia="sv-SE" w:bidi="en-US"/>
        </w:rPr>
      </w:pPr>
      <w:r w:rsidRPr="5816988C">
        <w:rPr>
          <w:lang w:val="sv-SE" w:eastAsia="sv-SE" w:bidi="en-US"/>
        </w:rPr>
        <w:t xml:space="preserve">I beräkningarna kan man även framföra den nuvarande kapitalbindningen för </w:t>
      </w:r>
      <w:proofErr w:type="spellStart"/>
      <w:r w:rsidRPr="5816988C">
        <w:rPr>
          <w:lang w:val="sv-SE" w:eastAsia="sv-SE" w:bidi="en-US"/>
        </w:rPr>
        <w:t>steelglove</w:t>
      </w:r>
      <w:proofErr w:type="spellEnd"/>
      <w:r w:rsidRPr="5816988C">
        <w:rPr>
          <w:lang w:val="sv-SE" w:eastAsia="sv-SE" w:bidi="en-US"/>
        </w:rPr>
        <w:t xml:space="preserve"> som beräknas 21 638 000 * 0,25 = 5 409 500 sek (nuvarande medellagervärdet * internräntan</w:t>
      </w:r>
      <w:r w:rsidR="4C124F5C" w:rsidRPr="5816988C">
        <w:rPr>
          <w:lang w:val="sv-SE" w:eastAsia="sv-SE" w:bidi="en-US"/>
        </w:rPr>
        <w:t>)</w:t>
      </w:r>
    </w:p>
    <w:p w14:paraId="09873FEB" w14:textId="34DCF0B9" w:rsidR="73F7603D" w:rsidRDefault="73F7603D" w:rsidP="73F7603D">
      <w:pPr>
        <w:jc w:val="left"/>
        <w:rPr>
          <w:lang w:val="sv-SE" w:eastAsia="sv-SE" w:bidi="en-US"/>
        </w:rPr>
      </w:pPr>
    </w:p>
    <w:p w14:paraId="730E4649" w14:textId="00D9502F" w:rsidR="56A526C8" w:rsidRDefault="56A526C8" w:rsidP="73F7603D">
      <w:pPr>
        <w:jc w:val="left"/>
        <w:rPr>
          <w:b/>
          <w:lang w:val="sv-SE" w:eastAsia="sv-SE" w:bidi="en-US"/>
        </w:rPr>
      </w:pPr>
      <w:r w:rsidRPr="683B8159">
        <w:rPr>
          <w:b/>
          <w:lang w:val="sv-SE" w:eastAsia="sv-SE" w:bidi="en-US"/>
        </w:rPr>
        <w:t>Godsmottagning:</w:t>
      </w:r>
    </w:p>
    <w:p w14:paraId="46EA9A55" w14:textId="0EDEEDDB" w:rsidR="766BE51E" w:rsidRDefault="766BE51E" w:rsidP="73F7603D">
      <w:pPr>
        <w:jc w:val="left"/>
        <w:rPr>
          <w:lang w:val="sv-SE" w:eastAsia="sv-SE" w:bidi="en-US"/>
        </w:rPr>
      </w:pPr>
      <w:r w:rsidRPr="73F7603D">
        <w:rPr>
          <w:lang w:val="sv-SE" w:eastAsia="sv-SE" w:bidi="en-US"/>
        </w:rPr>
        <w:t xml:space="preserve">Godsmottagningen hanterar årligen 861 ton råmaterial. </w:t>
      </w:r>
      <w:r w:rsidR="0ED6C1A7" w:rsidRPr="73F7603D">
        <w:rPr>
          <w:lang w:val="sv-SE" w:eastAsia="sv-SE" w:bidi="en-US"/>
        </w:rPr>
        <w:t xml:space="preserve">Leveransintervallens längd påverkar verksamhetens olika delar på olika sätt då kortare leveranser så som </w:t>
      </w:r>
      <w:r w:rsidR="2B02E61F" w:rsidRPr="73F7603D">
        <w:rPr>
          <w:lang w:val="sv-SE" w:eastAsia="sv-SE" w:bidi="en-US"/>
        </w:rPr>
        <w:t xml:space="preserve">veckovis leveranser innebär en jämnare arbetsbelastning för </w:t>
      </w:r>
      <w:r w:rsidR="4BE81A03" w:rsidRPr="73F7603D">
        <w:rPr>
          <w:lang w:val="sv-SE" w:eastAsia="sv-SE" w:bidi="en-US"/>
        </w:rPr>
        <w:t>godsmottagningen, upphandlingsavdelningen och produktionen. Vilket i sin tur leder till en kontinuerlig produktionscykel som kommer med flera fördelar:</w:t>
      </w:r>
    </w:p>
    <w:p w14:paraId="3C728481" w14:textId="723686B4" w:rsidR="4BE81A03" w:rsidRDefault="4BE81A03" w:rsidP="73F7603D">
      <w:pPr>
        <w:pStyle w:val="ListParagraph"/>
        <w:numPr>
          <w:ilvl w:val="0"/>
          <w:numId w:val="31"/>
        </w:numPr>
        <w:jc w:val="left"/>
        <w:rPr>
          <w:lang w:val="sv-SE" w:eastAsia="sv-SE" w:bidi="en-US"/>
        </w:rPr>
      </w:pPr>
      <w:r w:rsidRPr="73F7603D">
        <w:rPr>
          <w:lang w:val="sv-SE" w:eastAsia="sv-SE" w:bidi="en-US"/>
        </w:rPr>
        <w:t>Arbetare kan jobba i ett konstant balanserat tempo</w:t>
      </w:r>
    </w:p>
    <w:p w14:paraId="6DF550AE" w14:textId="6252ACCE" w:rsidR="4BE81A03" w:rsidRDefault="4BE81A03" w:rsidP="73F7603D">
      <w:pPr>
        <w:pStyle w:val="ListParagraph"/>
        <w:numPr>
          <w:ilvl w:val="0"/>
          <w:numId w:val="31"/>
        </w:numPr>
        <w:jc w:val="left"/>
        <w:rPr>
          <w:lang w:val="sv-SE" w:eastAsia="sv-SE" w:bidi="en-US"/>
        </w:rPr>
      </w:pPr>
      <w:r w:rsidRPr="73F7603D">
        <w:rPr>
          <w:lang w:val="sv-SE" w:eastAsia="sv-SE" w:bidi="en-US"/>
        </w:rPr>
        <w:t>Riskerna för överbelastning under stora inleveranser minskar</w:t>
      </w:r>
    </w:p>
    <w:p w14:paraId="56CBEE31" w14:textId="338B6336" w:rsidR="4BE81A03" w:rsidRDefault="4BE81A03" w:rsidP="73F7603D">
      <w:pPr>
        <w:pStyle w:val="ListParagraph"/>
        <w:numPr>
          <w:ilvl w:val="0"/>
          <w:numId w:val="31"/>
        </w:numPr>
        <w:jc w:val="left"/>
        <w:rPr>
          <w:lang w:val="sv-SE" w:eastAsia="sv-SE" w:bidi="en-US"/>
        </w:rPr>
      </w:pPr>
      <w:r w:rsidRPr="73F7603D">
        <w:rPr>
          <w:lang w:val="sv-SE" w:eastAsia="sv-SE" w:bidi="en-US"/>
        </w:rPr>
        <w:t>Hantering av material blir mer strukturerat och effektivt</w:t>
      </w:r>
    </w:p>
    <w:p w14:paraId="41EDE176" w14:textId="736FB590" w:rsidR="4BE81A03" w:rsidRDefault="4BE81A03" w:rsidP="73F7603D">
      <w:pPr>
        <w:jc w:val="left"/>
        <w:rPr>
          <w:lang w:val="sv-SE" w:eastAsia="sv-SE" w:bidi="en-US"/>
        </w:rPr>
      </w:pPr>
      <w:r w:rsidRPr="73F7603D">
        <w:rPr>
          <w:lang w:val="sv-SE" w:eastAsia="sv-SE" w:bidi="en-US"/>
        </w:rPr>
        <w:t>Genom att minska kapitalbindningen skapas en bättre balans mellan arbetsbelastning samt resursanvändning. Som</w:t>
      </w:r>
      <w:r w:rsidR="5BC70313" w:rsidRPr="73F7603D">
        <w:rPr>
          <w:lang w:val="sv-SE" w:eastAsia="sv-SE" w:bidi="en-US"/>
        </w:rPr>
        <w:t xml:space="preserve"> i sin tur förbättrar effektivitet och arbetsförhållanden för personal. </w:t>
      </w:r>
    </w:p>
    <w:p w14:paraId="30FE4D85" w14:textId="2B150A35" w:rsidR="73F7603D" w:rsidRDefault="73F7603D" w:rsidP="73F7603D">
      <w:pPr>
        <w:jc w:val="left"/>
        <w:rPr>
          <w:lang w:val="sv-SE" w:eastAsia="sv-SE" w:bidi="en-US"/>
        </w:rPr>
      </w:pPr>
    </w:p>
    <w:p w14:paraId="2D692919" w14:textId="3E59AAAE" w:rsidR="56A526C8" w:rsidRDefault="56A526C8" w:rsidP="73F7603D">
      <w:pPr>
        <w:jc w:val="left"/>
        <w:rPr>
          <w:b/>
          <w:lang w:val="sv-SE" w:eastAsia="sv-SE" w:bidi="en-US"/>
        </w:rPr>
      </w:pPr>
      <w:r w:rsidRPr="683B8159">
        <w:rPr>
          <w:b/>
          <w:lang w:val="sv-SE" w:eastAsia="sv-SE" w:bidi="en-US"/>
        </w:rPr>
        <w:t xml:space="preserve">Produktionsavdelning: </w:t>
      </w:r>
    </w:p>
    <w:p w14:paraId="7818CFAA" w14:textId="6B367337" w:rsidR="0D55313B" w:rsidRDefault="0D55313B" w:rsidP="73F7603D">
      <w:pPr>
        <w:jc w:val="left"/>
        <w:rPr>
          <w:lang w:val="sv-SE" w:eastAsia="sv-SE" w:bidi="en-US"/>
        </w:rPr>
      </w:pPr>
      <w:r w:rsidRPr="5816988C">
        <w:rPr>
          <w:lang w:val="sv-SE" w:eastAsia="sv-SE" w:bidi="en-US"/>
        </w:rPr>
        <w:lastRenderedPageBreak/>
        <w:t xml:space="preserve">För att säkerställa att rätt mängd material levereras till kunder eller lager vid rätt tidpunkt använder </w:t>
      </w:r>
      <w:proofErr w:type="spellStart"/>
      <w:r w:rsidR="068C2EC5" w:rsidRPr="5816988C">
        <w:rPr>
          <w:lang w:val="sv-SE" w:eastAsia="sv-SE" w:bidi="en-US"/>
        </w:rPr>
        <w:t>S</w:t>
      </w:r>
      <w:r w:rsidRPr="5816988C">
        <w:rPr>
          <w:lang w:val="sv-SE" w:eastAsia="sv-SE" w:bidi="en-US"/>
        </w:rPr>
        <w:t>teelglove</w:t>
      </w:r>
      <w:proofErr w:type="spellEnd"/>
      <w:r w:rsidRPr="5816988C">
        <w:rPr>
          <w:lang w:val="sv-SE" w:eastAsia="sv-SE" w:bidi="en-US"/>
        </w:rPr>
        <w:t xml:space="preserve"> sig av produktionsstyrning. Detta sker genom ett </w:t>
      </w:r>
      <w:r w:rsidR="52FFEF66" w:rsidRPr="5816988C">
        <w:rPr>
          <w:lang w:val="sv-SE" w:eastAsia="sv-SE" w:bidi="en-US"/>
        </w:rPr>
        <w:t>resursskä</w:t>
      </w:r>
      <w:r w:rsidR="48D16EC9" w:rsidRPr="5816988C">
        <w:rPr>
          <w:lang w:val="sv-SE" w:eastAsia="sv-SE" w:bidi="en-US"/>
        </w:rPr>
        <w:t>r</w:t>
      </w:r>
      <w:r w:rsidR="52FFEF66" w:rsidRPr="5816988C">
        <w:rPr>
          <w:lang w:val="sv-SE" w:eastAsia="sv-SE" w:bidi="en-US"/>
        </w:rPr>
        <w:t xml:space="preserve">t arbetssätt som optimerar produktionens flöde. </w:t>
      </w:r>
      <w:proofErr w:type="spellStart"/>
      <w:r w:rsidR="52FFEF66" w:rsidRPr="5816988C">
        <w:rPr>
          <w:lang w:val="sv-SE" w:eastAsia="sv-SE" w:bidi="en-US"/>
        </w:rPr>
        <w:t>Steelglove</w:t>
      </w:r>
      <w:proofErr w:type="spellEnd"/>
      <w:r w:rsidR="52FFEF66" w:rsidRPr="5816988C">
        <w:rPr>
          <w:lang w:val="sv-SE" w:eastAsia="sv-SE" w:bidi="en-US"/>
        </w:rPr>
        <w:t xml:space="preserve"> har en varierande leveransperiod men har identifierat flera utmaningar: </w:t>
      </w:r>
    </w:p>
    <w:p w14:paraId="5AC471D8" w14:textId="2697FCD1" w:rsidR="52FFEF66" w:rsidRDefault="52FFEF66" w:rsidP="73F7603D">
      <w:pPr>
        <w:pStyle w:val="ListParagraph"/>
        <w:numPr>
          <w:ilvl w:val="0"/>
          <w:numId w:val="30"/>
        </w:numPr>
        <w:jc w:val="left"/>
        <w:rPr>
          <w:lang w:val="sv-SE" w:eastAsia="sv-SE" w:bidi="en-US"/>
        </w:rPr>
      </w:pPr>
      <w:r w:rsidRPr="73F7603D">
        <w:rPr>
          <w:lang w:val="sv-SE" w:eastAsia="sv-SE" w:bidi="en-US"/>
        </w:rPr>
        <w:t>Längre leveransperioder leder till större mängder bundet kapital</w:t>
      </w:r>
    </w:p>
    <w:p w14:paraId="2DE44DE1" w14:textId="435E2C9D" w:rsidR="52FFEF66" w:rsidRDefault="52FFEF66" w:rsidP="73F7603D">
      <w:pPr>
        <w:pStyle w:val="ListParagraph"/>
        <w:numPr>
          <w:ilvl w:val="0"/>
          <w:numId w:val="30"/>
        </w:numPr>
        <w:jc w:val="left"/>
        <w:rPr>
          <w:lang w:val="sv-SE" w:eastAsia="sv-SE" w:bidi="en-US"/>
        </w:rPr>
      </w:pPr>
      <w:r w:rsidRPr="73F7603D">
        <w:rPr>
          <w:lang w:val="sv-SE" w:eastAsia="sv-SE" w:bidi="en-US"/>
        </w:rPr>
        <w:t>Förseningar i leveranser skapar risk för produktionsstopp samt försämrad leveransförmåga gentemot kunder</w:t>
      </w:r>
    </w:p>
    <w:p w14:paraId="090CA248" w14:textId="7ABEDF58" w:rsidR="6FAFCA32" w:rsidRDefault="6FAFCA32" w:rsidP="73F7603D">
      <w:pPr>
        <w:jc w:val="left"/>
        <w:rPr>
          <w:lang w:val="sv-SE" w:eastAsia="sv-SE" w:bidi="en-US"/>
        </w:rPr>
      </w:pPr>
      <w:r w:rsidRPr="73F7603D">
        <w:rPr>
          <w:lang w:val="sv-SE" w:eastAsia="sv-SE" w:bidi="en-US"/>
        </w:rPr>
        <w:t xml:space="preserve">Med tanke på detta är det avgörande att fokusera på att förhindra långa ledtider och säkra </w:t>
      </w:r>
      <w:r w:rsidR="5817205A" w:rsidRPr="73F7603D">
        <w:rPr>
          <w:lang w:val="sv-SE" w:eastAsia="sv-SE" w:bidi="en-US"/>
        </w:rPr>
        <w:t>punktliga</w:t>
      </w:r>
      <w:r w:rsidRPr="73F7603D">
        <w:rPr>
          <w:lang w:val="sv-SE" w:eastAsia="sv-SE" w:bidi="en-US"/>
        </w:rPr>
        <w:t xml:space="preserve"> leveranser. Detta ger en förbättring för produktionscy</w:t>
      </w:r>
      <w:r w:rsidR="7026F67E" w:rsidRPr="73F7603D">
        <w:rPr>
          <w:lang w:val="sv-SE" w:eastAsia="sv-SE" w:bidi="en-US"/>
        </w:rPr>
        <w:t xml:space="preserve">kelns stabilitet och minskar kapitalbindningen. </w:t>
      </w:r>
      <w:r w:rsidR="7E3F980F" w:rsidRPr="73F7603D">
        <w:rPr>
          <w:lang w:val="sv-SE" w:eastAsia="sv-SE" w:bidi="en-US"/>
        </w:rPr>
        <w:t>Som är viktigt för att upprätthålla en effektiv och konkurrenskraftig verksamhet.</w:t>
      </w:r>
    </w:p>
    <w:p w14:paraId="49C6A615" w14:textId="0520615E" w:rsidR="73F7603D" w:rsidRDefault="73F7603D" w:rsidP="73F7603D">
      <w:pPr>
        <w:jc w:val="left"/>
        <w:rPr>
          <w:lang w:val="sv-SE" w:eastAsia="sv-SE" w:bidi="en-US"/>
        </w:rPr>
      </w:pPr>
    </w:p>
    <w:p w14:paraId="4D31967C" w14:textId="661C5859" w:rsidR="006A4652" w:rsidRPr="006A4652" w:rsidRDefault="006A4652" w:rsidP="2190C6E2">
      <w:pPr>
        <w:pStyle w:val="Heading2"/>
        <w:jc w:val="left"/>
        <w:rPr>
          <w:rFonts w:ascii="Times New Roman" w:hAnsi="Times New Roman" w:cs="Times New Roman"/>
          <w:sz w:val="24"/>
          <w:szCs w:val="24"/>
          <w:lang w:val="en-GB" w:eastAsia="sv-SE" w:bidi="en-US"/>
        </w:rPr>
      </w:pPr>
      <w:bookmarkStart w:id="13" w:name="_Toc455654378"/>
      <w:r w:rsidRPr="2190C6E2">
        <w:rPr>
          <w:rFonts w:ascii="Times New Roman" w:hAnsi="Times New Roman" w:cs="Times New Roman"/>
          <w:sz w:val="24"/>
          <w:szCs w:val="24"/>
          <w:lang w:val="en-GB" w:eastAsia="sv-SE" w:bidi="en-US"/>
        </w:rPr>
        <w:t xml:space="preserve">Q2 - </w:t>
      </w:r>
      <w:r w:rsidR="00AE31D9" w:rsidRPr="2190C6E2">
        <w:rPr>
          <w:rFonts w:ascii="Times New Roman" w:hAnsi="Times New Roman" w:cs="Times New Roman"/>
          <w:sz w:val="24"/>
          <w:szCs w:val="24"/>
          <w:lang w:val="en-GB" w:eastAsia="sv-SE" w:bidi="en-US"/>
        </w:rPr>
        <w:t>A</w:t>
      </w:r>
      <w:r w:rsidRPr="2190C6E2">
        <w:rPr>
          <w:rFonts w:ascii="Times New Roman" w:hAnsi="Times New Roman" w:cs="Times New Roman"/>
          <w:sz w:val="24"/>
          <w:szCs w:val="24"/>
          <w:lang w:val="en-GB" w:eastAsia="sv-SE" w:bidi="en-US"/>
        </w:rPr>
        <w:t>ssembly to order (ATO)</w:t>
      </w:r>
      <w:bookmarkEnd w:id="13"/>
    </w:p>
    <w:p w14:paraId="673C005E" w14:textId="7B3A2D93" w:rsidR="07A237C2" w:rsidRPr="00E47DD6" w:rsidRDefault="07A237C2" w:rsidP="2190C6E2">
      <w:pPr>
        <w:jc w:val="left"/>
        <w:rPr>
          <w:rFonts w:eastAsia="Arial"/>
          <w:color w:val="000000" w:themeColor="text1"/>
        </w:rPr>
      </w:pPr>
    </w:p>
    <w:p w14:paraId="5E0ADB89" w14:textId="7858FD96" w:rsidR="00E74DB1" w:rsidRPr="006A4652" w:rsidRDefault="00E74DB1" w:rsidP="2190C6E2">
      <w:pPr>
        <w:jc w:val="left"/>
        <w:rPr>
          <w:lang w:val="sv-SE"/>
        </w:rPr>
      </w:pPr>
      <w:r w:rsidRPr="5816988C">
        <w:rPr>
          <w:rFonts w:eastAsia="Arial"/>
          <w:color w:val="000000" w:themeColor="text1"/>
          <w:lang w:val="sv-SE"/>
        </w:rPr>
        <w:t xml:space="preserve">För att minska kapitalbindningen för vissa företag används det av en metod och det kallas för Assembly to order (ATO). ATO är när man producerar en halv producerad produkt som sedan lagras och sedan när kunden placerar sin order så producerar företaget den välproducerade produkten och sen blir den klar för leverans. </w:t>
      </w:r>
    </w:p>
    <w:p w14:paraId="7136F379" w14:textId="37A2AA76" w:rsidR="5120D4C3" w:rsidRPr="006A4652" w:rsidRDefault="5120D4C3">
      <w:pPr>
        <w:rPr>
          <w:lang w:val="sv-SE"/>
        </w:rPr>
      </w:pPr>
    </w:p>
    <w:tbl>
      <w:tblPr>
        <w:tblW w:w="0" w:type="auto"/>
        <w:tblLayout w:type="fixed"/>
        <w:tblLook w:val="06A0" w:firstRow="1" w:lastRow="0" w:firstColumn="1" w:lastColumn="0" w:noHBand="1" w:noVBand="1"/>
      </w:tblPr>
      <w:tblGrid>
        <w:gridCol w:w="1600"/>
        <w:gridCol w:w="970"/>
        <w:gridCol w:w="1285"/>
        <w:gridCol w:w="1285"/>
        <w:gridCol w:w="1285"/>
        <w:gridCol w:w="1285"/>
      </w:tblGrid>
      <w:tr w:rsidR="5120D4C3" w14:paraId="7990C91D" w14:textId="77777777" w:rsidTr="5120D4C3">
        <w:trPr>
          <w:trHeight w:val="495"/>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F051B" w14:textId="75DA60B1" w:rsidR="5120D4C3" w:rsidRDefault="5120D4C3" w:rsidP="5120D4C3">
            <w:pPr>
              <w:rPr>
                <w:sz w:val="22"/>
                <w:szCs w:val="22"/>
              </w:rPr>
            </w:pPr>
            <w:r w:rsidRPr="2190C6E2">
              <w:rPr>
                <w:rFonts w:eastAsia="Arial"/>
                <w:sz w:val="22"/>
                <w:szCs w:val="22"/>
              </w:rPr>
              <w:t>Product type</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6503A3" w14:textId="5E00574F" w:rsidR="5120D4C3" w:rsidRDefault="5120D4C3" w:rsidP="5120D4C3">
            <w:pPr>
              <w:rPr>
                <w:sz w:val="22"/>
                <w:szCs w:val="22"/>
              </w:rPr>
            </w:pPr>
            <w:r w:rsidRPr="2190C6E2">
              <w:rPr>
                <w:rFonts w:eastAsia="Arial"/>
                <w:sz w:val="22"/>
                <w:szCs w:val="22"/>
              </w:rPr>
              <w:t>Value</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8A197" w14:textId="49EDBE3F" w:rsidR="5120D4C3" w:rsidRDefault="5120D4C3" w:rsidP="5120D4C3">
            <w:pPr>
              <w:rPr>
                <w:sz w:val="22"/>
                <w:szCs w:val="22"/>
              </w:rPr>
            </w:pPr>
            <w:r w:rsidRPr="2190C6E2">
              <w:rPr>
                <w:rFonts w:eastAsia="Arial"/>
                <w:sz w:val="22"/>
                <w:szCs w:val="22"/>
              </w:rPr>
              <w:t>DW</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09D891" w14:textId="71BECCFB" w:rsidR="5120D4C3" w:rsidRDefault="5120D4C3" w:rsidP="5120D4C3">
            <w:pPr>
              <w:rPr>
                <w:sz w:val="22"/>
                <w:szCs w:val="22"/>
              </w:rPr>
            </w:pPr>
            <w:r w:rsidRPr="2190C6E2">
              <w:rPr>
                <w:rFonts w:eastAsia="Arial"/>
                <w:sz w:val="22"/>
                <w:szCs w:val="22"/>
              </w:rPr>
              <w:t>CW</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BDA73E" w14:textId="40758F28" w:rsidR="5120D4C3" w:rsidRDefault="5120D4C3" w:rsidP="5120D4C3">
            <w:pPr>
              <w:rPr>
                <w:sz w:val="22"/>
                <w:szCs w:val="22"/>
              </w:rPr>
            </w:pPr>
            <w:r w:rsidRPr="2190C6E2">
              <w:rPr>
                <w:rFonts w:eastAsia="Arial"/>
                <w:sz w:val="22"/>
                <w:szCs w:val="22"/>
              </w:rPr>
              <w:t>Sold</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D52725" w14:textId="363C327E" w:rsidR="5120D4C3" w:rsidRDefault="5120D4C3" w:rsidP="5120D4C3">
            <w:pPr>
              <w:rPr>
                <w:sz w:val="22"/>
                <w:szCs w:val="22"/>
              </w:rPr>
            </w:pPr>
            <w:r w:rsidRPr="2190C6E2">
              <w:rPr>
                <w:rFonts w:eastAsia="Arial"/>
                <w:sz w:val="22"/>
                <w:szCs w:val="22"/>
              </w:rPr>
              <w:t>Volume by value</w:t>
            </w:r>
          </w:p>
        </w:tc>
      </w:tr>
      <w:tr w:rsidR="5120D4C3" w14:paraId="68587285" w14:textId="77777777" w:rsidTr="5120D4C3">
        <w:trPr>
          <w:trHeight w:val="300"/>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6D1BB0" w14:textId="32031FFD" w:rsidR="5120D4C3" w:rsidRDefault="5120D4C3" w:rsidP="5120D4C3">
            <w:pPr>
              <w:rPr>
                <w:sz w:val="22"/>
                <w:szCs w:val="22"/>
              </w:rPr>
            </w:pPr>
            <w:r w:rsidRPr="2190C6E2">
              <w:rPr>
                <w:rFonts w:eastAsia="Arial"/>
                <w:sz w:val="22"/>
                <w:szCs w:val="22"/>
              </w:rPr>
              <w:t>Bolt gun</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3F8BAD" w14:textId="023477B3" w:rsidR="5120D4C3" w:rsidRDefault="5120D4C3" w:rsidP="5120D4C3">
            <w:pPr>
              <w:rPr>
                <w:sz w:val="22"/>
                <w:szCs w:val="22"/>
              </w:rPr>
            </w:pPr>
            <w:r w:rsidRPr="2190C6E2">
              <w:rPr>
                <w:rFonts w:eastAsia="Arial"/>
                <w:sz w:val="22"/>
                <w:szCs w:val="22"/>
              </w:rPr>
              <w:t>15654</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1E261D" w14:textId="3B5014EB" w:rsidR="5120D4C3" w:rsidRDefault="5120D4C3" w:rsidP="5120D4C3">
            <w:pPr>
              <w:rPr>
                <w:sz w:val="27"/>
                <w:szCs w:val="27"/>
              </w:rPr>
            </w:pPr>
            <w:r w:rsidRPr="5120D4C3">
              <w:rPr>
                <w:sz w:val="27"/>
                <w:szCs w:val="27"/>
              </w:rPr>
              <w:t>119</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A7D8A5" w14:textId="1637A1B7" w:rsidR="5120D4C3" w:rsidRDefault="5120D4C3" w:rsidP="5120D4C3">
            <w:pPr>
              <w:rPr>
                <w:sz w:val="22"/>
                <w:szCs w:val="22"/>
              </w:rPr>
            </w:pPr>
            <w:r w:rsidRPr="2190C6E2">
              <w:rPr>
                <w:rFonts w:eastAsia="Arial"/>
                <w:sz w:val="22"/>
                <w:szCs w:val="22"/>
              </w:rPr>
              <w:t>77</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4145A" w14:textId="68AFE997" w:rsidR="5120D4C3" w:rsidRDefault="5120D4C3" w:rsidP="5120D4C3">
            <w:pPr>
              <w:rPr>
                <w:sz w:val="22"/>
                <w:szCs w:val="22"/>
              </w:rPr>
            </w:pPr>
            <w:r w:rsidRPr="2190C6E2">
              <w:rPr>
                <w:rFonts w:eastAsia="Arial"/>
                <w:sz w:val="22"/>
                <w:szCs w:val="22"/>
              </w:rPr>
              <w:t>1738</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62D7AF" w14:textId="2D96220A" w:rsidR="5120D4C3" w:rsidRDefault="5120D4C3" w:rsidP="5120D4C3">
            <w:pPr>
              <w:rPr>
                <w:sz w:val="22"/>
                <w:szCs w:val="22"/>
              </w:rPr>
            </w:pPr>
            <w:r w:rsidRPr="2190C6E2">
              <w:rPr>
                <w:rFonts w:eastAsia="Arial"/>
                <w:sz w:val="22"/>
                <w:szCs w:val="22"/>
              </w:rPr>
              <w:t>27206652</w:t>
            </w:r>
          </w:p>
        </w:tc>
      </w:tr>
      <w:tr w:rsidR="5120D4C3" w14:paraId="267E570B" w14:textId="77777777" w:rsidTr="5120D4C3">
        <w:trPr>
          <w:trHeight w:val="300"/>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92152" w14:textId="2DE622A6" w:rsidR="5120D4C3" w:rsidRDefault="5120D4C3" w:rsidP="5120D4C3">
            <w:pPr>
              <w:rPr>
                <w:sz w:val="22"/>
                <w:szCs w:val="22"/>
              </w:rPr>
            </w:pPr>
            <w:r w:rsidRPr="2190C6E2">
              <w:rPr>
                <w:rFonts w:eastAsia="Arial"/>
                <w:sz w:val="22"/>
                <w:szCs w:val="22"/>
              </w:rPr>
              <w:t>Needle gun</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62198F" w14:textId="55CA9637" w:rsidR="5120D4C3" w:rsidRDefault="5120D4C3" w:rsidP="5120D4C3">
            <w:pPr>
              <w:rPr>
                <w:sz w:val="22"/>
                <w:szCs w:val="22"/>
              </w:rPr>
            </w:pPr>
            <w:r w:rsidRPr="2190C6E2">
              <w:rPr>
                <w:rFonts w:eastAsia="Arial"/>
                <w:sz w:val="22"/>
                <w:szCs w:val="22"/>
              </w:rPr>
              <w:t>5112</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B5B615" w14:textId="5230C1A3" w:rsidR="5120D4C3" w:rsidRDefault="5120D4C3" w:rsidP="5120D4C3">
            <w:pPr>
              <w:rPr>
                <w:sz w:val="22"/>
                <w:szCs w:val="22"/>
              </w:rPr>
            </w:pPr>
            <w:r w:rsidRPr="2190C6E2">
              <w:rPr>
                <w:rFonts w:eastAsia="Arial"/>
                <w:sz w:val="22"/>
                <w:szCs w:val="22"/>
              </w:rPr>
              <w:t>241</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5DDE8" w14:textId="6FC7646C" w:rsidR="5120D4C3" w:rsidRDefault="5120D4C3" w:rsidP="5120D4C3">
            <w:pPr>
              <w:rPr>
                <w:sz w:val="22"/>
                <w:szCs w:val="22"/>
              </w:rPr>
            </w:pPr>
            <w:r w:rsidRPr="2190C6E2">
              <w:rPr>
                <w:rFonts w:eastAsia="Arial"/>
                <w:sz w:val="22"/>
                <w:szCs w:val="22"/>
              </w:rPr>
              <w:t>157</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97E975" w14:textId="4E236B03" w:rsidR="5120D4C3" w:rsidRDefault="5120D4C3" w:rsidP="5120D4C3">
            <w:pPr>
              <w:rPr>
                <w:sz w:val="22"/>
                <w:szCs w:val="22"/>
              </w:rPr>
            </w:pPr>
            <w:r w:rsidRPr="2190C6E2">
              <w:rPr>
                <w:rFonts w:eastAsia="Arial"/>
                <w:sz w:val="22"/>
                <w:szCs w:val="22"/>
              </w:rPr>
              <w:t>3528</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0E1D69" w14:textId="61C2FA57" w:rsidR="5120D4C3" w:rsidRDefault="5120D4C3" w:rsidP="5120D4C3">
            <w:pPr>
              <w:rPr>
                <w:sz w:val="22"/>
                <w:szCs w:val="22"/>
              </w:rPr>
            </w:pPr>
            <w:r w:rsidRPr="2190C6E2">
              <w:rPr>
                <w:rFonts w:eastAsia="Arial"/>
                <w:sz w:val="22"/>
                <w:szCs w:val="22"/>
              </w:rPr>
              <w:t>18035136</w:t>
            </w:r>
          </w:p>
        </w:tc>
      </w:tr>
      <w:tr w:rsidR="5120D4C3" w14:paraId="0BDB8A9E" w14:textId="77777777" w:rsidTr="5120D4C3">
        <w:trPr>
          <w:trHeight w:val="300"/>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00E4B" w14:textId="719F7A39" w:rsidR="5120D4C3" w:rsidRDefault="5120D4C3" w:rsidP="5120D4C3">
            <w:pPr>
              <w:rPr>
                <w:sz w:val="22"/>
                <w:szCs w:val="22"/>
              </w:rPr>
            </w:pPr>
            <w:r w:rsidRPr="2190C6E2">
              <w:rPr>
                <w:rFonts w:eastAsia="Arial"/>
                <w:sz w:val="22"/>
                <w:szCs w:val="22"/>
              </w:rPr>
              <w:t>Steel pusher</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EFCA96" w14:textId="6C3E2314" w:rsidR="5120D4C3" w:rsidRDefault="5120D4C3" w:rsidP="5120D4C3">
            <w:pPr>
              <w:rPr>
                <w:sz w:val="22"/>
                <w:szCs w:val="22"/>
              </w:rPr>
            </w:pPr>
            <w:r w:rsidRPr="2190C6E2">
              <w:rPr>
                <w:rFonts w:eastAsia="Arial"/>
                <w:sz w:val="22"/>
                <w:szCs w:val="22"/>
              </w:rPr>
              <w:t>4703</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B5447B" w14:textId="6A7944EA" w:rsidR="5120D4C3" w:rsidRDefault="5120D4C3" w:rsidP="5120D4C3">
            <w:pPr>
              <w:rPr>
                <w:sz w:val="22"/>
                <w:szCs w:val="22"/>
              </w:rPr>
            </w:pPr>
            <w:r w:rsidRPr="2190C6E2">
              <w:rPr>
                <w:rFonts w:eastAsia="Arial"/>
                <w:sz w:val="22"/>
                <w:szCs w:val="22"/>
              </w:rPr>
              <w:t>521</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54E354" w14:textId="1F0ABA31" w:rsidR="5120D4C3" w:rsidRDefault="5120D4C3" w:rsidP="5120D4C3">
            <w:pPr>
              <w:rPr>
                <w:sz w:val="22"/>
                <w:szCs w:val="22"/>
              </w:rPr>
            </w:pPr>
            <w:r w:rsidRPr="2190C6E2">
              <w:rPr>
                <w:rFonts w:eastAsia="Arial"/>
                <w:sz w:val="22"/>
                <w:szCs w:val="22"/>
              </w:rPr>
              <w:t>340</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999766" w14:textId="57583E02" w:rsidR="5120D4C3" w:rsidRDefault="5120D4C3" w:rsidP="5120D4C3">
            <w:pPr>
              <w:rPr>
                <w:sz w:val="22"/>
                <w:szCs w:val="22"/>
              </w:rPr>
            </w:pPr>
            <w:r w:rsidRPr="2190C6E2">
              <w:rPr>
                <w:rFonts w:eastAsia="Arial"/>
                <w:sz w:val="22"/>
                <w:szCs w:val="22"/>
              </w:rPr>
              <w:t>7617</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584CB4" w14:textId="2D42C57D" w:rsidR="5120D4C3" w:rsidRDefault="5120D4C3" w:rsidP="5120D4C3">
            <w:pPr>
              <w:rPr>
                <w:sz w:val="22"/>
                <w:szCs w:val="22"/>
              </w:rPr>
            </w:pPr>
            <w:r w:rsidRPr="2190C6E2">
              <w:rPr>
                <w:rFonts w:eastAsia="Arial"/>
                <w:sz w:val="22"/>
                <w:szCs w:val="22"/>
              </w:rPr>
              <w:t>35822751</w:t>
            </w:r>
          </w:p>
        </w:tc>
      </w:tr>
      <w:tr w:rsidR="5120D4C3" w14:paraId="62613549" w14:textId="77777777" w:rsidTr="5120D4C3">
        <w:trPr>
          <w:trHeight w:val="300"/>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CA7ECB" w14:textId="177B5FD8" w:rsidR="5120D4C3" w:rsidRDefault="5120D4C3" w:rsidP="5120D4C3">
            <w:pPr>
              <w:rPr>
                <w:sz w:val="22"/>
                <w:szCs w:val="22"/>
              </w:rPr>
            </w:pPr>
            <w:r w:rsidRPr="2190C6E2">
              <w:rPr>
                <w:rFonts w:eastAsia="Arial"/>
                <w:sz w:val="22"/>
                <w:szCs w:val="22"/>
              </w:rPr>
              <w:t>Square hammer</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8EE0DB" w14:textId="672B3396" w:rsidR="5120D4C3" w:rsidRDefault="5120D4C3" w:rsidP="5120D4C3">
            <w:pPr>
              <w:rPr>
                <w:sz w:val="22"/>
                <w:szCs w:val="22"/>
              </w:rPr>
            </w:pPr>
            <w:r w:rsidRPr="2190C6E2">
              <w:rPr>
                <w:rFonts w:eastAsia="Arial"/>
                <w:sz w:val="22"/>
                <w:szCs w:val="22"/>
              </w:rPr>
              <w:t>4613</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A396A8" w14:textId="4B622093" w:rsidR="5120D4C3" w:rsidRDefault="5120D4C3" w:rsidP="5120D4C3">
            <w:pPr>
              <w:rPr>
                <w:sz w:val="22"/>
                <w:szCs w:val="22"/>
              </w:rPr>
            </w:pPr>
            <w:r w:rsidRPr="2190C6E2">
              <w:rPr>
                <w:rFonts w:eastAsia="Arial"/>
                <w:sz w:val="22"/>
                <w:szCs w:val="22"/>
              </w:rPr>
              <w:t>185</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D319DA" w14:textId="1E2DDC4D" w:rsidR="5120D4C3" w:rsidRDefault="5120D4C3" w:rsidP="5120D4C3">
            <w:pPr>
              <w:rPr>
                <w:sz w:val="22"/>
                <w:szCs w:val="22"/>
              </w:rPr>
            </w:pPr>
            <w:r w:rsidRPr="2190C6E2">
              <w:rPr>
                <w:rFonts w:eastAsia="Arial"/>
                <w:sz w:val="22"/>
                <w:szCs w:val="22"/>
              </w:rPr>
              <w:t>121</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F751C" w14:textId="56393395" w:rsidR="5120D4C3" w:rsidRDefault="5120D4C3" w:rsidP="5120D4C3">
            <w:pPr>
              <w:rPr>
                <w:sz w:val="22"/>
                <w:szCs w:val="22"/>
              </w:rPr>
            </w:pPr>
            <w:r w:rsidRPr="2190C6E2">
              <w:rPr>
                <w:rFonts w:eastAsia="Arial"/>
                <w:sz w:val="22"/>
                <w:szCs w:val="22"/>
              </w:rPr>
              <w:t>2707</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2DA231" w14:textId="03CB83B7" w:rsidR="5120D4C3" w:rsidRDefault="5120D4C3" w:rsidP="5120D4C3">
            <w:pPr>
              <w:rPr>
                <w:sz w:val="22"/>
                <w:szCs w:val="22"/>
              </w:rPr>
            </w:pPr>
            <w:r w:rsidRPr="2190C6E2">
              <w:rPr>
                <w:rFonts w:eastAsia="Arial"/>
                <w:sz w:val="22"/>
                <w:szCs w:val="22"/>
              </w:rPr>
              <w:t>12481977</w:t>
            </w:r>
          </w:p>
        </w:tc>
      </w:tr>
      <w:tr w:rsidR="5120D4C3" w14:paraId="6530E30A" w14:textId="77777777" w:rsidTr="5120D4C3">
        <w:trPr>
          <w:trHeight w:val="300"/>
        </w:trPr>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07E60" w14:textId="3EDC79ED" w:rsidR="5120D4C3" w:rsidRDefault="5120D4C3" w:rsidP="5120D4C3">
            <w:pPr>
              <w:rPr>
                <w:sz w:val="22"/>
                <w:szCs w:val="22"/>
              </w:rPr>
            </w:pPr>
            <w:r w:rsidRPr="2190C6E2">
              <w:rPr>
                <w:rFonts w:eastAsia="Arial"/>
                <w:sz w:val="22"/>
                <w:szCs w:val="22"/>
              </w:rPr>
              <w:t>Total</w:t>
            </w:r>
          </w:p>
        </w:tc>
        <w:tc>
          <w:tcPr>
            <w:tcW w:w="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02EB27" w14:textId="161D96F6" w:rsidR="5120D4C3" w:rsidRDefault="5120D4C3" w:rsidP="5120D4C3">
            <w:pPr>
              <w:rPr>
                <w:sz w:val="22"/>
                <w:szCs w:val="22"/>
              </w:rPr>
            </w:pPr>
            <w:r w:rsidRPr="2190C6E2">
              <w:rPr>
                <w:rFonts w:eastAsia="Arial"/>
                <w:sz w:val="22"/>
                <w:szCs w:val="22"/>
              </w:rPr>
              <w:t>30 082</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9BF171" w14:textId="49F1A731" w:rsidR="5120D4C3" w:rsidRDefault="5120D4C3" w:rsidP="5120D4C3">
            <w:pPr>
              <w:rPr>
                <w:sz w:val="22"/>
                <w:szCs w:val="22"/>
              </w:rPr>
            </w:pPr>
            <w:r w:rsidRPr="2190C6E2">
              <w:rPr>
                <w:rFonts w:eastAsia="Arial"/>
                <w:sz w:val="22"/>
                <w:szCs w:val="22"/>
              </w:rPr>
              <w:t>1066</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51311" w14:textId="12B4A545" w:rsidR="5120D4C3" w:rsidRDefault="5120D4C3" w:rsidP="5120D4C3">
            <w:pPr>
              <w:rPr>
                <w:sz w:val="22"/>
                <w:szCs w:val="22"/>
              </w:rPr>
            </w:pPr>
            <w:r w:rsidRPr="2190C6E2">
              <w:rPr>
                <w:rFonts w:eastAsia="Arial"/>
                <w:sz w:val="22"/>
                <w:szCs w:val="22"/>
              </w:rPr>
              <w:t>695</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B5B19" w14:textId="10EA763D" w:rsidR="5120D4C3" w:rsidRDefault="5120D4C3" w:rsidP="5120D4C3">
            <w:pPr>
              <w:rPr>
                <w:sz w:val="22"/>
                <w:szCs w:val="22"/>
              </w:rPr>
            </w:pPr>
            <w:r w:rsidRPr="2190C6E2">
              <w:rPr>
                <w:rFonts w:eastAsia="Arial"/>
                <w:sz w:val="22"/>
                <w:szCs w:val="22"/>
              </w:rPr>
              <w:t>15590</w:t>
            </w:r>
          </w:p>
        </w:tc>
        <w:tc>
          <w:tcPr>
            <w:tcW w:w="12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B3F459" w14:textId="7D86512D" w:rsidR="5120D4C3" w:rsidRDefault="5120D4C3" w:rsidP="5120D4C3">
            <w:pPr>
              <w:rPr>
                <w:sz w:val="22"/>
                <w:szCs w:val="22"/>
              </w:rPr>
            </w:pPr>
            <w:r w:rsidRPr="2190C6E2">
              <w:rPr>
                <w:rFonts w:eastAsia="Arial"/>
                <w:sz w:val="22"/>
                <w:szCs w:val="22"/>
              </w:rPr>
              <w:t>93 546 516</w:t>
            </w:r>
          </w:p>
        </w:tc>
      </w:tr>
    </w:tbl>
    <w:p w14:paraId="0D466AC4" w14:textId="357A0B73" w:rsidR="5120D4C3" w:rsidRDefault="00C85BA3" w:rsidP="5816988C">
      <w:pPr>
        <w:jc w:val="left"/>
        <w:rPr>
          <w:rFonts w:eastAsia="Arial"/>
          <w:b/>
          <w:bCs/>
          <w:i/>
          <w:iCs/>
          <w:color w:val="000000" w:themeColor="text1"/>
          <w:sz w:val="22"/>
          <w:szCs w:val="22"/>
          <w:lang w:val="sv-SE"/>
        </w:rPr>
      </w:pPr>
      <w:r w:rsidRPr="5816988C">
        <w:rPr>
          <w:rFonts w:eastAsia="Arial"/>
          <w:b/>
          <w:bCs/>
          <w:i/>
          <w:iCs/>
          <w:color w:val="000000" w:themeColor="text1"/>
          <w:sz w:val="22"/>
          <w:szCs w:val="22"/>
          <w:lang w:val="sv-SE"/>
        </w:rPr>
        <w:t>Tabell</w:t>
      </w:r>
      <w:r w:rsidR="21F0C57C" w:rsidRPr="5816988C">
        <w:rPr>
          <w:rFonts w:eastAsia="Arial"/>
          <w:b/>
          <w:bCs/>
          <w:i/>
          <w:iCs/>
          <w:color w:val="000000" w:themeColor="text1"/>
          <w:sz w:val="22"/>
          <w:szCs w:val="22"/>
          <w:lang w:val="sv-SE"/>
        </w:rPr>
        <w:t xml:space="preserve"> 3. </w:t>
      </w:r>
      <w:r w:rsidR="523EA68E" w:rsidRPr="5816988C">
        <w:rPr>
          <w:rFonts w:eastAsia="Arial"/>
          <w:b/>
          <w:bCs/>
          <w:i/>
          <w:iCs/>
          <w:color w:val="000000" w:themeColor="text1"/>
          <w:sz w:val="22"/>
          <w:szCs w:val="22"/>
          <w:lang w:val="sv-SE"/>
        </w:rPr>
        <w:t>Vi</w:t>
      </w:r>
      <w:r w:rsidR="21F0C57C" w:rsidRPr="5816988C">
        <w:rPr>
          <w:rFonts w:eastAsia="Arial"/>
          <w:b/>
          <w:bCs/>
          <w:i/>
          <w:iCs/>
          <w:color w:val="000000" w:themeColor="text1"/>
          <w:sz w:val="22"/>
          <w:szCs w:val="22"/>
          <w:lang w:val="sv-SE"/>
        </w:rPr>
        <w:t>sar de fyra</w:t>
      </w:r>
      <w:r w:rsidR="26612474" w:rsidRPr="5816988C">
        <w:rPr>
          <w:rFonts w:eastAsia="Arial"/>
          <w:b/>
          <w:bCs/>
          <w:i/>
          <w:iCs/>
          <w:color w:val="000000" w:themeColor="text1"/>
          <w:sz w:val="22"/>
          <w:szCs w:val="22"/>
          <w:lang w:val="sv-SE"/>
        </w:rPr>
        <w:t xml:space="preserve"> första </w:t>
      </w:r>
      <w:r w:rsidR="7CC2F315" w:rsidRPr="5816988C">
        <w:rPr>
          <w:rFonts w:eastAsia="Arial"/>
          <w:b/>
          <w:bCs/>
          <w:i/>
          <w:iCs/>
          <w:color w:val="000000" w:themeColor="text1"/>
          <w:sz w:val="22"/>
          <w:szCs w:val="22"/>
          <w:lang w:val="sv-SE"/>
        </w:rPr>
        <w:t xml:space="preserve">artiklarna före tillämpning av ATO </w:t>
      </w:r>
    </w:p>
    <w:tbl>
      <w:tblPr>
        <w:tblW w:w="7668" w:type="dxa"/>
        <w:tblLayout w:type="fixed"/>
        <w:tblLook w:val="06A0" w:firstRow="1" w:lastRow="0" w:firstColumn="1" w:lastColumn="0" w:noHBand="1" w:noVBand="1"/>
      </w:tblPr>
      <w:tblGrid>
        <w:gridCol w:w="1587"/>
        <w:gridCol w:w="1587"/>
        <w:gridCol w:w="1587"/>
        <w:gridCol w:w="1587"/>
        <w:gridCol w:w="1320"/>
      </w:tblGrid>
      <w:tr w:rsidR="5120D4C3" w14:paraId="19ABE86D" w14:textId="77777777" w:rsidTr="683B8159">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2F914" w14:textId="1ED329EA" w:rsidR="5120D4C3" w:rsidRPr="00E47DD6" w:rsidRDefault="5120D4C3" w:rsidP="5120D4C3">
            <w:pPr>
              <w:rPr>
                <w:lang w:val="sv-SE"/>
              </w:rPr>
            </w:pP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450168" w14:textId="7B70117B" w:rsidR="5120D4C3" w:rsidRDefault="03B8E97D" w:rsidP="5120D4C3">
            <w:pPr>
              <w:rPr>
                <w:sz w:val="22"/>
                <w:szCs w:val="22"/>
              </w:rPr>
            </w:pPr>
            <w:r w:rsidRPr="683B8159">
              <w:rPr>
                <w:rFonts w:eastAsia="Arial"/>
                <w:sz w:val="22"/>
                <w:szCs w:val="22"/>
              </w:rPr>
              <w:t>V</w:t>
            </w:r>
            <w:r w:rsidR="561D61F2" w:rsidRPr="683B8159">
              <w:rPr>
                <w:rFonts w:eastAsia="Arial"/>
                <w:sz w:val="22"/>
                <w:szCs w:val="22"/>
              </w:rPr>
              <w:t>alue</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1087C" w14:textId="0E1E25B6" w:rsidR="5120D4C3" w:rsidRDefault="5120D4C3" w:rsidP="5120D4C3">
            <w:pPr>
              <w:rPr>
                <w:sz w:val="22"/>
                <w:szCs w:val="22"/>
              </w:rPr>
            </w:pPr>
            <w:r w:rsidRPr="2190C6E2">
              <w:rPr>
                <w:rFonts w:eastAsia="Arial"/>
                <w:sz w:val="22"/>
                <w:szCs w:val="22"/>
              </w:rPr>
              <w:t>DW</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C69FBB" w14:textId="3F9A5818" w:rsidR="5120D4C3" w:rsidRDefault="5120D4C3" w:rsidP="5120D4C3">
            <w:pPr>
              <w:rPr>
                <w:sz w:val="22"/>
                <w:szCs w:val="22"/>
              </w:rPr>
            </w:pPr>
            <w:r w:rsidRPr="2190C6E2">
              <w:rPr>
                <w:rFonts w:eastAsia="Arial"/>
                <w:sz w:val="22"/>
                <w:szCs w:val="22"/>
              </w:rPr>
              <w:t>CW</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8B333E" w14:textId="0B12C0F4" w:rsidR="5120D4C3" w:rsidRDefault="3B8DD57E" w:rsidP="5120D4C3">
            <w:pPr>
              <w:rPr>
                <w:sz w:val="22"/>
                <w:szCs w:val="22"/>
              </w:rPr>
            </w:pPr>
            <w:r w:rsidRPr="683B8159">
              <w:rPr>
                <w:rFonts w:eastAsia="Arial"/>
                <w:sz w:val="22"/>
                <w:szCs w:val="22"/>
              </w:rPr>
              <w:t>T</w:t>
            </w:r>
            <w:r w:rsidR="561D61F2" w:rsidRPr="683B8159">
              <w:rPr>
                <w:rFonts w:eastAsia="Arial"/>
                <w:sz w:val="22"/>
                <w:szCs w:val="22"/>
              </w:rPr>
              <w:t>he</w:t>
            </w:r>
            <w:r w:rsidR="5120D4C3" w:rsidRPr="2190C6E2">
              <w:rPr>
                <w:rFonts w:eastAsia="Arial"/>
                <w:sz w:val="22"/>
                <w:szCs w:val="22"/>
              </w:rPr>
              <w:t xml:space="preserve"> tied</w:t>
            </w:r>
            <w:r w:rsidR="5BF44044" w:rsidRPr="683B8159">
              <w:rPr>
                <w:rFonts w:eastAsia="Arial"/>
                <w:sz w:val="22"/>
                <w:szCs w:val="22"/>
              </w:rPr>
              <w:t>-</w:t>
            </w:r>
            <w:r w:rsidR="5120D4C3" w:rsidRPr="2190C6E2">
              <w:rPr>
                <w:rFonts w:eastAsia="Arial"/>
                <w:sz w:val="22"/>
                <w:szCs w:val="22"/>
              </w:rPr>
              <w:t>up capital</w:t>
            </w:r>
          </w:p>
        </w:tc>
      </w:tr>
      <w:tr w:rsidR="5120D4C3" w14:paraId="58365399" w14:textId="77777777" w:rsidTr="683B8159">
        <w:trPr>
          <w:trHeight w:val="165"/>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F9C82B" w14:textId="287A1D0F" w:rsidR="5120D4C3" w:rsidRDefault="5120D4C3" w:rsidP="5120D4C3">
            <w:pPr>
              <w:rPr>
                <w:sz w:val="22"/>
                <w:szCs w:val="22"/>
              </w:rPr>
            </w:pPr>
            <w:r w:rsidRPr="2190C6E2">
              <w:rPr>
                <w:rFonts w:eastAsia="Arial"/>
                <w:sz w:val="22"/>
                <w:szCs w:val="22"/>
              </w:rPr>
              <w:t>Bolt gun</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6343BF" w14:textId="599ED37B" w:rsidR="5120D4C3" w:rsidRDefault="5120D4C3" w:rsidP="5120D4C3">
            <w:pPr>
              <w:rPr>
                <w:sz w:val="22"/>
                <w:szCs w:val="22"/>
              </w:rPr>
            </w:pPr>
            <w:r w:rsidRPr="2190C6E2">
              <w:rPr>
                <w:rFonts w:eastAsia="Arial"/>
                <w:sz w:val="22"/>
                <w:szCs w:val="22"/>
              </w:rPr>
              <w:t>15654</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3D4633" w14:textId="3CF947F7" w:rsidR="5120D4C3" w:rsidRDefault="5120D4C3" w:rsidP="5120D4C3">
            <w:pPr>
              <w:rPr>
                <w:sz w:val="27"/>
                <w:szCs w:val="27"/>
              </w:rPr>
            </w:pPr>
            <w:r w:rsidRPr="5120D4C3">
              <w:rPr>
                <w:sz w:val="27"/>
                <w:szCs w:val="27"/>
              </w:rPr>
              <w:t>119</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3EDAB6" w14:textId="607F0D52" w:rsidR="5120D4C3" w:rsidRDefault="5120D4C3" w:rsidP="5120D4C3">
            <w:pPr>
              <w:rPr>
                <w:sz w:val="22"/>
                <w:szCs w:val="22"/>
              </w:rPr>
            </w:pPr>
            <w:r w:rsidRPr="2190C6E2">
              <w:rPr>
                <w:rFonts w:eastAsia="Arial"/>
                <w:sz w:val="22"/>
                <w:szCs w:val="22"/>
              </w:rPr>
              <w:t>77</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C782DD" w14:textId="40D802E9" w:rsidR="5120D4C3" w:rsidRDefault="5120D4C3" w:rsidP="5120D4C3">
            <w:pPr>
              <w:rPr>
                <w:sz w:val="22"/>
                <w:szCs w:val="22"/>
              </w:rPr>
            </w:pPr>
            <w:r w:rsidRPr="2190C6E2">
              <w:rPr>
                <w:rFonts w:eastAsia="Arial"/>
                <w:sz w:val="22"/>
                <w:szCs w:val="22"/>
              </w:rPr>
              <w:t>3 068 184</w:t>
            </w:r>
          </w:p>
        </w:tc>
      </w:tr>
      <w:tr w:rsidR="5120D4C3" w14:paraId="790C0A11" w14:textId="77777777" w:rsidTr="683B8159">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6F216" w14:textId="3B41739D" w:rsidR="5120D4C3" w:rsidRDefault="5120D4C3" w:rsidP="5120D4C3">
            <w:pPr>
              <w:rPr>
                <w:sz w:val="22"/>
                <w:szCs w:val="22"/>
              </w:rPr>
            </w:pPr>
            <w:r w:rsidRPr="2190C6E2">
              <w:rPr>
                <w:rFonts w:eastAsia="Arial"/>
                <w:sz w:val="22"/>
                <w:szCs w:val="22"/>
              </w:rPr>
              <w:t>Needle gun</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3E86B3" w14:textId="7DECFEC0" w:rsidR="5120D4C3" w:rsidRDefault="5120D4C3" w:rsidP="5120D4C3">
            <w:pPr>
              <w:rPr>
                <w:sz w:val="22"/>
                <w:szCs w:val="22"/>
              </w:rPr>
            </w:pPr>
            <w:r w:rsidRPr="2190C6E2">
              <w:rPr>
                <w:rFonts w:eastAsia="Arial"/>
                <w:sz w:val="22"/>
                <w:szCs w:val="22"/>
              </w:rPr>
              <w:t>5112</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5CCE8" w14:textId="6DE0921D" w:rsidR="5120D4C3" w:rsidRDefault="5120D4C3" w:rsidP="5120D4C3">
            <w:pPr>
              <w:rPr>
                <w:sz w:val="22"/>
                <w:szCs w:val="22"/>
              </w:rPr>
            </w:pPr>
            <w:r w:rsidRPr="2190C6E2">
              <w:rPr>
                <w:rFonts w:eastAsia="Arial"/>
                <w:sz w:val="22"/>
                <w:szCs w:val="22"/>
              </w:rPr>
              <w:t>241</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9D4F11" w14:textId="3406BB36" w:rsidR="5120D4C3" w:rsidRDefault="5120D4C3" w:rsidP="5120D4C3">
            <w:pPr>
              <w:rPr>
                <w:sz w:val="22"/>
                <w:szCs w:val="22"/>
              </w:rPr>
            </w:pPr>
            <w:r w:rsidRPr="2190C6E2">
              <w:rPr>
                <w:rFonts w:eastAsia="Arial"/>
                <w:sz w:val="22"/>
                <w:szCs w:val="22"/>
              </w:rPr>
              <w:t>157</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E079F4" w14:textId="4A6D5553" w:rsidR="5120D4C3" w:rsidRDefault="5120D4C3" w:rsidP="5120D4C3">
            <w:pPr>
              <w:rPr>
                <w:sz w:val="22"/>
                <w:szCs w:val="22"/>
              </w:rPr>
            </w:pPr>
            <w:r w:rsidRPr="2190C6E2">
              <w:rPr>
                <w:rFonts w:eastAsia="Arial"/>
                <w:sz w:val="22"/>
                <w:szCs w:val="22"/>
              </w:rPr>
              <w:t>2 034 576</w:t>
            </w:r>
          </w:p>
        </w:tc>
      </w:tr>
      <w:tr w:rsidR="5120D4C3" w14:paraId="3D80C1EF" w14:textId="77777777" w:rsidTr="683B8159">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07FC34" w14:textId="0839830F" w:rsidR="5120D4C3" w:rsidRDefault="5120D4C3" w:rsidP="5120D4C3">
            <w:pPr>
              <w:rPr>
                <w:sz w:val="22"/>
                <w:szCs w:val="22"/>
              </w:rPr>
            </w:pPr>
            <w:r w:rsidRPr="2190C6E2">
              <w:rPr>
                <w:rFonts w:eastAsia="Arial"/>
                <w:sz w:val="22"/>
                <w:szCs w:val="22"/>
              </w:rPr>
              <w:t>Steel pusher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653432" w14:textId="092B40AE" w:rsidR="5120D4C3" w:rsidRDefault="5120D4C3" w:rsidP="5120D4C3">
            <w:pPr>
              <w:rPr>
                <w:sz w:val="22"/>
                <w:szCs w:val="22"/>
              </w:rPr>
            </w:pPr>
            <w:r w:rsidRPr="2190C6E2">
              <w:rPr>
                <w:rFonts w:eastAsia="Arial"/>
                <w:sz w:val="22"/>
                <w:szCs w:val="22"/>
              </w:rPr>
              <w:t>4703</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62CBC7" w14:textId="7DB072DF" w:rsidR="5120D4C3" w:rsidRDefault="5120D4C3" w:rsidP="5120D4C3">
            <w:pPr>
              <w:rPr>
                <w:sz w:val="22"/>
                <w:szCs w:val="22"/>
              </w:rPr>
            </w:pPr>
            <w:r w:rsidRPr="2190C6E2">
              <w:rPr>
                <w:rFonts w:eastAsia="Arial"/>
                <w:sz w:val="22"/>
                <w:szCs w:val="22"/>
              </w:rPr>
              <w:t>521</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A90090" w14:textId="47BEA39B" w:rsidR="5120D4C3" w:rsidRDefault="5120D4C3" w:rsidP="5120D4C3">
            <w:pPr>
              <w:rPr>
                <w:sz w:val="22"/>
                <w:szCs w:val="22"/>
              </w:rPr>
            </w:pPr>
            <w:r w:rsidRPr="2190C6E2">
              <w:rPr>
                <w:rFonts w:eastAsia="Arial"/>
                <w:sz w:val="22"/>
                <w:szCs w:val="22"/>
              </w:rPr>
              <w:t>340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AFDAF6" w14:textId="2C3CDEC7" w:rsidR="5120D4C3" w:rsidRDefault="5120D4C3" w:rsidP="5120D4C3">
            <w:pPr>
              <w:rPr>
                <w:sz w:val="22"/>
                <w:szCs w:val="22"/>
              </w:rPr>
            </w:pPr>
            <w:r w:rsidRPr="2190C6E2">
              <w:rPr>
                <w:rFonts w:eastAsia="Arial"/>
                <w:sz w:val="22"/>
                <w:szCs w:val="22"/>
              </w:rPr>
              <w:t>4 049 283</w:t>
            </w:r>
          </w:p>
        </w:tc>
      </w:tr>
      <w:tr w:rsidR="5120D4C3" w14:paraId="3786D1DF" w14:textId="77777777" w:rsidTr="683B8159">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CA5F9" w14:textId="09830DFA" w:rsidR="5120D4C3" w:rsidRDefault="5120D4C3" w:rsidP="5120D4C3">
            <w:pPr>
              <w:rPr>
                <w:sz w:val="22"/>
                <w:szCs w:val="22"/>
              </w:rPr>
            </w:pPr>
            <w:r w:rsidRPr="2190C6E2">
              <w:rPr>
                <w:rFonts w:eastAsia="Arial"/>
                <w:sz w:val="22"/>
                <w:szCs w:val="22"/>
              </w:rPr>
              <w:t>Square hammer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FC40E8" w14:textId="0E30523E" w:rsidR="5120D4C3" w:rsidRDefault="5120D4C3" w:rsidP="5120D4C3">
            <w:pPr>
              <w:rPr>
                <w:sz w:val="22"/>
                <w:szCs w:val="22"/>
              </w:rPr>
            </w:pPr>
            <w:r w:rsidRPr="2190C6E2">
              <w:rPr>
                <w:rFonts w:eastAsia="Arial"/>
                <w:sz w:val="22"/>
                <w:szCs w:val="22"/>
              </w:rPr>
              <w:t>4613</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F8EAD" w14:textId="36611010" w:rsidR="5120D4C3" w:rsidRDefault="5120D4C3" w:rsidP="5120D4C3">
            <w:pPr>
              <w:rPr>
                <w:sz w:val="22"/>
                <w:szCs w:val="22"/>
              </w:rPr>
            </w:pPr>
            <w:r w:rsidRPr="2190C6E2">
              <w:rPr>
                <w:rFonts w:eastAsia="Arial"/>
                <w:sz w:val="22"/>
                <w:szCs w:val="22"/>
              </w:rPr>
              <w:t>185</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378109" w14:textId="0ED4EC1A" w:rsidR="5120D4C3" w:rsidRDefault="5120D4C3" w:rsidP="5120D4C3">
            <w:pPr>
              <w:rPr>
                <w:sz w:val="22"/>
                <w:szCs w:val="22"/>
              </w:rPr>
            </w:pPr>
            <w:r w:rsidRPr="2190C6E2">
              <w:rPr>
                <w:rFonts w:eastAsia="Arial"/>
                <w:sz w:val="22"/>
                <w:szCs w:val="22"/>
              </w:rPr>
              <w:t>121</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07AC57" w14:textId="174F6DD5" w:rsidR="5120D4C3" w:rsidRDefault="5120D4C3" w:rsidP="5120D4C3">
            <w:pPr>
              <w:rPr>
                <w:sz w:val="22"/>
                <w:szCs w:val="22"/>
              </w:rPr>
            </w:pPr>
            <w:r w:rsidRPr="2190C6E2">
              <w:rPr>
                <w:rFonts w:eastAsia="Arial"/>
                <w:sz w:val="22"/>
                <w:szCs w:val="22"/>
              </w:rPr>
              <w:t>1 411 578</w:t>
            </w:r>
          </w:p>
        </w:tc>
      </w:tr>
      <w:tr w:rsidR="5120D4C3" w14:paraId="20838D06" w14:textId="77777777" w:rsidTr="683B8159">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3CC7E6" w14:textId="61227CB2" w:rsidR="5120D4C3" w:rsidRDefault="5120D4C3" w:rsidP="5120D4C3">
            <w:pPr>
              <w:rPr>
                <w:sz w:val="22"/>
                <w:szCs w:val="22"/>
              </w:rPr>
            </w:pPr>
            <w:r w:rsidRPr="2190C6E2">
              <w:rPr>
                <w:rFonts w:eastAsia="Arial"/>
                <w:sz w:val="22"/>
                <w:szCs w:val="22"/>
              </w:rPr>
              <w:t>Total</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72DD8" w14:textId="1F25BD79" w:rsidR="5120D4C3" w:rsidRDefault="5120D4C3" w:rsidP="5120D4C3">
            <w:pPr>
              <w:rPr>
                <w:sz w:val="22"/>
                <w:szCs w:val="22"/>
              </w:rPr>
            </w:pPr>
            <w:r w:rsidRPr="2190C6E2">
              <w:rPr>
                <w:rFonts w:eastAsia="Arial"/>
                <w:sz w:val="22"/>
                <w:szCs w:val="22"/>
              </w:rPr>
              <w:t>30 082</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C0D6CA" w14:textId="0A3E1D44" w:rsidR="5120D4C3" w:rsidRDefault="5120D4C3" w:rsidP="5120D4C3">
            <w:pPr>
              <w:rPr>
                <w:sz w:val="22"/>
                <w:szCs w:val="22"/>
              </w:rPr>
            </w:pPr>
            <w:r w:rsidRPr="2190C6E2">
              <w:rPr>
                <w:rFonts w:eastAsia="Arial"/>
                <w:sz w:val="22"/>
                <w:szCs w:val="22"/>
              </w:rPr>
              <w:t>1066</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917A13" w14:textId="43329580" w:rsidR="5120D4C3" w:rsidRDefault="5120D4C3" w:rsidP="5120D4C3">
            <w:pPr>
              <w:rPr>
                <w:sz w:val="22"/>
                <w:szCs w:val="22"/>
              </w:rPr>
            </w:pPr>
            <w:r w:rsidRPr="2190C6E2">
              <w:rPr>
                <w:rFonts w:eastAsia="Arial"/>
                <w:sz w:val="22"/>
                <w:szCs w:val="22"/>
              </w:rPr>
              <w:t>695</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1A4489" w14:textId="0795A8FD" w:rsidR="5120D4C3" w:rsidRDefault="5120D4C3" w:rsidP="5120D4C3">
            <w:pPr>
              <w:rPr>
                <w:sz w:val="22"/>
                <w:szCs w:val="22"/>
              </w:rPr>
            </w:pPr>
            <w:r w:rsidRPr="2190C6E2">
              <w:rPr>
                <w:rFonts w:eastAsia="Arial"/>
                <w:sz w:val="22"/>
                <w:szCs w:val="22"/>
              </w:rPr>
              <w:t>10 563 621</w:t>
            </w:r>
          </w:p>
        </w:tc>
      </w:tr>
    </w:tbl>
    <w:p w14:paraId="5D469939" w14:textId="58BB19E1" w:rsidR="5120D4C3" w:rsidRDefault="000477F5" w:rsidP="5816988C">
      <w:pPr>
        <w:jc w:val="left"/>
        <w:rPr>
          <w:rFonts w:eastAsia="Arial"/>
          <w:b/>
          <w:bCs/>
          <w:i/>
          <w:iCs/>
          <w:color w:val="000000" w:themeColor="text1"/>
          <w:sz w:val="22"/>
          <w:szCs w:val="22"/>
          <w:lang w:val="sv-SE"/>
        </w:rPr>
      </w:pPr>
      <w:r w:rsidRPr="5816988C">
        <w:rPr>
          <w:rFonts w:eastAsia="Arial"/>
          <w:b/>
          <w:bCs/>
          <w:i/>
          <w:iCs/>
          <w:color w:val="000000" w:themeColor="text1"/>
          <w:sz w:val="22"/>
          <w:szCs w:val="22"/>
          <w:lang w:val="sv-SE"/>
        </w:rPr>
        <w:t>Tabell</w:t>
      </w:r>
      <w:r w:rsidR="26D2F7B7" w:rsidRPr="5816988C">
        <w:rPr>
          <w:rFonts w:eastAsia="Arial"/>
          <w:b/>
          <w:bCs/>
          <w:i/>
          <w:iCs/>
          <w:color w:val="000000" w:themeColor="text1"/>
          <w:sz w:val="22"/>
          <w:szCs w:val="22"/>
          <w:lang w:val="sv-SE"/>
        </w:rPr>
        <w:t xml:space="preserve"> 4.</w:t>
      </w:r>
      <w:r w:rsidRPr="5816988C">
        <w:rPr>
          <w:rFonts w:eastAsia="Arial"/>
          <w:b/>
          <w:bCs/>
          <w:i/>
          <w:iCs/>
          <w:color w:val="000000" w:themeColor="text1"/>
          <w:sz w:val="22"/>
          <w:szCs w:val="22"/>
          <w:lang w:val="sv-SE"/>
        </w:rPr>
        <w:t xml:space="preserve"> </w:t>
      </w:r>
      <w:r w:rsidR="0525542F" w:rsidRPr="5816988C">
        <w:rPr>
          <w:rFonts w:eastAsia="Arial"/>
          <w:b/>
          <w:bCs/>
          <w:i/>
          <w:iCs/>
          <w:color w:val="000000" w:themeColor="text1"/>
          <w:sz w:val="22"/>
          <w:szCs w:val="22"/>
          <w:lang w:val="sv-SE"/>
        </w:rPr>
        <w:t>visar det uppbundna kapitalet</w:t>
      </w:r>
    </w:p>
    <w:p w14:paraId="300203CA" w14:textId="1BAA65A1" w:rsidR="00E74DB1" w:rsidRDefault="00E74DB1" w:rsidP="2190C6E2">
      <w:pPr>
        <w:spacing w:before="240" w:after="240"/>
        <w:jc w:val="left"/>
        <w:rPr>
          <w:rFonts w:eastAsia="Arial"/>
          <w:color w:val="000000" w:themeColor="text1"/>
          <w:lang w:val="sv-SE"/>
        </w:rPr>
      </w:pPr>
      <w:r w:rsidRPr="683B8159">
        <w:rPr>
          <w:rFonts w:eastAsia="Arial"/>
          <w:color w:val="000000" w:themeColor="text1"/>
          <w:lang w:val="sv-SE"/>
        </w:rPr>
        <w:t xml:space="preserve">I Tabellen ovan så presenteras det bundna kapitalet på 10 563 621 SEK för de fyra produkterna tillsammans. Genom att implementera ATO-strategin har </w:t>
      </w:r>
      <w:proofErr w:type="spellStart"/>
      <w:r w:rsidRPr="683B8159">
        <w:rPr>
          <w:rFonts w:eastAsia="Arial"/>
          <w:color w:val="000000" w:themeColor="text1"/>
          <w:lang w:val="sv-SE"/>
        </w:rPr>
        <w:t>Steelglove</w:t>
      </w:r>
      <w:proofErr w:type="spellEnd"/>
      <w:r w:rsidRPr="683B8159">
        <w:rPr>
          <w:rFonts w:eastAsia="Arial"/>
          <w:color w:val="000000" w:themeColor="text1"/>
          <w:lang w:val="sv-SE"/>
        </w:rPr>
        <w:t xml:space="preserve"> Ltd lyckats minska detta bundna kapital till 2 000 000 SEK. Den frigjorda summan på 8 563 621 SEK </w:t>
      </w:r>
      <w:r w:rsidRPr="683B8159">
        <w:rPr>
          <w:rFonts w:eastAsia="Arial"/>
          <w:color w:val="000000" w:themeColor="text1"/>
          <w:lang w:val="sv-SE"/>
        </w:rPr>
        <w:lastRenderedPageBreak/>
        <w:t xml:space="preserve">(beräknat som 10 563 621 SEK minus 2 000 000 SEK) kan nu användas för att effektivisera företagets verksamhet. </w:t>
      </w:r>
    </w:p>
    <w:p w14:paraId="2288EA3C" w14:textId="137C26D3" w:rsidR="26B64FB6" w:rsidRPr="006A4652" w:rsidRDefault="00E74DB1" w:rsidP="683B8159">
      <w:pPr>
        <w:spacing w:before="240" w:after="240"/>
        <w:jc w:val="left"/>
        <w:rPr>
          <w:rFonts w:eastAsia="Arial"/>
          <w:lang w:val="sv-SE"/>
        </w:rPr>
      </w:pPr>
      <w:r w:rsidRPr="683B8159">
        <w:rPr>
          <w:rFonts w:eastAsia="Arial"/>
          <w:color w:val="000000" w:themeColor="text1"/>
          <w:lang w:val="sv-SE"/>
        </w:rPr>
        <w:t>Dessutom så kan man investera i områden som kan främja tillväxt som ny teknologi eller förbättrade produktionsprocesser. Det frigjorda kapitalet kan även användas för att stärka företagets konkurrensförmåga eller driva innovation i produktionen.</w:t>
      </w:r>
    </w:p>
    <w:p w14:paraId="37142066" w14:textId="2F31EC33" w:rsidR="709CD894" w:rsidRPr="006A4652" w:rsidRDefault="401943F4" w:rsidP="2190C6E2">
      <w:pPr>
        <w:jc w:val="left"/>
        <w:rPr>
          <w:lang w:val="sv-SE"/>
        </w:rPr>
      </w:pPr>
      <w:r w:rsidRPr="2190C6E2">
        <w:rPr>
          <w:lang w:val="sv-SE"/>
        </w:rPr>
        <w:t xml:space="preserve">Metoden Assembly to order (ATO) används inom företaget för att en minskning av kapital ska ske. ATO används samtidigt för att på så sätt ta reda på mängden enheter som krävs i ett lager, vilket medför både fördelar och nackdelar. Systemet kan bidra till en täckande efterfrågastrategi och samtidigt minskning av lagerkostnader. Metoden kan däremot medföra produktions förseningar, detta bidrar till en förlust då de bland annat resulterar till att företaget förlorar kunder. </w:t>
      </w:r>
    </w:p>
    <w:p w14:paraId="0E9C4056" w14:textId="7E7E63FB" w:rsidR="709CD894" w:rsidRPr="006A4652" w:rsidRDefault="709CD894" w:rsidP="2190C6E2">
      <w:pPr>
        <w:jc w:val="left"/>
        <w:rPr>
          <w:lang w:val="sv-SE"/>
        </w:rPr>
      </w:pPr>
    </w:p>
    <w:p w14:paraId="5E3A10D1" w14:textId="0B4F4003" w:rsidR="709CD894" w:rsidRPr="006A4652" w:rsidRDefault="401943F4" w:rsidP="2190C6E2">
      <w:pPr>
        <w:jc w:val="left"/>
        <w:rPr>
          <w:lang w:val="sv-SE"/>
        </w:rPr>
      </w:pPr>
      <w:r w:rsidRPr="2190C6E2">
        <w:rPr>
          <w:lang w:val="sv-SE"/>
        </w:rPr>
        <w:t xml:space="preserve">Genom att ha det mest kritiska momenten i monteringen tillgängliga, kan man minska slöseri vilket leder till en stor fördel. Ett exempel på när ATO-systemet är användbart är vid beställning och produktion av mobiltelefon, då själva produkten kan levereras direkt efter den är klar till kund. </w:t>
      </w:r>
    </w:p>
    <w:p w14:paraId="03DC7C2C" w14:textId="2AA5C9A9" w:rsidR="709CD894" w:rsidRPr="006A4652" w:rsidRDefault="709CD894" w:rsidP="2190C6E2">
      <w:pPr>
        <w:jc w:val="left"/>
        <w:rPr>
          <w:lang w:val="sv-SE"/>
        </w:rPr>
      </w:pPr>
    </w:p>
    <w:p w14:paraId="0F6CAACB" w14:textId="63F5A4DB" w:rsidR="709CD894" w:rsidRPr="006A4652" w:rsidRDefault="401943F4" w:rsidP="2190C6E2">
      <w:pPr>
        <w:jc w:val="left"/>
        <w:rPr>
          <w:lang w:val="sv-SE"/>
        </w:rPr>
      </w:pPr>
      <w:r w:rsidRPr="2190C6E2">
        <w:rPr>
          <w:lang w:val="sv-SE"/>
        </w:rPr>
        <w:t xml:space="preserve">Vid arbete av anpassat produktionsprojekt är det viktigt att alla nödvändiga komponenter är på rätt plats vid rätt tidpunkt. Processen kan bli mer effektiv om man dessutom använder likartade material vid samma produktionsprojekt. Inför kommande försäljningsperioder bör produktionen vara felfri, då ATO-systemets metod kan leda till fördröjningar i beställningarna. Detta kan resultera i utdragna väntetider eller återbetalning till de kunder som vill avsluta sin pågående order. </w:t>
      </w:r>
    </w:p>
    <w:p w14:paraId="08DBEF17" w14:textId="6DD0DDEF" w:rsidR="709CD894" w:rsidRPr="006A4652" w:rsidRDefault="709CD894" w:rsidP="2190C6E2">
      <w:pPr>
        <w:jc w:val="left"/>
        <w:rPr>
          <w:lang w:val="sv-SE"/>
        </w:rPr>
      </w:pPr>
    </w:p>
    <w:p w14:paraId="5837935A" w14:textId="2E513926" w:rsidR="709CD894" w:rsidRPr="006A4652" w:rsidRDefault="401943F4" w:rsidP="2190C6E2">
      <w:pPr>
        <w:jc w:val="left"/>
        <w:rPr>
          <w:lang w:val="sv-SE"/>
        </w:rPr>
      </w:pPr>
      <w:r w:rsidRPr="2190C6E2">
        <w:rPr>
          <w:lang w:val="sv-SE"/>
        </w:rPr>
        <w:t xml:space="preserve">Det finns två olika områden som skapar en bättre relation med kunder och på så sätt gynnar företaget, dessa två områden är produktion och distribution. Möjligheten ökar för minskning av lagerhållningskostnader och också samtidigt förbättrad kundservice. Nackdelen som kan uppkomma i samband med detta är all tid som medför vid produktion av produkterna. </w:t>
      </w:r>
    </w:p>
    <w:p w14:paraId="61B3A40B" w14:textId="3FAB8930" w:rsidR="2190C6E2" w:rsidRDefault="2190C6E2" w:rsidP="2190C6E2">
      <w:pPr>
        <w:jc w:val="left"/>
        <w:rPr>
          <w:lang w:val="sv-SE"/>
        </w:rPr>
      </w:pPr>
    </w:p>
    <w:p w14:paraId="7989DB08" w14:textId="0393A164" w:rsidR="39F5AC19" w:rsidRDefault="00774E93" w:rsidP="39F5AC19">
      <w:pPr>
        <w:pStyle w:val="Heading2"/>
        <w:rPr>
          <w:rFonts w:ascii="Times New Roman" w:hAnsi="Times New Roman" w:cs="Times New Roman"/>
          <w:lang w:val="en-US"/>
        </w:rPr>
      </w:pPr>
      <w:bookmarkStart w:id="14" w:name="_Toc1592463673"/>
      <w:r w:rsidRPr="2190C6E2">
        <w:rPr>
          <w:rFonts w:ascii="Times New Roman" w:hAnsi="Times New Roman" w:cs="Times New Roman"/>
        </w:rPr>
        <w:t xml:space="preserve">Q3 </w:t>
      </w:r>
      <w:r w:rsidR="002F7B8D" w:rsidRPr="2190C6E2">
        <w:rPr>
          <w:rFonts w:ascii="Times New Roman" w:hAnsi="Times New Roman" w:cs="Times New Roman"/>
        </w:rPr>
        <w:t>–</w:t>
      </w:r>
      <w:r w:rsidRPr="2190C6E2">
        <w:rPr>
          <w:rFonts w:ascii="Times New Roman" w:hAnsi="Times New Roman" w:cs="Times New Roman"/>
        </w:rPr>
        <w:t xml:space="preserve"> </w:t>
      </w:r>
      <w:r w:rsidR="00AE31D9" w:rsidRPr="2190C6E2">
        <w:rPr>
          <w:rFonts w:ascii="Times New Roman" w:hAnsi="Times New Roman" w:cs="Times New Roman"/>
          <w:lang w:val="en-US"/>
        </w:rPr>
        <w:t>Distribution</w:t>
      </w:r>
      <w:bookmarkEnd w:id="14"/>
    </w:p>
    <w:p w14:paraId="5D94C9F0" w14:textId="77777777" w:rsidR="002F7B8D" w:rsidRPr="002F7B8D" w:rsidRDefault="002F7B8D" w:rsidP="002F7B8D"/>
    <w:p w14:paraId="456EA59A" w14:textId="7CC2AD94" w:rsidR="17F3EDF8" w:rsidRPr="006A4652" w:rsidRDefault="17F3EDF8" w:rsidP="2190C6E2">
      <w:pPr>
        <w:jc w:val="left"/>
        <w:rPr>
          <w:lang w:val="sv-SE"/>
        </w:rPr>
      </w:pPr>
      <w:proofErr w:type="spellStart"/>
      <w:r w:rsidRPr="29A2CA4A">
        <w:rPr>
          <w:rFonts w:eastAsia="Arial"/>
          <w:color w:val="000000" w:themeColor="text1"/>
          <w:lang w:val="sv-SE"/>
        </w:rPr>
        <w:t>Steelgloves</w:t>
      </w:r>
      <w:proofErr w:type="spellEnd"/>
      <w:r w:rsidRPr="29A2CA4A">
        <w:rPr>
          <w:rFonts w:eastAsia="Arial"/>
          <w:color w:val="000000" w:themeColor="text1"/>
          <w:lang w:val="sv-SE"/>
        </w:rPr>
        <w:t xml:space="preserve"> </w:t>
      </w:r>
      <w:r w:rsidR="0655B878" w:rsidRPr="29A2CA4A">
        <w:rPr>
          <w:rFonts w:eastAsia="Arial"/>
          <w:color w:val="000000" w:themeColor="text1"/>
          <w:lang w:val="sv-SE"/>
        </w:rPr>
        <w:t>L</w:t>
      </w:r>
      <w:r w:rsidR="6F8FD4D6" w:rsidRPr="29A2CA4A">
        <w:rPr>
          <w:rFonts w:eastAsia="Arial"/>
          <w:color w:val="000000" w:themeColor="text1"/>
          <w:lang w:val="sv-SE"/>
        </w:rPr>
        <w:t>td</w:t>
      </w:r>
      <w:r w:rsidRPr="29A2CA4A">
        <w:rPr>
          <w:rFonts w:eastAsia="Arial"/>
          <w:color w:val="000000" w:themeColor="text1"/>
          <w:lang w:val="sv-SE"/>
        </w:rPr>
        <w:t xml:space="preserve"> distributionsstruktur är i dagsläget samlat i ett ställe med fullbordade produkter i distributionslager och centrallager. Fokus i Q3 är att noggrant undersöka två tillvägagångssätt för att öka lönsamheten, detta genom att studera distributionsstrukturen. Genom beräkning av förändringar i bundet kapital och kostnader i lagren kan olika distributionsalternativ ses, så kallat ALFA</w:t>
      </w:r>
      <w:r w:rsidR="1E97189C" w:rsidRPr="29A2CA4A">
        <w:rPr>
          <w:rFonts w:eastAsia="Arial"/>
          <w:color w:val="000000" w:themeColor="text1"/>
          <w:lang w:val="sv-SE"/>
        </w:rPr>
        <w:t>-</w:t>
      </w:r>
      <w:r w:rsidRPr="29A2CA4A">
        <w:rPr>
          <w:rFonts w:eastAsia="Arial"/>
          <w:color w:val="000000" w:themeColor="text1"/>
          <w:lang w:val="sv-SE"/>
        </w:rPr>
        <w:t xml:space="preserve"> och BETA</w:t>
      </w:r>
      <w:r w:rsidR="00D702DD" w:rsidRPr="29A2CA4A">
        <w:rPr>
          <w:rFonts w:eastAsia="Arial"/>
          <w:color w:val="000000" w:themeColor="text1"/>
          <w:lang w:val="sv-SE"/>
        </w:rPr>
        <w:t>-system</w:t>
      </w:r>
      <w:r w:rsidRPr="29A2CA4A">
        <w:rPr>
          <w:rFonts w:eastAsia="Arial"/>
          <w:color w:val="000000" w:themeColor="text1"/>
          <w:lang w:val="sv-SE"/>
        </w:rPr>
        <w:t xml:space="preserve">. </w:t>
      </w:r>
    </w:p>
    <w:p w14:paraId="30D4A810" w14:textId="6352D9C2" w:rsidR="39F5AC19" w:rsidRPr="006A4652" w:rsidRDefault="39F5AC19" w:rsidP="2190C6E2">
      <w:pPr>
        <w:jc w:val="left"/>
        <w:rPr>
          <w:lang w:val="sv-SE"/>
        </w:rPr>
      </w:pPr>
    </w:p>
    <w:p w14:paraId="699BB19C" w14:textId="78D2EEF1" w:rsidR="17F3EDF8" w:rsidRPr="006A4652" w:rsidRDefault="17F3EDF8" w:rsidP="2190C6E2">
      <w:pPr>
        <w:jc w:val="left"/>
        <w:rPr>
          <w:lang w:val="sv-SE"/>
        </w:rPr>
      </w:pPr>
      <w:r w:rsidRPr="29A2CA4A">
        <w:rPr>
          <w:rFonts w:eastAsia="Arial"/>
          <w:color w:val="000000" w:themeColor="text1"/>
          <w:lang w:val="sv-SE"/>
        </w:rPr>
        <w:t xml:space="preserve">För att fatta ett beslut mellan dessa skall det jämföras och se det bästa alternativet som är lämpligt för företaget. Produktmängden skall stanna oförändrat och fördelar och nackdelarna skall presenteras med centralt lager eftersom centralt distributionslager är en viktig aspekt inom avgörandet av vad som är lönsammast för företaget. </w:t>
      </w:r>
    </w:p>
    <w:p w14:paraId="62F7E886" w14:textId="621BEBB6" w:rsidR="39F5AC19" w:rsidRPr="006A4652" w:rsidRDefault="39F5AC19" w:rsidP="2190C6E2">
      <w:pPr>
        <w:jc w:val="left"/>
        <w:rPr>
          <w:lang w:val="sv-SE"/>
        </w:rPr>
      </w:pPr>
    </w:p>
    <w:p w14:paraId="236C791D" w14:textId="52386D64" w:rsidR="17F3EDF8" w:rsidRPr="006A4652" w:rsidRDefault="17F3EDF8" w:rsidP="2190C6E2">
      <w:pPr>
        <w:spacing w:before="240" w:after="240"/>
        <w:jc w:val="left"/>
        <w:rPr>
          <w:lang w:val="sv-SE"/>
        </w:rPr>
      </w:pPr>
      <w:r w:rsidRPr="29A2CA4A">
        <w:rPr>
          <w:rFonts w:eastAsia="Arial"/>
          <w:color w:val="000000" w:themeColor="text1"/>
          <w:lang w:val="sv-SE"/>
        </w:rPr>
        <w:t>I nuläget ser kapitalbindningen i varulagret ut</w:t>
      </w:r>
      <w:r w:rsidR="45B2507D" w:rsidRPr="29A2CA4A">
        <w:rPr>
          <w:rFonts w:eastAsia="Arial"/>
          <w:color w:val="000000" w:themeColor="text1"/>
          <w:lang w:val="sv-SE"/>
        </w:rPr>
        <w:t xml:space="preserve"> enligt följande:</w:t>
      </w:r>
    </w:p>
    <w:p w14:paraId="75937FD3" w14:textId="18C78B02" w:rsidR="17F3EDF8" w:rsidRDefault="17F3EDF8" w:rsidP="2190C6E2">
      <w:pPr>
        <w:jc w:val="left"/>
        <w:rPr>
          <w:color w:val="000000" w:themeColor="text1"/>
          <w:sz w:val="22"/>
          <w:szCs w:val="22"/>
          <w:lang w:val="en-GB"/>
        </w:rPr>
      </w:pPr>
      <w:r w:rsidRPr="2190C6E2">
        <w:rPr>
          <w:rFonts w:eastAsia="Arial"/>
          <w:color w:val="000000" w:themeColor="text1"/>
          <w:sz w:val="22"/>
          <w:szCs w:val="22"/>
          <w:lang w:val="en-GB"/>
        </w:rPr>
        <w:t>CW = 16 328 000</w:t>
      </w:r>
    </w:p>
    <w:p w14:paraId="59EE40A3" w14:textId="29673FD1" w:rsidR="17F3EDF8" w:rsidRDefault="17F3EDF8" w:rsidP="2190C6E2">
      <w:pPr>
        <w:jc w:val="left"/>
        <w:rPr>
          <w:color w:val="000000" w:themeColor="text1"/>
          <w:sz w:val="22"/>
          <w:szCs w:val="22"/>
          <w:lang w:val="en-GB"/>
        </w:rPr>
      </w:pPr>
      <w:r w:rsidRPr="2190C6E2">
        <w:rPr>
          <w:rFonts w:eastAsia="Arial"/>
          <w:color w:val="000000" w:themeColor="text1"/>
          <w:sz w:val="22"/>
          <w:szCs w:val="22"/>
          <w:lang w:val="en-GB"/>
        </w:rPr>
        <w:t>DW = 25 046 000</w:t>
      </w:r>
    </w:p>
    <w:p w14:paraId="24F2AB75" w14:textId="2265C2D7" w:rsidR="17F3EDF8" w:rsidRDefault="17F3EDF8" w:rsidP="2190C6E2">
      <w:pPr>
        <w:jc w:val="left"/>
        <w:rPr>
          <w:color w:val="000000" w:themeColor="text1"/>
          <w:sz w:val="22"/>
          <w:szCs w:val="22"/>
          <w:lang w:val="en-GB"/>
        </w:rPr>
      </w:pPr>
      <w:r w:rsidRPr="2190C6E2">
        <w:rPr>
          <w:rFonts w:eastAsia="Arial"/>
          <w:color w:val="000000" w:themeColor="text1"/>
          <w:sz w:val="22"/>
          <w:szCs w:val="22"/>
          <w:lang w:val="en-GB"/>
        </w:rPr>
        <w:t>Total = 41 374 000</w:t>
      </w:r>
    </w:p>
    <w:p w14:paraId="30306DA3" w14:textId="19F7C744" w:rsidR="39F5AC19" w:rsidRDefault="39F5AC19" w:rsidP="2190C6E2">
      <w:pPr>
        <w:jc w:val="left"/>
      </w:pPr>
    </w:p>
    <w:p w14:paraId="3FD76503" w14:textId="394621A2" w:rsidR="17F3EDF8" w:rsidRDefault="17F3EDF8" w:rsidP="2190C6E2">
      <w:pPr>
        <w:jc w:val="left"/>
        <w:rPr>
          <w:b/>
          <w:bCs/>
          <w:lang w:val="en-GB"/>
        </w:rPr>
      </w:pPr>
      <w:r w:rsidRPr="07A237C2">
        <w:rPr>
          <w:b/>
          <w:bCs/>
          <w:lang w:val="en-GB"/>
        </w:rPr>
        <w:t xml:space="preserve">Alfa </w:t>
      </w:r>
      <w:proofErr w:type="spellStart"/>
      <w:r w:rsidR="35798DCB" w:rsidRPr="07A237C2">
        <w:rPr>
          <w:b/>
          <w:bCs/>
          <w:lang w:val="en-GB"/>
        </w:rPr>
        <w:t>distributionssystem</w:t>
      </w:r>
      <w:proofErr w:type="spellEnd"/>
      <w:r w:rsidRPr="07A237C2">
        <w:rPr>
          <w:b/>
          <w:bCs/>
          <w:lang w:val="en-GB"/>
        </w:rPr>
        <w:t>:</w:t>
      </w:r>
    </w:p>
    <w:p w14:paraId="030D43A9" w14:textId="741F92E0" w:rsidR="17F3EDF8" w:rsidRPr="006A4652" w:rsidRDefault="17F3EDF8" w:rsidP="2190C6E2">
      <w:pPr>
        <w:jc w:val="left"/>
        <w:rPr>
          <w:lang w:val="sv-SE"/>
        </w:rPr>
      </w:pPr>
      <w:r w:rsidRPr="07A237C2">
        <w:rPr>
          <w:lang w:val="sv-SE"/>
        </w:rPr>
        <w:t>Kostnaderna i DW ska minskas genom att reducera arbetskraften med tre arbetare, där varje arbetare kostar 250 000 SEK per år. Detta ger en total besparing på 750 000 SEK per år.</w:t>
      </w:r>
    </w:p>
    <w:p w14:paraId="47F331B0" w14:textId="1D5961D8" w:rsidR="17F3EDF8" w:rsidRPr="006A4652" w:rsidRDefault="17F3EDF8" w:rsidP="2190C6E2">
      <w:pPr>
        <w:jc w:val="left"/>
        <w:rPr>
          <w:lang w:val="sv-SE"/>
        </w:rPr>
      </w:pPr>
      <w:r w:rsidRPr="07A237C2">
        <w:rPr>
          <w:lang w:val="sv-SE"/>
        </w:rPr>
        <w:t>Vid minskad kapitalbindning sänks kostnaderna med 100 000 SEK per lager.</w:t>
      </w:r>
    </w:p>
    <w:p w14:paraId="44125B18" w14:textId="04CCC6AF" w:rsidR="07A237C2" w:rsidRDefault="07A237C2" w:rsidP="2190C6E2">
      <w:pPr>
        <w:jc w:val="left"/>
        <w:rPr>
          <w:lang w:val="sv-SE"/>
        </w:rPr>
      </w:pPr>
    </w:p>
    <w:p w14:paraId="5945C4B0" w14:textId="7EB0D02C" w:rsidR="17F3EDF8" w:rsidRPr="006A4652" w:rsidRDefault="17F3EDF8" w:rsidP="2190C6E2">
      <w:pPr>
        <w:jc w:val="left"/>
        <w:rPr>
          <w:lang w:val="sv-SE"/>
        </w:rPr>
      </w:pPr>
      <w:r w:rsidRPr="07A237C2">
        <w:rPr>
          <w:lang w:val="sv-SE"/>
        </w:rPr>
        <w:t>Beräkning för arbetskraftsminskning</w:t>
      </w:r>
      <w:r w:rsidR="746D259C" w:rsidRPr="07A237C2">
        <w:rPr>
          <w:lang w:val="sv-SE"/>
        </w:rPr>
        <w:t xml:space="preserve"> görs enligt följande</w:t>
      </w:r>
      <w:r w:rsidRPr="07A237C2">
        <w:rPr>
          <w:lang w:val="sv-SE"/>
        </w:rPr>
        <w:t>:</w:t>
      </w:r>
    </w:p>
    <w:p w14:paraId="476D2E1E" w14:textId="0439E11A" w:rsidR="17F3EDF8" w:rsidRPr="006A4652" w:rsidRDefault="17F3EDF8" w:rsidP="2190C6E2">
      <w:pPr>
        <w:jc w:val="left"/>
        <w:rPr>
          <w:lang w:val="sv-SE"/>
        </w:rPr>
      </w:pPr>
      <w:r w:rsidRPr="07A237C2">
        <w:rPr>
          <w:lang w:val="sv-SE"/>
        </w:rPr>
        <w:t>250000 SEK×3=750000 SEK</w:t>
      </w:r>
    </w:p>
    <w:p w14:paraId="34626FC6" w14:textId="09683975" w:rsidR="39F5AC19" w:rsidRPr="006A4652" w:rsidRDefault="17F3EDF8" w:rsidP="2190C6E2">
      <w:pPr>
        <w:jc w:val="left"/>
        <w:rPr>
          <w:lang w:val="sv-SE"/>
        </w:rPr>
      </w:pPr>
      <w:r w:rsidRPr="07A237C2">
        <w:rPr>
          <w:lang w:val="sv-SE"/>
        </w:rPr>
        <w:t xml:space="preserve">100 000* 3 = 300 000 SEK </w:t>
      </w:r>
    </w:p>
    <w:p w14:paraId="01E8FE60" w14:textId="28D02217" w:rsidR="683B8159" w:rsidRDefault="683B8159" w:rsidP="683B8159">
      <w:pPr>
        <w:jc w:val="left"/>
        <w:rPr>
          <w:lang w:val="sv-SE"/>
        </w:rPr>
      </w:pPr>
    </w:p>
    <w:tbl>
      <w:tblPr>
        <w:tblW w:w="0" w:type="auto"/>
        <w:tblLayout w:type="fixed"/>
        <w:tblLook w:val="06A0" w:firstRow="1" w:lastRow="0" w:firstColumn="1" w:lastColumn="0" w:noHBand="1" w:noVBand="1"/>
      </w:tblPr>
      <w:tblGrid>
        <w:gridCol w:w="4290"/>
        <w:gridCol w:w="4290"/>
      </w:tblGrid>
      <w:tr w:rsidR="39F5AC19" w14:paraId="506564E8"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CBEB7" w14:textId="75BF2E43" w:rsidR="39F5AC19" w:rsidRDefault="636F1354" w:rsidP="07A237C2">
            <w:pPr>
              <w:rPr>
                <w:rFonts w:eastAsia="Arial"/>
              </w:rPr>
            </w:pPr>
            <w:r w:rsidRPr="2190C6E2">
              <w:rPr>
                <w:rFonts w:eastAsia="Arial"/>
              </w:rPr>
              <w:t>CW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F30E6" w14:textId="528C3979" w:rsidR="39F5AC19" w:rsidRDefault="39F5AC19" w:rsidP="39F5AC19">
            <w:pPr>
              <w:spacing w:before="240" w:after="240"/>
            </w:pPr>
            <w:r w:rsidRPr="2190C6E2">
              <w:rPr>
                <w:rFonts w:eastAsia="Arial"/>
              </w:rPr>
              <w:t xml:space="preserve">16 328 000 </w:t>
            </w:r>
          </w:p>
        </w:tc>
      </w:tr>
      <w:tr w:rsidR="39F5AC19" w14:paraId="4FB4E262"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4C35A9" w14:textId="0BFE0585" w:rsidR="39F5AC19" w:rsidRDefault="526FBF89" w:rsidP="07A237C2">
            <w:pPr>
              <w:rPr>
                <w:rFonts w:eastAsia="Arial"/>
              </w:rPr>
            </w:pPr>
            <w:r w:rsidRPr="2190C6E2">
              <w:rPr>
                <w:rFonts w:eastAsia="Arial"/>
              </w:rPr>
              <w:t>DW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82477" w14:textId="71C12745" w:rsidR="39F5AC19" w:rsidRDefault="39F5AC19" w:rsidP="39F5AC19">
            <w:pPr>
              <w:spacing w:before="240" w:after="240"/>
            </w:pPr>
            <w:r w:rsidRPr="2190C6E2">
              <w:rPr>
                <w:rFonts w:eastAsia="Arial"/>
              </w:rPr>
              <w:t>25 046 000</w:t>
            </w:r>
          </w:p>
        </w:tc>
      </w:tr>
      <w:tr w:rsidR="39F5AC19" w14:paraId="6B464B7B"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7CE26" w14:textId="337A9BA2" w:rsidR="39F5AC19" w:rsidRDefault="32FF8A34" w:rsidP="39F5AC19">
            <w:r w:rsidRPr="2190C6E2">
              <w:rPr>
                <w:rFonts w:eastAsia="Arial"/>
              </w:rPr>
              <w:t>S</w:t>
            </w:r>
            <w:r w:rsidR="5AA63D81" w:rsidRPr="2190C6E2">
              <w:rPr>
                <w:rFonts w:eastAsia="Arial"/>
              </w:rPr>
              <w:t xml:space="preserve">umma </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0EB30" w14:textId="3EEE0818" w:rsidR="39F5AC19" w:rsidRDefault="39F5AC19" w:rsidP="39F5AC19">
            <w:r w:rsidRPr="2190C6E2">
              <w:rPr>
                <w:rFonts w:eastAsia="Arial"/>
              </w:rPr>
              <w:t xml:space="preserve">41 374 000 </w:t>
            </w:r>
          </w:p>
        </w:tc>
      </w:tr>
    </w:tbl>
    <w:p w14:paraId="139FF349" w14:textId="58CF3DA9" w:rsidR="002F7B8D" w:rsidRDefault="641A9D74" w:rsidP="683B8159">
      <w:pPr>
        <w:jc w:val="left"/>
        <w:rPr>
          <w:rFonts w:eastAsia="Arial"/>
          <w:b/>
          <w:bCs/>
          <w:i/>
          <w:iCs/>
          <w:color w:val="000000" w:themeColor="text1"/>
          <w:lang w:val="sv-SE"/>
        </w:rPr>
      </w:pPr>
      <w:r w:rsidRPr="683B8159">
        <w:rPr>
          <w:rFonts w:eastAsia="Arial"/>
          <w:b/>
          <w:bCs/>
          <w:i/>
          <w:iCs/>
          <w:color w:val="000000" w:themeColor="text1"/>
          <w:lang w:val="sv-SE"/>
        </w:rPr>
        <w:t>Tabell 5. kapitalbindning för nu läget nuläget</w:t>
      </w:r>
    </w:p>
    <w:p w14:paraId="3A960F4E" w14:textId="1D2936F6" w:rsidR="002F7B8D" w:rsidRDefault="002F7B8D" w:rsidP="2190C6E2">
      <w:pPr>
        <w:jc w:val="left"/>
        <w:rPr>
          <w:lang w:val="sv-SE"/>
        </w:rPr>
      </w:pPr>
    </w:p>
    <w:p w14:paraId="3D9C6742" w14:textId="0D55939D" w:rsidR="002F7B8D" w:rsidRDefault="673C977A" w:rsidP="2190C6E2">
      <w:pPr>
        <w:jc w:val="left"/>
        <w:rPr>
          <w:lang w:val="sv-SE"/>
        </w:rPr>
      </w:pPr>
      <w:r w:rsidRPr="07A237C2">
        <w:rPr>
          <w:lang w:val="sv-SE"/>
        </w:rPr>
        <w:t>För att kunna beräkna kapitalbindningen i varulagret efter införandet av ALFA-systemet, måste vi först fastställa den nuvarande kapitalbindningen i varulagret.</w:t>
      </w:r>
      <w:r w:rsidR="287C4B82" w:rsidRPr="07A237C2">
        <w:rPr>
          <w:lang w:val="sv-SE"/>
        </w:rPr>
        <w:t xml:space="preserve"> Ka</w:t>
      </w:r>
      <w:r w:rsidRPr="07A237C2">
        <w:rPr>
          <w:lang w:val="sv-SE"/>
        </w:rPr>
        <w:t>pitalbindningen för varulagret i CW</w:t>
      </w:r>
      <w:r w:rsidR="7D344204" w:rsidRPr="07A237C2">
        <w:rPr>
          <w:lang w:val="sv-SE"/>
        </w:rPr>
        <w:t xml:space="preserve"> är </w:t>
      </w:r>
      <w:r w:rsidRPr="07A237C2">
        <w:rPr>
          <w:lang w:val="sv-SE"/>
        </w:rPr>
        <w:t xml:space="preserve">16 328 000 SEK och </w:t>
      </w:r>
      <w:r w:rsidR="2FAF12B0" w:rsidRPr="07A237C2">
        <w:rPr>
          <w:lang w:val="sv-SE"/>
        </w:rPr>
        <w:t xml:space="preserve">för </w:t>
      </w:r>
      <w:r w:rsidRPr="07A237C2">
        <w:rPr>
          <w:lang w:val="sv-SE"/>
        </w:rPr>
        <w:t xml:space="preserve">DW </w:t>
      </w:r>
      <w:r w:rsidR="6BDD0BC6" w:rsidRPr="07A237C2">
        <w:rPr>
          <w:lang w:val="sv-SE"/>
        </w:rPr>
        <w:t xml:space="preserve">så är det </w:t>
      </w:r>
      <w:r w:rsidRPr="07A237C2">
        <w:rPr>
          <w:lang w:val="sv-SE"/>
        </w:rPr>
        <w:t>25 046 000 SEK. Sammanlagt blir den totala kapitalbindningen:</w:t>
      </w:r>
    </w:p>
    <w:p w14:paraId="26ECCA9A" w14:textId="09C9AD34" w:rsidR="002F7B8D" w:rsidRDefault="002F7B8D" w:rsidP="2190C6E2">
      <w:pPr>
        <w:jc w:val="left"/>
        <w:rPr>
          <w:lang w:val="sv-SE"/>
        </w:rPr>
      </w:pPr>
    </w:p>
    <w:p w14:paraId="63D234E2" w14:textId="2F9188C7" w:rsidR="002F7B8D" w:rsidRDefault="673C977A" w:rsidP="2190C6E2">
      <w:pPr>
        <w:jc w:val="left"/>
        <w:rPr>
          <w:lang w:val="sv-SE"/>
        </w:rPr>
      </w:pPr>
      <w:r w:rsidRPr="07A237C2">
        <w:rPr>
          <w:lang w:val="sv-SE"/>
        </w:rPr>
        <w:t>16</w:t>
      </w:r>
      <w:r w:rsidR="6D0C368C" w:rsidRPr="07A237C2">
        <w:rPr>
          <w:lang w:val="sv-SE"/>
        </w:rPr>
        <w:t xml:space="preserve"> </w:t>
      </w:r>
      <w:r w:rsidRPr="07A237C2">
        <w:rPr>
          <w:lang w:val="sv-SE"/>
        </w:rPr>
        <w:t>328</w:t>
      </w:r>
      <w:r w:rsidR="5872A35D" w:rsidRPr="07A237C2">
        <w:rPr>
          <w:lang w:val="sv-SE"/>
        </w:rPr>
        <w:t xml:space="preserve"> </w:t>
      </w:r>
      <w:r w:rsidRPr="07A237C2">
        <w:rPr>
          <w:lang w:val="sv-SE"/>
        </w:rPr>
        <w:t>000 SEK+25</w:t>
      </w:r>
      <w:r w:rsidR="4F51802A" w:rsidRPr="07A237C2">
        <w:rPr>
          <w:lang w:val="sv-SE"/>
        </w:rPr>
        <w:t xml:space="preserve"> </w:t>
      </w:r>
      <w:r w:rsidRPr="07A237C2">
        <w:rPr>
          <w:lang w:val="sv-SE"/>
        </w:rPr>
        <w:t>046</w:t>
      </w:r>
      <w:r w:rsidR="2E8D2606" w:rsidRPr="07A237C2">
        <w:rPr>
          <w:lang w:val="sv-SE"/>
        </w:rPr>
        <w:t xml:space="preserve"> </w:t>
      </w:r>
      <w:r w:rsidRPr="07A237C2">
        <w:rPr>
          <w:lang w:val="sv-SE"/>
        </w:rPr>
        <w:t>000 SEK=</w:t>
      </w:r>
      <w:r w:rsidR="4E4A43D0" w:rsidRPr="29A2CA4A">
        <w:rPr>
          <w:lang w:val="sv-SE"/>
        </w:rPr>
        <w:t xml:space="preserve"> </w:t>
      </w:r>
      <w:r w:rsidRPr="07A237C2">
        <w:rPr>
          <w:lang w:val="sv-SE"/>
        </w:rPr>
        <w:t>4</w:t>
      </w:r>
      <w:r w:rsidR="3BDCF84C" w:rsidRPr="07A237C2">
        <w:rPr>
          <w:lang w:val="sv-SE"/>
        </w:rPr>
        <w:t xml:space="preserve"> </w:t>
      </w:r>
      <w:r w:rsidRPr="07A237C2">
        <w:rPr>
          <w:lang w:val="sv-SE"/>
        </w:rPr>
        <w:t>137</w:t>
      </w:r>
      <w:r w:rsidR="0380BED8" w:rsidRPr="07A237C2">
        <w:rPr>
          <w:lang w:val="sv-SE"/>
        </w:rPr>
        <w:t xml:space="preserve"> </w:t>
      </w:r>
      <w:r w:rsidRPr="07A237C2">
        <w:rPr>
          <w:lang w:val="sv-SE"/>
        </w:rPr>
        <w:t>4000 </w:t>
      </w:r>
    </w:p>
    <w:p w14:paraId="65BF1BA6" w14:textId="0FD68C16" w:rsidR="39F5AC19" w:rsidRPr="006A4652" w:rsidRDefault="673C977A" w:rsidP="5816988C">
      <w:pPr>
        <w:jc w:val="left"/>
        <w:rPr>
          <w:lang w:val="sv-SE"/>
        </w:rPr>
      </w:pPr>
      <w:r w:rsidRPr="5816988C">
        <w:rPr>
          <w:lang w:val="sv-SE"/>
        </w:rPr>
        <w:t xml:space="preserve">Den nuvarande kapitalbindningen för varulagret är därmed 41 374 000 SEK och det presenteras i </w:t>
      </w:r>
      <w:r w:rsidR="4EE1A317" w:rsidRPr="5816988C">
        <w:rPr>
          <w:lang w:val="sv-SE"/>
        </w:rPr>
        <w:t xml:space="preserve">ovanstående </w:t>
      </w:r>
      <w:r w:rsidRPr="5816988C">
        <w:rPr>
          <w:lang w:val="sv-SE"/>
        </w:rPr>
        <w:t>tabell.</w:t>
      </w:r>
    </w:p>
    <w:tbl>
      <w:tblPr>
        <w:tblW w:w="0" w:type="auto"/>
        <w:tblLayout w:type="fixed"/>
        <w:tblLook w:val="06A0" w:firstRow="1" w:lastRow="0" w:firstColumn="1" w:lastColumn="0" w:noHBand="1" w:noVBand="1"/>
      </w:tblPr>
      <w:tblGrid>
        <w:gridCol w:w="1587"/>
        <w:gridCol w:w="1587"/>
        <w:gridCol w:w="1587"/>
        <w:gridCol w:w="1587"/>
        <w:gridCol w:w="1587"/>
      </w:tblGrid>
      <w:tr w:rsidR="39F5AC19" w14:paraId="0B6C5E98"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D92256" w14:textId="47B76E36" w:rsidR="39F5AC19" w:rsidRDefault="39F5AC19" w:rsidP="39F5AC19">
            <w:pPr>
              <w:rPr>
                <w:sz w:val="22"/>
                <w:szCs w:val="22"/>
              </w:rPr>
            </w:pPr>
            <w:proofErr w:type="spellStart"/>
            <w:r w:rsidRPr="683B8159">
              <w:rPr>
                <w:rFonts w:eastAsia="Arial"/>
                <w:sz w:val="22"/>
                <w:szCs w:val="22"/>
              </w:rPr>
              <w:t>Produkt</w:t>
            </w:r>
            <w:proofErr w:type="spellEnd"/>
            <w:r w:rsidR="7534CBA8" w:rsidRPr="683B8159">
              <w:rPr>
                <w:rFonts w:eastAsia="Arial"/>
                <w:sz w:val="22"/>
                <w:szCs w:val="22"/>
              </w:rPr>
              <w:t xml:space="preserve"> </w:t>
            </w:r>
            <w:r w:rsidRPr="683B8159">
              <w:rPr>
                <w:rFonts w:eastAsia="Arial"/>
                <w:sz w:val="22"/>
                <w:szCs w:val="22"/>
              </w:rPr>
              <w:t>nr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8061F" w14:textId="20233FD0" w:rsidR="39F5AC19" w:rsidRDefault="39F5AC19" w:rsidP="39F5AC19">
            <w:pPr>
              <w:rPr>
                <w:sz w:val="22"/>
                <w:szCs w:val="22"/>
              </w:rPr>
            </w:pPr>
            <w:r w:rsidRPr="2190C6E2">
              <w:rPr>
                <w:rFonts w:eastAsia="Arial"/>
                <w:sz w:val="22"/>
                <w:szCs w:val="22"/>
              </w:rPr>
              <w:t>A-</w:t>
            </w:r>
            <w:proofErr w:type="spellStart"/>
            <w:r w:rsidRPr="2190C6E2">
              <w:rPr>
                <w:rFonts w:eastAsia="Arial"/>
                <w:sz w:val="22"/>
                <w:szCs w:val="22"/>
              </w:rPr>
              <w:t>grupp</w:t>
            </w:r>
            <w:proofErr w:type="spellEnd"/>
            <w:r w:rsidRPr="2190C6E2">
              <w:rPr>
                <w:rFonts w:eastAsia="Arial"/>
                <w:sz w:val="22"/>
                <w:szCs w:val="22"/>
              </w:rPr>
              <w:t xml:space="preserve"> </w:t>
            </w:r>
            <w:proofErr w:type="spellStart"/>
            <w:r w:rsidRPr="2190C6E2">
              <w:rPr>
                <w:rFonts w:eastAsia="Arial"/>
                <w:sz w:val="22"/>
                <w:szCs w:val="22"/>
              </w:rPr>
              <w:t>produkter</w:t>
            </w:r>
            <w:proofErr w:type="spellEnd"/>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B3E1B" w14:textId="28717E2F" w:rsidR="39F5AC19" w:rsidRDefault="39F5AC19" w:rsidP="39F5AC19">
            <w:pPr>
              <w:rPr>
                <w:sz w:val="22"/>
                <w:szCs w:val="22"/>
              </w:rPr>
            </w:pPr>
            <w:proofErr w:type="spellStart"/>
            <w:r w:rsidRPr="2190C6E2">
              <w:rPr>
                <w:rFonts w:eastAsia="Arial"/>
                <w:sz w:val="22"/>
                <w:szCs w:val="22"/>
              </w:rPr>
              <w:t>Värde</w:t>
            </w:r>
            <w:proofErr w:type="spellEnd"/>
            <w:r w:rsidR="7D64F43E" w:rsidRPr="683B8159">
              <w:rPr>
                <w:rFonts w:eastAsia="Arial"/>
                <w:sz w:val="22"/>
                <w:szCs w:val="22"/>
              </w:rPr>
              <w:t xml:space="preserve"> </w:t>
            </w:r>
            <w:r w:rsidRPr="2190C6E2">
              <w:rPr>
                <w:rFonts w:eastAsia="Arial"/>
                <w:sz w:val="22"/>
                <w:szCs w:val="22"/>
              </w:rPr>
              <w:t>(Sek)</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EB7CA" w14:textId="439FB6D1" w:rsidR="39F5AC19" w:rsidRDefault="39F5AC19" w:rsidP="39F5AC19">
            <w:pPr>
              <w:rPr>
                <w:sz w:val="22"/>
                <w:szCs w:val="22"/>
              </w:rPr>
            </w:pPr>
            <w:r w:rsidRPr="2190C6E2">
              <w:rPr>
                <w:rFonts w:eastAsia="Arial"/>
                <w:sz w:val="22"/>
                <w:szCs w:val="22"/>
              </w:rPr>
              <w:t xml:space="preserve">Antal </w:t>
            </w:r>
            <w:proofErr w:type="spellStart"/>
            <w:r w:rsidRPr="2190C6E2">
              <w:rPr>
                <w:rFonts w:eastAsia="Arial"/>
                <w:sz w:val="22"/>
                <w:szCs w:val="22"/>
              </w:rPr>
              <w:t>produkter</w:t>
            </w:r>
            <w:proofErr w:type="spellEnd"/>
            <w:r w:rsidRPr="2190C6E2">
              <w:rPr>
                <w:rFonts w:eastAsia="Arial"/>
                <w:sz w:val="22"/>
                <w:szCs w:val="22"/>
              </w:rPr>
              <w:t xml:space="preserve"> </w:t>
            </w:r>
            <w:proofErr w:type="spellStart"/>
            <w:r w:rsidRPr="2190C6E2">
              <w:rPr>
                <w:rFonts w:eastAsia="Arial"/>
                <w:sz w:val="22"/>
                <w:szCs w:val="22"/>
              </w:rPr>
              <w:t>i</w:t>
            </w:r>
            <w:proofErr w:type="spellEnd"/>
            <w:r w:rsidRPr="2190C6E2">
              <w:rPr>
                <w:rFonts w:eastAsia="Arial"/>
                <w:sz w:val="22"/>
                <w:szCs w:val="22"/>
              </w:rPr>
              <w:t xml:space="preserve"> </w:t>
            </w:r>
            <w:proofErr w:type="spellStart"/>
            <w:r w:rsidRPr="2190C6E2">
              <w:rPr>
                <w:rFonts w:eastAsia="Arial"/>
                <w:sz w:val="22"/>
                <w:szCs w:val="22"/>
              </w:rPr>
              <w:t>Dw</w:t>
            </w:r>
            <w:proofErr w:type="spellEnd"/>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FDF39" w14:textId="4BE9A753" w:rsidR="39F5AC19" w:rsidRDefault="39F5AC19" w:rsidP="39F5AC19">
            <w:pPr>
              <w:rPr>
                <w:sz w:val="22"/>
                <w:szCs w:val="22"/>
              </w:rPr>
            </w:pPr>
            <w:proofErr w:type="spellStart"/>
            <w:r w:rsidRPr="2190C6E2">
              <w:rPr>
                <w:rFonts w:eastAsia="Arial"/>
                <w:sz w:val="22"/>
                <w:szCs w:val="22"/>
              </w:rPr>
              <w:t>Värde</w:t>
            </w:r>
            <w:proofErr w:type="spellEnd"/>
            <w:r w:rsidRPr="2190C6E2">
              <w:rPr>
                <w:rFonts w:eastAsia="Arial"/>
                <w:sz w:val="22"/>
                <w:szCs w:val="22"/>
              </w:rPr>
              <w:t>/</w:t>
            </w:r>
            <w:proofErr w:type="spellStart"/>
            <w:r w:rsidRPr="2190C6E2">
              <w:rPr>
                <w:rFonts w:eastAsia="Arial"/>
                <w:sz w:val="22"/>
                <w:szCs w:val="22"/>
              </w:rPr>
              <w:t>Volym</w:t>
            </w:r>
            <w:proofErr w:type="spellEnd"/>
          </w:p>
        </w:tc>
      </w:tr>
      <w:tr w:rsidR="39F5AC19" w14:paraId="7CEDE633"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FBA1A" w14:textId="4138344C" w:rsidR="39F5AC19" w:rsidRDefault="39F5AC19" w:rsidP="39F5AC19">
            <w:pPr>
              <w:rPr>
                <w:sz w:val="22"/>
                <w:szCs w:val="22"/>
              </w:rPr>
            </w:pPr>
            <w:r w:rsidRPr="2190C6E2">
              <w:rPr>
                <w:rFonts w:eastAsia="Arial"/>
                <w:sz w:val="22"/>
                <w:szCs w:val="22"/>
              </w:rPr>
              <w:t>1</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0E838" w14:textId="2B540B5D" w:rsidR="39F5AC19" w:rsidRDefault="39F5AC19" w:rsidP="39F5AC19">
            <w:pPr>
              <w:rPr>
                <w:sz w:val="22"/>
                <w:szCs w:val="22"/>
              </w:rPr>
            </w:pPr>
            <w:r w:rsidRPr="2190C6E2">
              <w:rPr>
                <w:rFonts w:eastAsia="Arial"/>
                <w:sz w:val="22"/>
                <w:szCs w:val="22"/>
              </w:rPr>
              <w:t>Bolt gun</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BCF5F3" w14:textId="3980DBE2" w:rsidR="39F5AC19" w:rsidRDefault="39F5AC19" w:rsidP="39F5AC19">
            <w:pPr>
              <w:rPr>
                <w:sz w:val="22"/>
                <w:szCs w:val="22"/>
              </w:rPr>
            </w:pPr>
            <w:r w:rsidRPr="2190C6E2">
              <w:rPr>
                <w:rFonts w:eastAsia="Arial"/>
                <w:sz w:val="22"/>
                <w:szCs w:val="22"/>
              </w:rPr>
              <w:t>15 654</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F9DC4" w14:textId="1E2C90FD" w:rsidR="39F5AC19" w:rsidRDefault="39F5AC19" w:rsidP="39F5AC19">
            <w:pPr>
              <w:rPr>
                <w:sz w:val="22"/>
                <w:szCs w:val="22"/>
              </w:rPr>
            </w:pPr>
            <w:r w:rsidRPr="2190C6E2">
              <w:rPr>
                <w:rFonts w:eastAsia="Arial"/>
                <w:sz w:val="22"/>
                <w:szCs w:val="22"/>
              </w:rPr>
              <w:t>119</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1C5C5C" w14:textId="68CDA08A" w:rsidR="39F5AC19" w:rsidRDefault="39F5AC19" w:rsidP="39F5AC19">
            <w:pPr>
              <w:rPr>
                <w:sz w:val="22"/>
                <w:szCs w:val="22"/>
              </w:rPr>
            </w:pPr>
            <w:r w:rsidRPr="2190C6E2">
              <w:rPr>
                <w:rFonts w:eastAsia="Arial"/>
                <w:sz w:val="22"/>
                <w:szCs w:val="22"/>
              </w:rPr>
              <w:t>1 862 826</w:t>
            </w:r>
          </w:p>
        </w:tc>
      </w:tr>
      <w:tr w:rsidR="39F5AC19" w14:paraId="45CEE2F6"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61811C" w14:textId="7A1A36D2" w:rsidR="39F5AC19" w:rsidRDefault="39F5AC19" w:rsidP="39F5AC19">
            <w:pPr>
              <w:rPr>
                <w:sz w:val="22"/>
                <w:szCs w:val="22"/>
              </w:rPr>
            </w:pPr>
            <w:r w:rsidRPr="2190C6E2">
              <w:rPr>
                <w:rFonts w:eastAsia="Arial"/>
                <w:sz w:val="22"/>
                <w:szCs w:val="22"/>
              </w:rPr>
              <w:t>3</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49F94" w14:textId="7D8F2E43" w:rsidR="39F5AC19" w:rsidRDefault="39F5AC19" w:rsidP="39F5AC19">
            <w:pPr>
              <w:rPr>
                <w:sz w:val="22"/>
                <w:szCs w:val="22"/>
              </w:rPr>
            </w:pPr>
            <w:r w:rsidRPr="2190C6E2">
              <w:rPr>
                <w:rFonts w:eastAsia="Arial"/>
                <w:sz w:val="22"/>
                <w:szCs w:val="22"/>
              </w:rPr>
              <w:t>Steel pusher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479F68" w14:textId="3C7C4D08" w:rsidR="39F5AC19" w:rsidRDefault="39F5AC19" w:rsidP="39F5AC19">
            <w:pPr>
              <w:rPr>
                <w:sz w:val="22"/>
                <w:szCs w:val="22"/>
              </w:rPr>
            </w:pPr>
            <w:r w:rsidRPr="2190C6E2">
              <w:rPr>
                <w:rFonts w:eastAsia="Arial"/>
                <w:sz w:val="22"/>
                <w:szCs w:val="22"/>
              </w:rPr>
              <w:t>4703</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C38299" w14:textId="2F1177B8" w:rsidR="39F5AC19" w:rsidRDefault="39F5AC19" w:rsidP="39F5AC19">
            <w:pPr>
              <w:rPr>
                <w:sz w:val="22"/>
                <w:szCs w:val="22"/>
              </w:rPr>
            </w:pPr>
            <w:r w:rsidRPr="2190C6E2">
              <w:rPr>
                <w:rFonts w:eastAsia="Arial"/>
                <w:sz w:val="22"/>
                <w:szCs w:val="22"/>
              </w:rPr>
              <w:t>521</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FE448" w14:textId="315991AD" w:rsidR="39F5AC19" w:rsidRDefault="39F5AC19" w:rsidP="39F5AC19">
            <w:pPr>
              <w:rPr>
                <w:sz w:val="22"/>
                <w:szCs w:val="22"/>
              </w:rPr>
            </w:pPr>
            <w:r w:rsidRPr="2190C6E2">
              <w:rPr>
                <w:rFonts w:eastAsia="Arial"/>
                <w:sz w:val="22"/>
                <w:szCs w:val="22"/>
              </w:rPr>
              <w:t>2 450 263</w:t>
            </w:r>
          </w:p>
        </w:tc>
      </w:tr>
      <w:tr w:rsidR="39F5AC19" w14:paraId="02618581"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D2CF94" w14:textId="049E8E3F" w:rsidR="39F5AC19" w:rsidRDefault="39F5AC19" w:rsidP="39F5AC19">
            <w:pPr>
              <w:rPr>
                <w:sz w:val="22"/>
                <w:szCs w:val="22"/>
              </w:rPr>
            </w:pPr>
            <w:r w:rsidRPr="2190C6E2">
              <w:rPr>
                <w:rFonts w:eastAsia="Arial"/>
                <w:sz w:val="22"/>
                <w:szCs w:val="22"/>
              </w:rPr>
              <w:t>6</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F718BD" w14:textId="27715B39" w:rsidR="39F5AC19" w:rsidRDefault="39F5AC19" w:rsidP="39F5AC19">
            <w:pPr>
              <w:rPr>
                <w:sz w:val="22"/>
                <w:szCs w:val="22"/>
              </w:rPr>
            </w:pPr>
            <w:r w:rsidRPr="2190C6E2">
              <w:rPr>
                <w:rFonts w:eastAsia="Arial"/>
                <w:sz w:val="22"/>
                <w:szCs w:val="22"/>
              </w:rPr>
              <w:t>Head puller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516FB" w14:textId="07DC4E44" w:rsidR="39F5AC19" w:rsidRDefault="39F5AC19" w:rsidP="39F5AC19">
            <w:pPr>
              <w:rPr>
                <w:sz w:val="22"/>
                <w:szCs w:val="22"/>
              </w:rPr>
            </w:pPr>
            <w:r w:rsidRPr="2190C6E2">
              <w:rPr>
                <w:rFonts w:eastAsia="Arial"/>
                <w:sz w:val="22"/>
                <w:szCs w:val="22"/>
              </w:rPr>
              <w:t>3254</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1A5EC" w14:textId="7BCFFA35" w:rsidR="39F5AC19" w:rsidRDefault="39F5AC19" w:rsidP="39F5AC19">
            <w:pPr>
              <w:rPr>
                <w:sz w:val="22"/>
                <w:szCs w:val="22"/>
              </w:rPr>
            </w:pPr>
            <w:r w:rsidRPr="2190C6E2">
              <w:rPr>
                <w:rFonts w:eastAsia="Arial"/>
                <w:sz w:val="22"/>
                <w:szCs w:val="22"/>
              </w:rPr>
              <w:t>1564</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66F3EB" w14:textId="502F160D" w:rsidR="39F5AC19" w:rsidRDefault="39F5AC19" w:rsidP="39F5AC19">
            <w:pPr>
              <w:rPr>
                <w:sz w:val="22"/>
                <w:szCs w:val="22"/>
              </w:rPr>
            </w:pPr>
            <w:r w:rsidRPr="2190C6E2">
              <w:rPr>
                <w:rFonts w:eastAsia="Arial"/>
                <w:sz w:val="22"/>
                <w:szCs w:val="22"/>
              </w:rPr>
              <w:t>5 089 256</w:t>
            </w:r>
          </w:p>
        </w:tc>
      </w:tr>
      <w:tr w:rsidR="39F5AC19" w14:paraId="61D8DC74"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5938CD" w14:textId="53D43428" w:rsidR="39F5AC19" w:rsidRDefault="39F5AC19" w:rsidP="39F5AC19">
            <w:pPr>
              <w:rPr>
                <w:sz w:val="22"/>
                <w:szCs w:val="22"/>
              </w:rPr>
            </w:pPr>
            <w:r w:rsidRPr="2190C6E2">
              <w:rPr>
                <w:rFonts w:eastAsia="Arial"/>
                <w:sz w:val="22"/>
                <w:szCs w:val="22"/>
              </w:rPr>
              <w:t>9</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174AF5" w14:textId="555A86A2" w:rsidR="39F5AC19" w:rsidRDefault="39F5AC19" w:rsidP="39F5AC19">
            <w:pPr>
              <w:rPr>
                <w:sz w:val="22"/>
                <w:szCs w:val="22"/>
              </w:rPr>
            </w:pPr>
            <w:r w:rsidRPr="2190C6E2">
              <w:rPr>
                <w:rFonts w:eastAsia="Arial"/>
                <w:sz w:val="22"/>
                <w:szCs w:val="22"/>
              </w:rPr>
              <w:t>Head unit for Bolt fillers</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03167" w14:textId="50D5BA97" w:rsidR="39F5AC19" w:rsidRDefault="39F5AC19" w:rsidP="39F5AC19">
            <w:pPr>
              <w:rPr>
                <w:sz w:val="22"/>
                <w:szCs w:val="22"/>
              </w:rPr>
            </w:pPr>
            <w:r w:rsidRPr="2190C6E2">
              <w:rPr>
                <w:rFonts w:eastAsia="Arial"/>
                <w:sz w:val="22"/>
                <w:szCs w:val="22"/>
              </w:rPr>
              <w:t>3663</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65E7F" w14:textId="7193FCA1" w:rsidR="39F5AC19" w:rsidRDefault="39F5AC19" w:rsidP="39F5AC19">
            <w:pPr>
              <w:rPr>
                <w:sz w:val="22"/>
                <w:szCs w:val="22"/>
              </w:rPr>
            </w:pPr>
            <w:r w:rsidRPr="2190C6E2">
              <w:rPr>
                <w:rFonts w:eastAsia="Arial"/>
                <w:sz w:val="22"/>
                <w:szCs w:val="22"/>
              </w:rPr>
              <w:t>1948</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083731" w14:textId="6B862F07" w:rsidR="39F5AC19" w:rsidRDefault="39F5AC19" w:rsidP="39F5AC19">
            <w:pPr>
              <w:rPr>
                <w:sz w:val="22"/>
                <w:szCs w:val="22"/>
              </w:rPr>
            </w:pPr>
            <w:r w:rsidRPr="2190C6E2">
              <w:rPr>
                <w:rFonts w:eastAsia="Arial"/>
                <w:sz w:val="22"/>
                <w:szCs w:val="22"/>
              </w:rPr>
              <w:t>7 135 524</w:t>
            </w:r>
          </w:p>
        </w:tc>
      </w:tr>
      <w:tr w:rsidR="39F5AC19" w14:paraId="08A9F180"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608FD2" w14:textId="2F0604C1" w:rsidR="39F5AC19" w:rsidRDefault="39F5AC19" w:rsidP="39F5AC19">
            <w:pPr>
              <w:rPr>
                <w:sz w:val="22"/>
                <w:szCs w:val="22"/>
              </w:rPr>
            </w:pPr>
            <w:r w:rsidRPr="2190C6E2">
              <w:rPr>
                <w:rFonts w:eastAsia="Arial"/>
                <w:sz w:val="22"/>
                <w:szCs w:val="22"/>
              </w:rPr>
              <w:t>10</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55AB74" w14:textId="65D234DD" w:rsidR="39F5AC19" w:rsidRDefault="39F5AC19" w:rsidP="39F5AC19">
            <w:pPr>
              <w:rPr>
                <w:sz w:val="22"/>
                <w:szCs w:val="22"/>
              </w:rPr>
            </w:pPr>
            <w:r w:rsidRPr="2190C6E2">
              <w:rPr>
                <w:rFonts w:eastAsia="Arial"/>
                <w:sz w:val="22"/>
                <w:szCs w:val="22"/>
              </w:rPr>
              <w:t>Head unit for Head puller</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897B06" w14:textId="4F65D926" w:rsidR="39F5AC19" w:rsidRDefault="39F5AC19" w:rsidP="39F5AC19">
            <w:pPr>
              <w:rPr>
                <w:sz w:val="22"/>
                <w:szCs w:val="22"/>
              </w:rPr>
            </w:pPr>
            <w:r w:rsidRPr="2190C6E2">
              <w:rPr>
                <w:rFonts w:eastAsia="Arial"/>
                <w:sz w:val="22"/>
                <w:szCs w:val="22"/>
              </w:rPr>
              <w:t>1822</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EFBB32" w14:textId="4425FEA1" w:rsidR="39F5AC19" w:rsidRDefault="39F5AC19" w:rsidP="39F5AC19">
            <w:pPr>
              <w:rPr>
                <w:sz w:val="22"/>
                <w:szCs w:val="22"/>
              </w:rPr>
            </w:pPr>
            <w:r w:rsidRPr="2190C6E2">
              <w:rPr>
                <w:rFonts w:eastAsia="Arial"/>
                <w:sz w:val="22"/>
                <w:szCs w:val="22"/>
              </w:rPr>
              <w:t>2039</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21CFF6" w14:textId="500938CD" w:rsidR="39F5AC19" w:rsidRDefault="39F5AC19" w:rsidP="39F5AC19">
            <w:pPr>
              <w:rPr>
                <w:sz w:val="22"/>
                <w:szCs w:val="22"/>
              </w:rPr>
            </w:pPr>
            <w:r w:rsidRPr="2190C6E2">
              <w:rPr>
                <w:rFonts w:eastAsia="Arial"/>
                <w:sz w:val="22"/>
                <w:szCs w:val="22"/>
              </w:rPr>
              <w:t>3 715 058</w:t>
            </w:r>
          </w:p>
        </w:tc>
      </w:tr>
      <w:tr w:rsidR="39F5AC19" w14:paraId="084EEDD5" w14:textId="77777777" w:rsidTr="07A237C2">
        <w:trPr>
          <w:trHeight w:val="300"/>
        </w:trPr>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B26BB" w14:textId="6453BECD" w:rsidR="39F5AC19" w:rsidRDefault="39F5AC19" w:rsidP="39F5AC19">
            <w:pPr>
              <w:rPr>
                <w:sz w:val="22"/>
                <w:szCs w:val="22"/>
              </w:rPr>
            </w:pPr>
            <w:r w:rsidRPr="2190C6E2">
              <w:rPr>
                <w:rFonts w:eastAsia="Arial"/>
                <w:sz w:val="22"/>
                <w:szCs w:val="22"/>
              </w:rPr>
              <w:t>Summa</w:t>
            </w:r>
          </w:p>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3F7A00" w14:textId="61A1EB60" w:rsidR="39F5AC19" w:rsidRDefault="39F5AC19" w:rsidP="39F5AC19"/>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8BE7BE" w14:textId="3E96D0F9" w:rsidR="39F5AC19" w:rsidRDefault="39F5AC19" w:rsidP="39F5AC19"/>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680B55" w14:textId="0CFAA8B0" w:rsidR="39F5AC19" w:rsidRDefault="39F5AC19" w:rsidP="39F5AC19"/>
        </w:tc>
        <w:tc>
          <w:tcPr>
            <w:tcW w:w="15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FDB3F" w14:textId="6121798B" w:rsidR="39F5AC19" w:rsidRDefault="39F5AC19" w:rsidP="39F5AC19">
            <w:pPr>
              <w:rPr>
                <w:sz w:val="22"/>
                <w:szCs w:val="22"/>
              </w:rPr>
            </w:pPr>
            <w:r w:rsidRPr="2190C6E2">
              <w:rPr>
                <w:rFonts w:eastAsia="Arial"/>
                <w:sz w:val="22"/>
                <w:szCs w:val="22"/>
              </w:rPr>
              <w:t>20 252 627</w:t>
            </w:r>
          </w:p>
        </w:tc>
      </w:tr>
    </w:tbl>
    <w:p w14:paraId="69FD4583" w14:textId="0CDEB39A" w:rsidR="0E5E3043" w:rsidRDefault="0E5E3043" w:rsidP="683B8159">
      <w:pPr>
        <w:jc w:val="left"/>
        <w:rPr>
          <w:rFonts w:eastAsia="Arial"/>
          <w:b/>
          <w:bCs/>
          <w:i/>
          <w:iCs/>
          <w:color w:val="000000" w:themeColor="text1"/>
        </w:rPr>
      </w:pPr>
      <w:r w:rsidRPr="683B8159">
        <w:rPr>
          <w:rFonts w:eastAsia="Arial"/>
          <w:b/>
          <w:bCs/>
          <w:i/>
          <w:iCs/>
          <w:color w:val="000000" w:themeColor="text1"/>
        </w:rPr>
        <w:t>Tabell 6.</w:t>
      </w:r>
      <w:r w:rsidRPr="683B8159">
        <w:rPr>
          <w:b/>
          <w:bCs/>
          <w:i/>
          <w:iCs/>
          <w:color w:val="000000" w:themeColor="text1"/>
        </w:rPr>
        <w:t xml:space="preserve"> </w:t>
      </w:r>
      <w:proofErr w:type="spellStart"/>
      <w:r w:rsidRPr="683B8159">
        <w:rPr>
          <w:b/>
          <w:bCs/>
          <w:i/>
          <w:iCs/>
          <w:color w:val="000000" w:themeColor="text1"/>
        </w:rPr>
        <w:t>V</w:t>
      </w:r>
      <w:r w:rsidRPr="683B8159">
        <w:rPr>
          <w:rFonts w:eastAsia="Arial"/>
          <w:b/>
          <w:bCs/>
          <w:i/>
          <w:iCs/>
          <w:color w:val="000000" w:themeColor="text1"/>
        </w:rPr>
        <w:t>olymvärdet</w:t>
      </w:r>
      <w:proofErr w:type="spellEnd"/>
    </w:p>
    <w:p w14:paraId="2D982B87" w14:textId="2C781A8B" w:rsidR="07A237C2" w:rsidRDefault="07A237C2" w:rsidP="07A237C2">
      <w:pPr>
        <w:rPr>
          <w:rFonts w:eastAsia="Arial"/>
          <w:lang w:val="sv-SE"/>
        </w:rPr>
      </w:pPr>
    </w:p>
    <w:p w14:paraId="7723BAFF" w14:textId="788172B6" w:rsidR="28231632" w:rsidRDefault="28231632" w:rsidP="683B8159">
      <w:pPr>
        <w:rPr>
          <w:lang w:val="sv-SE"/>
        </w:rPr>
      </w:pPr>
      <w:r w:rsidRPr="07A237C2">
        <w:rPr>
          <w:lang w:val="sv-SE"/>
        </w:rPr>
        <w:t xml:space="preserve">För att beräkna volymvärdet för B-produkterna i CW subtraheras 20 252 627 SEK (som är den totala summan för värde/volym) från 25 046 000 SEK, vilket ger ett volymvärde på 4 793 373 SEK. För DW beräknas kapitalbindningen för B-produkterna till 17 526 343,2 SEK, genom att </w:t>
      </w:r>
      <w:r w:rsidRPr="07A237C2">
        <w:rPr>
          <w:lang w:val="sv-SE"/>
        </w:rPr>
        <w:lastRenderedPageBreak/>
        <w:t>lägga till 25 % av detta belopp till den ursprungliga kapitalbindningen på 16 328 000 SEK. Det centrala lagret ökar därmed kapitalbindningen för B-produkterna med 25 %.</w:t>
      </w:r>
      <w:r w:rsidR="2C387BB9" w:rsidRPr="73F7603D">
        <w:rPr>
          <w:lang w:val="sv-SE"/>
        </w:rPr>
        <w:t xml:space="preserve"> </w:t>
      </w:r>
    </w:p>
    <w:p w14:paraId="21462FBA" w14:textId="06E6408B" w:rsidR="683B8159" w:rsidRDefault="683B8159" w:rsidP="5816988C">
      <w:pPr>
        <w:jc w:val="left"/>
        <w:rPr>
          <w:lang w:val="sv-SE"/>
        </w:rPr>
      </w:pPr>
    </w:p>
    <w:tbl>
      <w:tblPr>
        <w:tblW w:w="0" w:type="auto"/>
        <w:tblLayout w:type="fixed"/>
        <w:tblLook w:val="06A0" w:firstRow="1" w:lastRow="0" w:firstColumn="1" w:lastColumn="0" w:noHBand="1" w:noVBand="1"/>
      </w:tblPr>
      <w:tblGrid>
        <w:gridCol w:w="4290"/>
        <w:gridCol w:w="4290"/>
      </w:tblGrid>
      <w:tr w:rsidR="39F5AC19" w14:paraId="7222C0DD"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4C2BD2" w14:textId="146ACDF5" w:rsidR="39F5AC19" w:rsidRDefault="39F5AC19" w:rsidP="39F5AC19">
            <w:r w:rsidRPr="2190C6E2">
              <w:rPr>
                <w:rFonts w:eastAsia="Arial"/>
              </w:rPr>
              <w:t>CW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897F0B" w14:textId="6DF495C7" w:rsidR="39F5AC19" w:rsidRDefault="39F5AC19" w:rsidP="39F5AC19">
            <w:pPr>
              <w:spacing w:before="240" w:after="240"/>
            </w:pPr>
            <w:r w:rsidRPr="2190C6E2">
              <w:rPr>
                <w:rFonts w:eastAsia="Arial"/>
              </w:rPr>
              <w:t xml:space="preserve">17 526 343,2 </w:t>
            </w:r>
          </w:p>
        </w:tc>
      </w:tr>
      <w:tr w:rsidR="39F5AC19" w14:paraId="4153985B"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ACBFF4" w14:textId="4731AA43" w:rsidR="39F5AC19" w:rsidRDefault="39F5AC19" w:rsidP="39F5AC19">
            <w:r w:rsidRPr="2190C6E2">
              <w:rPr>
                <w:rFonts w:eastAsia="Arial"/>
              </w:rPr>
              <w:t>DW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50961F" w14:textId="3A6C2AE3" w:rsidR="39F5AC19" w:rsidRDefault="39F5AC19" w:rsidP="39F5AC19">
            <w:r w:rsidRPr="2190C6E2">
              <w:rPr>
                <w:rFonts w:eastAsia="Arial"/>
              </w:rPr>
              <w:t>20 252 627</w:t>
            </w:r>
          </w:p>
        </w:tc>
      </w:tr>
      <w:tr w:rsidR="39F5AC19" w14:paraId="6BCC29E8"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F6649D" w14:textId="5FC422F1" w:rsidR="39F5AC19" w:rsidRDefault="39F5AC19" w:rsidP="39F5AC19">
            <w:r w:rsidRPr="2190C6E2">
              <w:rPr>
                <w:rFonts w:eastAsia="Arial"/>
              </w:rPr>
              <w:t>Summan</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4AE92" w14:textId="424FFF0D" w:rsidR="39F5AC19" w:rsidRDefault="39F5AC19" w:rsidP="39F5AC19">
            <w:r w:rsidRPr="2190C6E2">
              <w:rPr>
                <w:rFonts w:eastAsia="Arial"/>
              </w:rPr>
              <w:t xml:space="preserve">37 778 970,2 </w:t>
            </w:r>
          </w:p>
        </w:tc>
      </w:tr>
    </w:tbl>
    <w:p w14:paraId="5FCFA95E" w14:textId="5E9585D4" w:rsidR="39F5AC19" w:rsidRDefault="7F93D406" w:rsidP="683B8159">
      <w:pPr>
        <w:shd w:val="clear" w:color="auto" w:fill="FFFFFF" w:themeFill="background1"/>
        <w:jc w:val="left"/>
        <w:rPr>
          <w:b/>
          <w:bCs/>
          <w:i/>
          <w:iCs/>
          <w:lang w:val="sv-SE"/>
        </w:rPr>
      </w:pPr>
      <w:r w:rsidRPr="683B8159">
        <w:rPr>
          <w:b/>
          <w:bCs/>
          <w:i/>
          <w:iCs/>
          <w:color w:val="000000" w:themeColor="text1"/>
          <w:lang w:val="sv-SE"/>
        </w:rPr>
        <w:t>Tabell 7. Kapitalbindning</w:t>
      </w:r>
      <w:r w:rsidRPr="683B8159">
        <w:rPr>
          <w:rFonts w:eastAsia="Arial"/>
          <w:b/>
          <w:bCs/>
          <w:i/>
          <w:iCs/>
          <w:color w:val="000000" w:themeColor="text1"/>
          <w:lang w:val="sv-SE"/>
        </w:rPr>
        <w:t xml:space="preserve"> med Alfa-system i CW och DW</w:t>
      </w:r>
    </w:p>
    <w:p w14:paraId="202AFEA9" w14:textId="4E695A20" w:rsidR="39F5AC19" w:rsidRPr="00E47DD6" w:rsidRDefault="39F5AC19" w:rsidP="2190C6E2">
      <w:pPr>
        <w:shd w:val="clear" w:color="auto" w:fill="FFFFFF" w:themeFill="background1"/>
        <w:jc w:val="left"/>
        <w:rPr>
          <w:lang w:val="sv-SE"/>
        </w:rPr>
      </w:pPr>
    </w:p>
    <w:p w14:paraId="26D42C25" w14:textId="7C8D86BF" w:rsidR="59911889" w:rsidRDefault="59911889" w:rsidP="70A8C176">
      <w:pPr>
        <w:jc w:val="left"/>
        <w:rPr>
          <w:lang w:val="sv-SE"/>
        </w:rPr>
      </w:pPr>
      <w:r w:rsidRPr="70A8C176">
        <w:rPr>
          <w:lang w:val="sv-SE"/>
        </w:rPr>
        <w:t>Genom att använda ALFA-systemet frigörs kapital genom en minskning av kapitalbindningen. Den aktuella kapitalbindningen är 41 374 000 SEK, och efter implementeringen av ALFA-systemet reduceras den till 37 778 970,2 SEK. Detta resulterar i ett frigjort kapital på 3 595 029,75 SEK.</w:t>
      </w:r>
    </w:p>
    <w:p w14:paraId="2E33D05A" w14:textId="2662329D" w:rsidR="07A237C2" w:rsidRDefault="07A237C2" w:rsidP="2190C6E2">
      <w:pPr>
        <w:jc w:val="left"/>
      </w:pPr>
    </w:p>
    <w:tbl>
      <w:tblPr>
        <w:tblW w:w="0" w:type="auto"/>
        <w:tblLayout w:type="fixed"/>
        <w:tblLook w:val="06A0" w:firstRow="1" w:lastRow="0" w:firstColumn="1" w:lastColumn="0" w:noHBand="1" w:noVBand="1"/>
      </w:tblPr>
      <w:tblGrid>
        <w:gridCol w:w="4290"/>
        <w:gridCol w:w="4290"/>
      </w:tblGrid>
      <w:tr w:rsidR="39F5AC19" w14:paraId="5FE43324"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43B3E" w14:textId="6A082AFE" w:rsidR="39F5AC19" w:rsidRDefault="39F5AC19" w:rsidP="39F5AC19">
            <w:pPr>
              <w:rPr>
                <w:lang w:val="sv-SE"/>
              </w:rPr>
            </w:pPr>
            <w:r w:rsidRPr="70A8C176">
              <w:rPr>
                <w:rFonts w:eastAsia="Arial"/>
                <w:lang w:val="sv-SE"/>
              </w:rPr>
              <w:t>Besparingar med Alfa-system</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7ACAA" w14:textId="268D3448" w:rsidR="39F5AC19" w:rsidRDefault="39F5AC19" w:rsidP="39F5AC19">
            <w:pPr>
              <w:rPr>
                <w:lang w:val="sv-SE"/>
              </w:rPr>
            </w:pPr>
            <w:r w:rsidRPr="70A8C176">
              <w:rPr>
                <w:rFonts w:eastAsia="Arial"/>
                <w:lang w:val="sv-SE"/>
              </w:rPr>
              <w:t>SEK</w:t>
            </w:r>
          </w:p>
        </w:tc>
      </w:tr>
      <w:tr w:rsidR="39F5AC19" w14:paraId="4A354B3E"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FF1022" w14:textId="4B51F172" w:rsidR="39F5AC19" w:rsidRDefault="39F5AC19" w:rsidP="39F5AC19">
            <w:pPr>
              <w:rPr>
                <w:lang w:val="sv-SE"/>
              </w:rPr>
            </w:pPr>
            <w:r w:rsidRPr="70A8C176">
              <w:rPr>
                <w:rFonts w:eastAsia="Arial"/>
                <w:lang w:val="sv-SE"/>
              </w:rPr>
              <w:t>Fastighetskostnader</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E9F6A" w14:textId="56035D38" w:rsidR="39F5AC19" w:rsidRDefault="39F5AC19" w:rsidP="39F5AC19">
            <w:pPr>
              <w:rPr>
                <w:lang w:val="sv-SE"/>
              </w:rPr>
            </w:pPr>
            <w:r w:rsidRPr="70A8C176">
              <w:rPr>
                <w:rFonts w:eastAsia="Arial"/>
                <w:lang w:val="sv-SE"/>
              </w:rPr>
              <w:t>300 000</w:t>
            </w:r>
          </w:p>
        </w:tc>
      </w:tr>
      <w:tr w:rsidR="39F5AC19" w14:paraId="3BFE6B0E"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A42F0C" w14:textId="2FEEA5B7" w:rsidR="39F5AC19" w:rsidRDefault="39F5AC19" w:rsidP="39F5AC19">
            <w:pPr>
              <w:rPr>
                <w:lang w:val="sv-SE"/>
              </w:rPr>
            </w:pPr>
            <w:r w:rsidRPr="70A8C176">
              <w:rPr>
                <w:rFonts w:eastAsia="Arial"/>
                <w:lang w:val="sv-SE"/>
              </w:rPr>
              <w:t>Personal</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1080D" w14:textId="7880F315" w:rsidR="39F5AC19" w:rsidRDefault="39F5AC19" w:rsidP="39F5AC19">
            <w:pPr>
              <w:rPr>
                <w:lang w:val="sv-SE"/>
              </w:rPr>
            </w:pPr>
            <w:r w:rsidRPr="70A8C176">
              <w:rPr>
                <w:rFonts w:eastAsia="Arial"/>
                <w:lang w:val="sv-SE"/>
              </w:rPr>
              <w:t>750 000</w:t>
            </w:r>
          </w:p>
        </w:tc>
      </w:tr>
      <w:tr w:rsidR="39F5AC19" w14:paraId="52D3EBB8"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5F88F" w14:textId="3F617DDC" w:rsidR="39F5AC19" w:rsidRDefault="39F5AC19" w:rsidP="39F5AC19">
            <w:pPr>
              <w:rPr>
                <w:lang w:val="sv-SE"/>
              </w:rPr>
            </w:pPr>
            <w:r w:rsidRPr="70A8C176">
              <w:rPr>
                <w:rFonts w:eastAsia="Arial"/>
                <w:lang w:val="sv-SE"/>
              </w:rPr>
              <w:t>Transport</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33D38F" w14:textId="018C52F2" w:rsidR="39F5AC19" w:rsidRDefault="39F5AC19" w:rsidP="39F5AC19">
            <w:pPr>
              <w:rPr>
                <w:rFonts w:eastAsia="Arial"/>
                <w:lang w:val="sv-SE"/>
              </w:rPr>
            </w:pPr>
            <w:r w:rsidRPr="70A8C176">
              <w:rPr>
                <w:rFonts w:eastAsia="Arial"/>
                <w:lang w:val="sv-SE"/>
              </w:rPr>
              <w:t>-900 000</w:t>
            </w:r>
          </w:p>
        </w:tc>
      </w:tr>
      <w:tr w:rsidR="39F5AC19" w14:paraId="0DFA1E48"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1EB009" w14:textId="1166CA19" w:rsidR="39F5AC19" w:rsidRDefault="39F5AC19" w:rsidP="39F5AC19">
            <w:pPr>
              <w:rPr>
                <w:lang w:val="sv-SE"/>
              </w:rPr>
            </w:pPr>
            <w:r w:rsidRPr="70A8C176">
              <w:rPr>
                <w:rFonts w:eastAsia="Arial"/>
                <w:lang w:val="sv-SE"/>
              </w:rPr>
              <w:t>Kostnadseffektivitet DW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F12B6" w14:textId="12F80EE0" w:rsidR="39F5AC19" w:rsidRDefault="567CDA59" w:rsidP="07A237C2">
            <w:pPr>
              <w:spacing w:line="259" w:lineRule="auto"/>
              <w:rPr>
                <w:lang w:val="sv-SE"/>
              </w:rPr>
            </w:pPr>
            <w:r w:rsidRPr="70A8C176">
              <w:rPr>
                <w:rFonts w:eastAsia="Arial"/>
                <w:lang w:val="sv-SE"/>
              </w:rPr>
              <w:t>1 130 093,25</w:t>
            </w:r>
          </w:p>
        </w:tc>
      </w:tr>
      <w:tr w:rsidR="39F5AC19" w14:paraId="16D43132"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39C575" w14:textId="117DE2BF" w:rsidR="39F5AC19" w:rsidRDefault="39F5AC19" w:rsidP="39F5AC19">
            <w:pPr>
              <w:rPr>
                <w:lang w:val="sv-SE"/>
              </w:rPr>
            </w:pPr>
            <w:r w:rsidRPr="70A8C176">
              <w:rPr>
                <w:rFonts w:eastAsia="Arial"/>
                <w:lang w:val="sv-SE"/>
              </w:rPr>
              <w:t>Kostnadseffektivitet CW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5BBABD" w14:textId="45500A84" w:rsidR="39F5AC19" w:rsidRDefault="5AA63D81" w:rsidP="07A237C2">
            <w:pPr>
              <w:rPr>
                <w:lang w:val="sv-SE"/>
              </w:rPr>
            </w:pPr>
            <w:r w:rsidRPr="70A8C176">
              <w:rPr>
                <w:rFonts w:eastAsia="Arial"/>
                <w:lang w:val="sv-SE"/>
              </w:rPr>
              <w:t xml:space="preserve">- </w:t>
            </w:r>
            <w:r w:rsidR="1F355499" w:rsidRPr="70A8C176">
              <w:rPr>
                <w:rFonts w:eastAsia="Arial"/>
                <w:color w:val="000000" w:themeColor="text1"/>
                <w:lang w:val="sv-SE"/>
              </w:rPr>
              <w:t>299 585,8</w:t>
            </w:r>
          </w:p>
        </w:tc>
      </w:tr>
      <w:tr w:rsidR="39F5AC19" w14:paraId="17E1CAC3"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B77BA" w14:textId="33D30939" w:rsidR="39F5AC19" w:rsidRDefault="5AA63D81" w:rsidP="39F5AC19">
            <w:pPr>
              <w:rPr>
                <w:lang w:val="sv-SE"/>
              </w:rPr>
            </w:pPr>
            <w:r w:rsidRPr="70A8C176">
              <w:rPr>
                <w:rFonts w:eastAsia="Arial"/>
                <w:lang w:val="sv-SE"/>
              </w:rPr>
              <w:t>Summan</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82EEBE" w14:textId="3E6AE8DE" w:rsidR="39F5AC19" w:rsidRDefault="5710DA6D" w:rsidP="07A237C2">
            <w:pPr>
              <w:spacing w:line="259" w:lineRule="auto"/>
              <w:rPr>
                <w:lang w:val="sv-SE"/>
              </w:rPr>
            </w:pPr>
            <w:r w:rsidRPr="70A8C176">
              <w:rPr>
                <w:rFonts w:eastAsia="Arial"/>
                <w:lang w:val="sv-SE"/>
              </w:rPr>
              <w:t>980 507,45</w:t>
            </w:r>
          </w:p>
        </w:tc>
      </w:tr>
    </w:tbl>
    <w:p w14:paraId="0CE8FFC2" w14:textId="6AA275C6" w:rsidR="39F5AC19" w:rsidRPr="006A4652" w:rsidRDefault="0997763D" w:rsidP="683B8159">
      <w:pPr>
        <w:jc w:val="left"/>
        <w:rPr>
          <w:b/>
          <w:bCs/>
          <w:i/>
          <w:iCs/>
          <w:lang w:val="sv-SE"/>
        </w:rPr>
      </w:pPr>
      <w:r w:rsidRPr="683B8159">
        <w:rPr>
          <w:b/>
          <w:bCs/>
          <w:i/>
          <w:iCs/>
          <w:lang w:val="sv-SE"/>
        </w:rPr>
        <w:t>Tabell 8. Visar besparingar med Alfa</w:t>
      </w:r>
    </w:p>
    <w:p w14:paraId="7213EA51" w14:textId="64B32E18" w:rsidR="39F5AC19" w:rsidRPr="006A4652" w:rsidRDefault="39F5AC19" w:rsidP="70A8C176">
      <w:pPr>
        <w:shd w:val="clear" w:color="auto" w:fill="FFFFFF" w:themeFill="background1"/>
        <w:jc w:val="left"/>
        <w:rPr>
          <w:lang w:val="sv-SE"/>
        </w:rPr>
      </w:pPr>
    </w:p>
    <w:p w14:paraId="3E67ED5A" w14:textId="4EB25B4A" w:rsidR="39F5AC19" w:rsidRPr="006A4652" w:rsidRDefault="2432FE77" w:rsidP="70A8C176">
      <w:pPr>
        <w:spacing w:before="240" w:after="240"/>
        <w:jc w:val="left"/>
        <w:rPr>
          <w:lang w:val="sv-SE"/>
        </w:rPr>
      </w:pPr>
      <w:r w:rsidRPr="70A8C176">
        <w:rPr>
          <w:lang w:val="sv-SE"/>
        </w:rPr>
        <w:t xml:space="preserve">När transportkostnaderna beräknas inkluderas alla kostnader, inklusive expressleveranser som uppgår till 120 000 SEK. Detta gör att den totala summan för transportkostnader blir 4 300 000 SEK + 120 000 SEK = 4 420 000 SEK. För att förklara beräkningen använder företaget </w:t>
      </w:r>
      <w:proofErr w:type="spellStart"/>
      <w:r w:rsidRPr="70A8C176">
        <w:rPr>
          <w:lang w:val="sv-SE"/>
        </w:rPr>
        <w:t>Freight</w:t>
      </w:r>
      <w:proofErr w:type="spellEnd"/>
      <w:r w:rsidRPr="70A8C176">
        <w:rPr>
          <w:lang w:val="sv-SE"/>
        </w:rPr>
        <w:t xml:space="preserve"> Boys, som tar 4 300 000 SEK för transporttjänster. Jämfört med det tidigare beloppet på 3 520 000 SEK syns en ökning med 900 000 SEK.</w:t>
      </w:r>
    </w:p>
    <w:p w14:paraId="491F1505" w14:textId="20CD92A0" w:rsidR="39F5AC19" w:rsidRPr="006A4652" w:rsidRDefault="2432FE77" w:rsidP="70A8C176">
      <w:pPr>
        <w:spacing w:before="240" w:after="240"/>
        <w:jc w:val="left"/>
        <w:rPr>
          <w:lang w:val="sv-SE"/>
        </w:rPr>
      </w:pPr>
      <w:r w:rsidRPr="70A8C176">
        <w:rPr>
          <w:lang w:val="sv-SE"/>
        </w:rPr>
        <w:t>Det visas även att kostnaderna för personal och lager har minskat med 750 000 SEK respektive 300 000 SEK.</w:t>
      </w:r>
    </w:p>
    <w:p w14:paraId="21B76A3E" w14:textId="696EC3EA" w:rsidR="39F5AC19" w:rsidRPr="006A4652" w:rsidRDefault="2432FE77" w:rsidP="70A8C176">
      <w:pPr>
        <w:spacing w:before="240" w:after="240"/>
        <w:jc w:val="left"/>
        <w:rPr>
          <w:lang w:val="sv-SE"/>
        </w:rPr>
      </w:pPr>
      <w:r w:rsidRPr="70A8C176">
        <w:rPr>
          <w:lang w:val="sv-SE"/>
        </w:rPr>
        <w:t>Vidare beräknas kostnaderna för centrallagret och distributionslagren. Uträkningen görs enligt formeln: internränta * skillnad i kapitalbindning, där den interna räntan är 25%. Detta visar hur mycket företaget sparar med Alfa-systemet.</w:t>
      </w:r>
    </w:p>
    <w:p w14:paraId="29BF7B9E" w14:textId="4A34F38F" w:rsidR="39F5AC19" w:rsidRPr="006A4652" w:rsidRDefault="0DD1F6AC" w:rsidP="70A8C176">
      <w:pPr>
        <w:spacing w:before="240" w:after="240"/>
        <w:jc w:val="left"/>
        <w:rPr>
          <w:lang w:val="sv-SE"/>
        </w:rPr>
      </w:pPr>
      <w:r w:rsidRPr="70A8C176">
        <w:rPr>
          <w:lang w:val="sv-SE"/>
        </w:rPr>
        <w:t>I centrallagret har kapitalbindningen ökat, vilket framgår av följande beräkning: 16 328 000 SEK minus 17 526 343,2 SEK, vilket resulterar i en skillnad på -1 198 343,2 SEK i kapitalbindningen i CW.</w:t>
      </w:r>
    </w:p>
    <w:p w14:paraId="0FC93181" w14:textId="69D8516A" w:rsidR="39F5AC19" w:rsidRPr="006A4652" w:rsidRDefault="2432FE77" w:rsidP="70A8C176">
      <w:pPr>
        <w:spacing w:before="240" w:after="240"/>
        <w:jc w:val="left"/>
        <w:rPr>
          <w:lang w:val="sv-SE"/>
        </w:rPr>
      </w:pPr>
      <w:r w:rsidRPr="70A8C176">
        <w:rPr>
          <w:lang w:val="sv-SE"/>
        </w:rPr>
        <w:lastRenderedPageBreak/>
        <w:t>Med hjälp av Alfa-systemet skulle besparingen bli: 1 130 093,25 SEK - 299 585,8 SEK = 830 507,45 SEK.</w:t>
      </w:r>
    </w:p>
    <w:p w14:paraId="77DF9AB0" w14:textId="51961766" w:rsidR="39F5AC19" w:rsidRPr="00E47DD6" w:rsidRDefault="39F5AC19" w:rsidP="2190C6E2">
      <w:pPr>
        <w:shd w:val="clear" w:color="auto" w:fill="FFFFFF" w:themeFill="background1"/>
        <w:jc w:val="left"/>
        <w:rPr>
          <w:lang w:val="sv-SE"/>
        </w:rPr>
      </w:pPr>
    </w:p>
    <w:p w14:paraId="0A147776" w14:textId="00889F13" w:rsidR="683B8159" w:rsidRPr="00E47DD6" w:rsidRDefault="683B8159" w:rsidP="683B8159">
      <w:pPr>
        <w:shd w:val="clear" w:color="auto" w:fill="FFFFFF" w:themeFill="background1"/>
        <w:jc w:val="left"/>
        <w:rPr>
          <w:lang w:val="sv-SE"/>
        </w:rPr>
      </w:pPr>
    </w:p>
    <w:p w14:paraId="39F33B61" w14:textId="204CD65B" w:rsidR="39F5AC19" w:rsidRPr="006A4652" w:rsidRDefault="7C82C398" w:rsidP="2190C6E2">
      <w:pPr>
        <w:jc w:val="left"/>
        <w:rPr>
          <w:b/>
          <w:bCs/>
          <w:lang w:val="sv-SE"/>
        </w:rPr>
      </w:pPr>
      <w:r w:rsidRPr="07A237C2">
        <w:rPr>
          <w:b/>
          <w:bCs/>
          <w:lang w:val="sv-SE"/>
        </w:rPr>
        <w:t>Fördelar med Alfa-system:</w:t>
      </w:r>
    </w:p>
    <w:p w14:paraId="5B12979C" w14:textId="0EEF7078" w:rsidR="39F5AC19" w:rsidRPr="006A4652" w:rsidRDefault="0085C4AC" w:rsidP="2190C6E2">
      <w:pPr>
        <w:pStyle w:val="ListParagraph"/>
        <w:numPr>
          <w:ilvl w:val="0"/>
          <w:numId w:val="2"/>
        </w:numPr>
        <w:jc w:val="left"/>
        <w:rPr>
          <w:rFonts w:eastAsia="Arial"/>
        </w:rPr>
      </w:pPr>
      <w:r w:rsidRPr="07A237C2">
        <w:rPr>
          <w:b/>
          <w:bCs/>
          <w:lang w:val="sv-SE"/>
        </w:rPr>
        <w:t>Sparar med</w:t>
      </w:r>
      <w:r w:rsidR="0559BE88" w:rsidRPr="73F7603D">
        <w:rPr>
          <w:b/>
          <w:bCs/>
          <w:lang w:val="sv-SE"/>
        </w:rPr>
        <w:t>:</w:t>
      </w:r>
      <w:r w:rsidRPr="07A237C2">
        <w:rPr>
          <w:b/>
          <w:bCs/>
          <w:lang w:val="sv-SE"/>
        </w:rPr>
        <w:t xml:space="preserve"> </w:t>
      </w:r>
      <w:r>
        <w:rPr>
          <w:rFonts w:eastAsia="Arial"/>
        </w:rPr>
        <w:t xml:space="preserve">980 507,45 </w:t>
      </w:r>
      <w:proofErr w:type="spellStart"/>
      <w:r>
        <w:rPr>
          <w:rFonts w:eastAsia="Arial"/>
        </w:rPr>
        <w:t>sek</w:t>
      </w:r>
      <w:proofErr w:type="spellEnd"/>
    </w:p>
    <w:p w14:paraId="7C964330" w14:textId="7E8879B0" w:rsidR="39F5AC19" w:rsidRPr="006A4652" w:rsidRDefault="0085C4AC" w:rsidP="2190C6E2">
      <w:pPr>
        <w:pStyle w:val="ListParagraph"/>
        <w:numPr>
          <w:ilvl w:val="0"/>
          <w:numId w:val="2"/>
        </w:numPr>
        <w:jc w:val="left"/>
        <w:rPr>
          <w:b/>
          <w:bCs/>
          <w:lang w:val="sv-SE"/>
        </w:rPr>
      </w:pPr>
      <w:r w:rsidRPr="5816988C">
        <w:rPr>
          <w:b/>
          <w:bCs/>
          <w:lang w:val="sv-SE"/>
        </w:rPr>
        <w:t>Frigör kapital</w:t>
      </w:r>
      <w:r w:rsidR="41FB79F6" w:rsidRPr="5816988C">
        <w:rPr>
          <w:b/>
          <w:bCs/>
          <w:lang w:val="sv-SE"/>
        </w:rPr>
        <w:t>:</w:t>
      </w:r>
      <w:r w:rsidRPr="5816988C">
        <w:rPr>
          <w:b/>
          <w:bCs/>
          <w:lang w:val="sv-SE"/>
        </w:rPr>
        <w:t xml:space="preserve"> </w:t>
      </w:r>
      <w:r>
        <w:t xml:space="preserve">3 595 029,75 </w:t>
      </w:r>
      <w:proofErr w:type="spellStart"/>
      <w:r>
        <w:t>sek</w:t>
      </w:r>
      <w:proofErr w:type="spellEnd"/>
    </w:p>
    <w:p w14:paraId="7BD33C8A" w14:textId="3E9A799E" w:rsidR="39F5AC19" w:rsidRPr="006A4652" w:rsidRDefault="7C82C398" w:rsidP="2190C6E2">
      <w:pPr>
        <w:numPr>
          <w:ilvl w:val="0"/>
          <w:numId w:val="24"/>
        </w:numPr>
        <w:jc w:val="left"/>
        <w:rPr>
          <w:lang w:val="sv-SE"/>
        </w:rPr>
      </w:pPr>
      <w:r w:rsidRPr="07A237C2">
        <w:rPr>
          <w:lang w:val="sv-SE"/>
        </w:rPr>
        <w:t>Centrala lagern kommer inte att behöva fler personal eftersom de kan klara sig själva.</w:t>
      </w:r>
    </w:p>
    <w:p w14:paraId="71839268" w14:textId="4F6A28EC" w:rsidR="39F5AC19" w:rsidRPr="006A4652" w:rsidRDefault="7C82C398" w:rsidP="2190C6E2">
      <w:pPr>
        <w:numPr>
          <w:ilvl w:val="0"/>
          <w:numId w:val="24"/>
        </w:numPr>
        <w:jc w:val="left"/>
        <w:rPr>
          <w:lang w:val="sv-SE"/>
        </w:rPr>
      </w:pPr>
      <w:proofErr w:type="spellStart"/>
      <w:r w:rsidRPr="5816988C">
        <w:rPr>
          <w:lang w:val="sv-SE"/>
        </w:rPr>
        <w:t>Steelglove</w:t>
      </w:r>
      <w:proofErr w:type="spellEnd"/>
      <w:r w:rsidRPr="5816988C">
        <w:rPr>
          <w:lang w:val="sv-SE"/>
        </w:rPr>
        <w:t xml:space="preserve"> </w:t>
      </w:r>
      <w:r w:rsidR="2E61553B" w:rsidRPr="5816988C">
        <w:rPr>
          <w:lang w:val="sv-SE"/>
        </w:rPr>
        <w:t xml:space="preserve">Ltd </w:t>
      </w:r>
      <w:r w:rsidRPr="5816988C">
        <w:rPr>
          <w:lang w:val="sv-SE"/>
        </w:rPr>
        <w:t xml:space="preserve">använder sig av </w:t>
      </w:r>
      <w:proofErr w:type="spellStart"/>
      <w:r w:rsidRPr="5816988C">
        <w:rPr>
          <w:lang w:val="sv-SE"/>
        </w:rPr>
        <w:t>freight</w:t>
      </w:r>
      <w:proofErr w:type="spellEnd"/>
      <w:r w:rsidRPr="5816988C">
        <w:rPr>
          <w:lang w:val="sv-SE"/>
        </w:rPr>
        <w:t xml:space="preserve"> boys A/S som delar ut varorna inom 2 dagar efter att upphämtningen har skett. Detta resulterar i säkra och garanterade leveranstider. </w:t>
      </w:r>
    </w:p>
    <w:p w14:paraId="3CC47995" w14:textId="7E1B8720" w:rsidR="39F5AC19" w:rsidRPr="006A4652" w:rsidRDefault="7C82C398" w:rsidP="2190C6E2">
      <w:pPr>
        <w:numPr>
          <w:ilvl w:val="0"/>
          <w:numId w:val="24"/>
        </w:numPr>
        <w:jc w:val="left"/>
        <w:rPr>
          <w:lang w:val="sv-SE"/>
        </w:rPr>
      </w:pPr>
      <w:r w:rsidRPr="07A237C2">
        <w:rPr>
          <w:lang w:val="sv-SE"/>
        </w:rPr>
        <w:t>B grupp produkter har gjort så att arbetsplatsen i distributionslagern har större lagerutrymme. (B grupp produkter har gått från centrala till distributions lagerna) </w:t>
      </w:r>
    </w:p>
    <w:p w14:paraId="1C2C1D8C" w14:textId="4416B43A" w:rsidR="39F5AC19" w:rsidRPr="006A4652" w:rsidRDefault="39F5AC19" w:rsidP="2190C6E2">
      <w:pPr>
        <w:jc w:val="left"/>
        <w:rPr>
          <w:b/>
          <w:bCs/>
          <w:lang w:val="sv-SE"/>
        </w:rPr>
      </w:pPr>
    </w:p>
    <w:p w14:paraId="587A6CB2" w14:textId="67B9E9DB" w:rsidR="39F5AC19" w:rsidRPr="006A4652" w:rsidRDefault="7C82C398" w:rsidP="2190C6E2">
      <w:pPr>
        <w:jc w:val="left"/>
        <w:rPr>
          <w:b/>
          <w:bCs/>
          <w:lang w:val="sv-SE"/>
        </w:rPr>
      </w:pPr>
      <w:r w:rsidRPr="07A237C2">
        <w:rPr>
          <w:b/>
          <w:bCs/>
          <w:lang w:val="sv-SE"/>
        </w:rPr>
        <w:t>Nackdelar med Alfa-system:</w:t>
      </w:r>
    </w:p>
    <w:p w14:paraId="6E24D57D" w14:textId="1F8B2DB9" w:rsidR="39F5AC19" w:rsidRPr="006A4652" w:rsidRDefault="7C82C398" w:rsidP="2190C6E2">
      <w:pPr>
        <w:numPr>
          <w:ilvl w:val="0"/>
          <w:numId w:val="25"/>
        </w:numPr>
        <w:jc w:val="left"/>
        <w:rPr>
          <w:lang w:val="sv-SE"/>
        </w:rPr>
      </w:pPr>
      <w:r w:rsidRPr="07A237C2">
        <w:rPr>
          <w:lang w:val="sv-SE"/>
        </w:rPr>
        <w:t xml:space="preserve">Den enda nackdelen med alfa distributionssystemet är att transportkostnaderna ökas eftersom det finns ett annat företag för de som hjälper de med leveranser till kunderna. Detta kostar </w:t>
      </w:r>
      <w:proofErr w:type="spellStart"/>
      <w:r w:rsidRPr="07A237C2">
        <w:rPr>
          <w:lang w:val="sv-SE"/>
        </w:rPr>
        <w:t>Steelglove</w:t>
      </w:r>
      <w:proofErr w:type="spellEnd"/>
      <w:r w:rsidRPr="07A237C2">
        <w:rPr>
          <w:lang w:val="sv-SE"/>
        </w:rPr>
        <w:t xml:space="preserve"> </w:t>
      </w:r>
      <w:r w:rsidR="5C04AA60" w:rsidRPr="683B8159">
        <w:rPr>
          <w:lang w:val="sv-SE"/>
        </w:rPr>
        <w:t>900 000 SEK</w:t>
      </w:r>
      <w:r w:rsidRPr="07A237C2">
        <w:rPr>
          <w:lang w:val="sv-SE"/>
        </w:rPr>
        <w:t xml:space="preserve"> svenska kronor. </w:t>
      </w:r>
    </w:p>
    <w:p w14:paraId="0674420D" w14:textId="162C4579" w:rsidR="39F5AC19" w:rsidRPr="006A4652" w:rsidRDefault="39F5AC19" w:rsidP="2190C6E2">
      <w:pPr>
        <w:jc w:val="left"/>
        <w:rPr>
          <w:lang w:val="sv-SE"/>
        </w:rPr>
      </w:pPr>
    </w:p>
    <w:p w14:paraId="1A966094" w14:textId="07D37015" w:rsidR="39F5AC19" w:rsidRPr="006A4652" w:rsidRDefault="39F5AC19" w:rsidP="2190C6E2">
      <w:pPr>
        <w:jc w:val="left"/>
        <w:rPr>
          <w:lang w:val="sv-SE"/>
        </w:rPr>
      </w:pPr>
    </w:p>
    <w:p w14:paraId="10075985" w14:textId="3F1405C1" w:rsidR="17F3EDF8" w:rsidRPr="006A4652" w:rsidRDefault="17F3EDF8" w:rsidP="2190C6E2">
      <w:pPr>
        <w:jc w:val="left"/>
        <w:rPr>
          <w:b/>
          <w:bCs/>
          <w:lang w:val="sv-SE"/>
        </w:rPr>
      </w:pPr>
      <w:r w:rsidRPr="07A237C2">
        <w:rPr>
          <w:b/>
          <w:bCs/>
          <w:lang w:val="sv-SE"/>
        </w:rPr>
        <w:t>Beta distributionssystem:</w:t>
      </w:r>
    </w:p>
    <w:p w14:paraId="60363BD4" w14:textId="15F2D90E" w:rsidR="07A237C2" w:rsidRDefault="07A237C2" w:rsidP="2190C6E2">
      <w:pPr>
        <w:jc w:val="left"/>
        <w:rPr>
          <w:b/>
          <w:bCs/>
          <w:lang w:val="sv-SE"/>
        </w:rPr>
      </w:pPr>
    </w:p>
    <w:p w14:paraId="41CB2AE9" w14:textId="3A0FA781" w:rsidR="17F3EDF8" w:rsidRPr="006A4652" w:rsidRDefault="17F3EDF8" w:rsidP="2190C6E2">
      <w:pPr>
        <w:jc w:val="left"/>
        <w:rPr>
          <w:lang w:val="sv-SE"/>
        </w:rPr>
      </w:pPr>
      <w:r w:rsidRPr="2190C6E2">
        <w:rPr>
          <w:rFonts w:eastAsia="Arial"/>
          <w:color w:val="000000" w:themeColor="text1"/>
          <w:lang w:val="sv-SE"/>
        </w:rPr>
        <w:t xml:space="preserve">Beta-strategin inkommer med flera förändringar då en av dem inkluderar en eliminering av distributionslagret. istället för distributionslager utnyttjas dessa som försäljningskontor vilket även betyder att en ökning med 25% inkommer i centrala lagrets kapitalbindning. Personalkostnaderna minskar även i och med att ökningen i kapitalbindning leder till att personalen från distributionslagren omlokaliseras till centrallagret. </w:t>
      </w:r>
    </w:p>
    <w:p w14:paraId="26709B23" w14:textId="21E81B34" w:rsidR="39F5AC19" w:rsidRPr="006A4652" w:rsidRDefault="39F5AC19" w:rsidP="2190C6E2">
      <w:pPr>
        <w:jc w:val="left"/>
        <w:rPr>
          <w:lang w:val="sv-SE"/>
        </w:rPr>
      </w:pPr>
    </w:p>
    <w:tbl>
      <w:tblPr>
        <w:tblW w:w="0" w:type="auto"/>
        <w:tblLayout w:type="fixed"/>
        <w:tblLook w:val="06A0" w:firstRow="1" w:lastRow="0" w:firstColumn="1" w:lastColumn="0" w:noHBand="1" w:noVBand="1"/>
      </w:tblPr>
      <w:tblGrid>
        <w:gridCol w:w="2789"/>
        <w:gridCol w:w="2789"/>
        <w:gridCol w:w="2789"/>
      </w:tblGrid>
      <w:tr w:rsidR="39F5AC19" w:rsidRPr="00E47DD6" w14:paraId="7C9F7052" w14:textId="77777777" w:rsidTr="07A237C2">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D40297" w14:textId="59B78731" w:rsidR="39F5AC19" w:rsidRDefault="39F5AC19" w:rsidP="39F5AC19">
            <w:pPr>
              <w:rPr>
                <w:lang w:val="sv-SE"/>
              </w:rPr>
            </w:pPr>
            <w:r w:rsidRPr="70A8C176">
              <w:rPr>
                <w:rFonts w:eastAsia="Arial"/>
                <w:lang w:val="sv-SE"/>
              </w:rPr>
              <w:t xml:space="preserve">Lager </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8D20AE" w14:textId="500F5B3A" w:rsidR="39F5AC19" w:rsidRDefault="39F5AC19" w:rsidP="39F5AC19">
            <w:pPr>
              <w:rPr>
                <w:lang w:val="sv-SE"/>
              </w:rPr>
            </w:pPr>
            <w:r w:rsidRPr="70A8C176">
              <w:rPr>
                <w:rFonts w:eastAsia="Arial"/>
                <w:lang w:val="sv-SE"/>
              </w:rPr>
              <w:t xml:space="preserve">Kapitalbindning i dagsläge (SEK) </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76F44" w14:textId="1DCF8022" w:rsidR="39F5AC19" w:rsidRDefault="5AA63D81" w:rsidP="39F5AC19">
            <w:pPr>
              <w:rPr>
                <w:lang w:val="sv-SE"/>
              </w:rPr>
            </w:pPr>
            <w:r w:rsidRPr="70A8C176">
              <w:rPr>
                <w:rFonts w:eastAsia="Arial"/>
                <w:lang w:val="sv-SE"/>
              </w:rPr>
              <w:t>Kapitalbindning</w:t>
            </w:r>
            <w:r w:rsidR="5F266BA3" w:rsidRPr="70A8C176">
              <w:rPr>
                <w:rFonts w:eastAsia="Arial"/>
                <w:lang w:val="sv-SE"/>
              </w:rPr>
              <w:t xml:space="preserve"> </w:t>
            </w:r>
            <w:r w:rsidRPr="70A8C176">
              <w:rPr>
                <w:rFonts w:eastAsia="Arial"/>
                <w:lang w:val="sv-SE"/>
              </w:rPr>
              <w:t>med Beta-system (SEK)</w:t>
            </w:r>
          </w:p>
        </w:tc>
      </w:tr>
      <w:tr w:rsidR="39F5AC19" w14:paraId="678A2EF4" w14:textId="77777777" w:rsidTr="07A237C2">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5CB34F" w14:textId="471856FF" w:rsidR="39F5AC19" w:rsidRDefault="39F5AC19" w:rsidP="39F5AC19">
            <w:pPr>
              <w:rPr>
                <w:lang w:val="sv-SE"/>
              </w:rPr>
            </w:pPr>
            <w:r w:rsidRPr="70A8C176">
              <w:rPr>
                <w:rFonts w:eastAsia="Arial"/>
                <w:lang w:val="sv-SE"/>
              </w:rPr>
              <w:t>DW</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9BA741" w14:textId="479CAEBE" w:rsidR="39F5AC19" w:rsidRDefault="39F5AC19" w:rsidP="39F5AC19">
            <w:pPr>
              <w:rPr>
                <w:lang w:val="sv-SE"/>
              </w:rPr>
            </w:pPr>
            <w:r w:rsidRPr="70A8C176">
              <w:rPr>
                <w:rFonts w:eastAsia="Arial"/>
                <w:lang w:val="sv-SE"/>
              </w:rPr>
              <w:t>25 046 000</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3992CB" w14:textId="3CA27B23" w:rsidR="39F5AC19" w:rsidRDefault="39F5AC19" w:rsidP="39F5AC19">
            <w:pPr>
              <w:rPr>
                <w:lang w:val="sv-SE"/>
              </w:rPr>
            </w:pPr>
            <w:r w:rsidRPr="70A8C176">
              <w:rPr>
                <w:rFonts w:eastAsia="Arial"/>
                <w:lang w:val="sv-SE"/>
              </w:rPr>
              <w:t>0</w:t>
            </w:r>
          </w:p>
        </w:tc>
      </w:tr>
      <w:tr w:rsidR="39F5AC19" w14:paraId="0A32D854" w14:textId="77777777" w:rsidTr="07A237C2">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41FBD8" w14:textId="18E27476" w:rsidR="39F5AC19" w:rsidRDefault="39F5AC19" w:rsidP="39F5AC19">
            <w:pPr>
              <w:rPr>
                <w:lang w:val="sv-SE"/>
              </w:rPr>
            </w:pPr>
            <w:r w:rsidRPr="70A8C176">
              <w:rPr>
                <w:rFonts w:eastAsia="Arial"/>
                <w:lang w:val="sv-SE"/>
              </w:rPr>
              <w:t>CW</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03256" w14:textId="0A8DF81C" w:rsidR="39F5AC19" w:rsidRDefault="39F5AC19" w:rsidP="39F5AC19">
            <w:pPr>
              <w:rPr>
                <w:lang w:val="sv-SE"/>
              </w:rPr>
            </w:pPr>
            <w:r w:rsidRPr="70A8C176">
              <w:rPr>
                <w:rFonts w:eastAsia="Arial"/>
                <w:lang w:val="sv-SE"/>
              </w:rPr>
              <w:t>16 328 000</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8B6CC6" w14:textId="413A6042" w:rsidR="39F5AC19" w:rsidRDefault="39F5AC19" w:rsidP="39F5AC19">
            <w:pPr>
              <w:rPr>
                <w:lang w:val="sv-SE"/>
              </w:rPr>
            </w:pPr>
            <w:r w:rsidRPr="70A8C176">
              <w:rPr>
                <w:rFonts w:eastAsia="Arial"/>
                <w:lang w:val="sv-SE"/>
              </w:rPr>
              <w:t>22 589 500</w:t>
            </w:r>
          </w:p>
        </w:tc>
      </w:tr>
      <w:tr w:rsidR="39F5AC19" w14:paraId="300B04F0" w14:textId="77777777" w:rsidTr="07A237C2">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9F5F7D" w14:textId="2182A185" w:rsidR="39F5AC19" w:rsidRDefault="39F5AC19" w:rsidP="39F5AC19">
            <w:pPr>
              <w:rPr>
                <w:lang w:val="sv-SE"/>
              </w:rPr>
            </w:pPr>
            <w:r w:rsidRPr="70A8C176">
              <w:rPr>
                <w:rFonts w:eastAsia="Arial"/>
                <w:lang w:val="sv-SE"/>
              </w:rPr>
              <w:t>Summa</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B81635" w14:textId="3157CC46" w:rsidR="39F5AC19" w:rsidRDefault="39F5AC19" w:rsidP="39F5AC19">
            <w:pPr>
              <w:rPr>
                <w:lang w:val="sv-SE"/>
              </w:rPr>
            </w:pPr>
            <w:r w:rsidRPr="70A8C176">
              <w:rPr>
                <w:rFonts w:eastAsia="Arial"/>
                <w:lang w:val="sv-SE"/>
              </w:rPr>
              <w:t>41 374 000</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E41BE" w14:textId="123BF971" w:rsidR="39F5AC19" w:rsidRDefault="39F5AC19" w:rsidP="39F5AC19">
            <w:pPr>
              <w:rPr>
                <w:lang w:val="sv-SE"/>
              </w:rPr>
            </w:pPr>
            <w:r w:rsidRPr="70A8C176">
              <w:rPr>
                <w:rFonts w:eastAsia="Arial"/>
                <w:lang w:val="sv-SE"/>
              </w:rPr>
              <w:t>22 589 500</w:t>
            </w:r>
          </w:p>
        </w:tc>
      </w:tr>
    </w:tbl>
    <w:p w14:paraId="36AAF594" w14:textId="03205987" w:rsidR="39F5AC19" w:rsidRPr="00E47DD6" w:rsidRDefault="10BF1DEE" w:rsidP="2190C6E2">
      <w:pPr>
        <w:jc w:val="left"/>
        <w:rPr>
          <w:b/>
          <w:i/>
          <w:lang w:val="sv-SE"/>
        </w:rPr>
      </w:pPr>
      <w:r w:rsidRPr="00E47DD6">
        <w:rPr>
          <w:b/>
          <w:bCs/>
          <w:i/>
          <w:iCs/>
          <w:lang w:val="sv-SE"/>
        </w:rPr>
        <w:t>Tabell 9. Visar Kapital binding med Beta system</w:t>
      </w:r>
    </w:p>
    <w:p w14:paraId="11F87B74" w14:textId="5DD47CF7" w:rsidR="683B8159" w:rsidRPr="00E47DD6" w:rsidRDefault="683B8159" w:rsidP="683B8159">
      <w:pPr>
        <w:jc w:val="left"/>
        <w:rPr>
          <w:lang w:val="sv-SE"/>
        </w:rPr>
      </w:pPr>
    </w:p>
    <w:p w14:paraId="48F974A9" w14:textId="5EEF7C93" w:rsidR="39F5AC19" w:rsidRDefault="37834847" w:rsidP="2190C6E2">
      <w:pPr>
        <w:jc w:val="left"/>
        <w:rPr>
          <w:lang w:val="sv-SE"/>
        </w:rPr>
      </w:pPr>
      <w:r w:rsidRPr="07A237C2">
        <w:rPr>
          <w:lang w:val="sv-SE"/>
        </w:rPr>
        <w:t>Kapitalbindningen med Beta-systemet beräknas genom att addera den nuvarande kapitalbindningen i CW med 25 % av kapitalbindningen i DW. Formeln ser ut enligt följande:</w:t>
      </w:r>
    </w:p>
    <w:p w14:paraId="3B20396D" w14:textId="3F34724C" w:rsidR="39F5AC19" w:rsidRDefault="39F5AC19" w:rsidP="2190C6E2">
      <w:pPr>
        <w:jc w:val="left"/>
        <w:rPr>
          <w:lang w:val="sv-SE"/>
        </w:rPr>
      </w:pPr>
    </w:p>
    <w:p w14:paraId="2610B5C4" w14:textId="5CFF8F7C" w:rsidR="39F5AC19" w:rsidRDefault="37834847" w:rsidP="2190C6E2">
      <w:pPr>
        <w:jc w:val="left"/>
        <w:rPr>
          <w:lang w:val="sv-SE"/>
        </w:rPr>
      </w:pPr>
      <w:r w:rsidRPr="07A237C2">
        <w:rPr>
          <w:lang w:val="sv-SE"/>
        </w:rPr>
        <w:t>CW = CW i dagsläget + (DW i dagsläget * 0,25</w:t>
      </w:r>
      <w:r w:rsidRPr="683B8159">
        <w:rPr>
          <w:lang w:val="sv-SE"/>
        </w:rPr>
        <w:t>)</w:t>
      </w:r>
    </w:p>
    <w:p w14:paraId="7508BDFE" w14:textId="420996AD" w:rsidR="39F5AC19" w:rsidRDefault="39F5AC19" w:rsidP="2190C6E2">
      <w:pPr>
        <w:jc w:val="left"/>
        <w:rPr>
          <w:lang w:val="sv-SE"/>
        </w:rPr>
      </w:pPr>
    </w:p>
    <w:p w14:paraId="664F9BEF" w14:textId="6445539A" w:rsidR="39F5AC19" w:rsidRDefault="37834847" w:rsidP="2190C6E2">
      <w:pPr>
        <w:jc w:val="left"/>
        <w:rPr>
          <w:lang w:val="sv-SE"/>
        </w:rPr>
      </w:pPr>
      <w:r w:rsidRPr="07A237C2">
        <w:rPr>
          <w:lang w:val="sv-SE"/>
        </w:rPr>
        <w:t xml:space="preserve">Detta ger en total kapitalbindning på 22 589 500 SEK, detta innebär att </w:t>
      </w:r>
      <w:proofErr w:type="spellStart"/>
      <w:r w:rsidRPr="07A237C2">
        <w:rPr>
          <w:lang w:val="sv-SE"/>
        </w:rPr>
        <w:t>Steelglove</w:t>
      </w:r>
      <w:proofErr w:type="spellEnd"/>
      <w:r w:rsidR="577B0F0A" w:rsidRPr="07A237C2">
        <w:rPr>
          <w:lang w:val="sv-SE"/>
        </w:rPr>
        <w:t xml:space="preserve"> kan reducera följande</w:t>
      </w:r>
      <w:r w:rsidR="4DA78EC0" w:rsidRPr="07A237C2">
        <w:rPr>
          <w:lang w:val="sv-SE"/>
        </w:rPr>
        <w:t xml:space="preserve"> </w:t>
      </w:r>
      <w:r w:rsidRPr="07A237C2">
        <w:rPr>
          <w:lang w:val="sv-SE"/>
        </w:rPr>
        <w:t>belopp från sin kapitalbindning genom att använda Beta-systemet.</w:t>
      </w:r>
    </w:p>
    <w:p w14:paraId="3059F01D" w14:textId="53FE8242" w:rsidR="39F5AC19" w:rsidRDefault="39F5AC19" w:rsidP="2190C6E2">
      <w:pPr>
        <w:jc w:val="left"/>
        <w:rPr>
          <w:lang w:val="sv-SE"/>
        </w:rPr>
      </w:pPr>
    </w:p>
    <w:p w14:paraId="3C97AA7C" w14:textId="727C147F" w:rsidR="39F5AC19" w:rsidRDefault="39F5AC19" w:rsidP="2190C6E2">
      <w:pPr>
        <w:jc w:val="left"/>
        <w:rPr>
          <w:lang w:val="sv-SE"/>
        </w:rPr>
      </w:pPr>
    </w:p>
    <w:p w14:paraId="233314AD" w14:textId="364FDC96" w:rsidR="39F5AC19" w:rsidRPr="00E47DD6" w:rsidRDefault="39F5AC19" w:rsidP="2190C6E2">
      <w:pPr>
        <w:jc w:val="left"/>
        <w:rPr>
          <w:lang w:val="sv-SE"/>
        </w:rPr>
      </w:pPr>
    </w:p>
    <w:tbl>
      <w:tblPr>
        <w:tblW w:w="0" w:type="auto"/>
        <w:tblLayout w:type="fixed"/>
        <w:tblLook w:val="06A0" w:firstRow="1" w:lastRow="0" w:firstColumn="1" w:lastColumn="0" w:noHBand="1" w:noVBand="1"/>
      </w:tblPr>
      <w:tblGrid>
        <w:gridCol w:w="4290"/>
        <w:gridCol w:w="4290"/>
      </w:tblGrid>
      <w:tr w:rsidR="39F5AC19" w14:paraId="5944FD12"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8D94F8" w14:textId="4D292EFB" w:rsidR="39F5AC19" w:rsidRDefault="39F5AC19" w:rsidP="39F5AC19">
            <w:pPr>
              <w:rPr>
                <w:lang w:val="sv-SE"/>
              </w:rPr>
            </w:pPr>
            <w:r w:rsidRPr="70A8C176">
              <w:rPr>
                <w:rFonts w:eastAsia="Arial"/>
                <w:lang w:val="sv-SE"/>
              </w:rPr>
              <w:lastRenderedPageBreak/>
              <w:t>Besparing med Beta-system</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B31CA" w14:textId="309CB0A6" w:rsidR="39F5AC19" w:rsidRDefault="39F5AC19" w:rsidP="39F5AC19">
            <w:pPr>
              <w:rPr>
                <w:lang w:val="sv-SE"/>
              </w:rPr>
            </w:pPr>
            <w:r w:rsidRPr="70A8C176">
              <w:rPr>
                <w:rFonts w:eastAsia="Arial"/>
                <w:lang w:val="sv-SE"/>
              </w:rPr>
              <w:t>SEK</w:t>
            </w:r>
          </w:p>
        </w:tc>
      </w:tr>
      <w:tr w:rsidR="39F5AC19" w14:paraId="7BEDC18A"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4ABB29" w14:textId="1D85A5FE" w:rsidR="39F5AC19" w:rsidRDefault="39F5AC19" w:rsidP="39F5AC19">
            <w:pPr>
              <w:rPr>
                <w:lang w:val="sv-SE"/>
              </w:rPr>
            </w:pPr>
            <w:r w:rsidRPr="70A8C176">
              <w:rPr>
                <w:rFonts w:eastAsia="Arial"/>
                <w:lang w:val="sv-SE"/>
              </w:rPr>
              <w:t>Personalkostnad</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6A6AC" w14:textId="22992401" w:rsidR="39F5AC19" w:rsidRDefault="39F5AC19" w:rsidP="39F5AC19">
            <w:pPr>
              <w:rPr>
                <w:lang w:val="sv-SE"/>
              </w:rPr>
            </w:pPr>
            <w:r w:rsidRPr="70A8C176">
              <w:rPr>
                <w:rFonts w:eastAsia="Arial"/>
                <w:lang w:val="sv-SE"/>
              </w:rPr>
              <w:t>1 800 000</w:t>
            </w:r>
          </w:p>
        </w:tc>
      </w:tr>
      <w:tr w:rsidR="39F5AC19" w14:paraId="1C86A430"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B2FA3" w14:textId="60425AF8" w:rsidR="39F5AC19" w:rsidRDefault="39F5AC19" w:rsidP="39F5AC19">
            <w:pPr>
              <w:rPr>
                <w:lang w:val="sv-SE"/>
              </w:rPr>
            </w:pPr>
            <w:r w:rsidRPr="70A8C176">
              <w:rPr>
                <w:rFonts w:eastAsia="Arial"/>
                <w:lang w:val="sv-SE"/>
              </w:rPr>
              <w:t>Fastighetskostnad</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D90E6" w14:textId="5D82A2AA" w:rsidR="39F5AC19" w:rsidRDefault="39F5AC19" w:rsidP="39F5AC19">
            <w:pPr>
              <w:rPr>
                <w:lang w:val="sv-SE"/>
              </w:rPr>
            </w:pPr>
            <w:r w:rsidRPr="70A8C176">
              <w:rPr>
                <w:rFonts w:eastAsia="Arial"/>
                <w:lang w:val="sv-SE"/>
              </w:rPr>
              <w:t>600 000</w:t>
            </w:r>
          </w:p>
        </w:tc>
      </w:tr>
      <w:tr w:rsidR="39F5AC19" w14:paraId="2FF3ADF0"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3AF341" w14:textId="4E2FDC40" w:rsidR="39F5AC19" w:rsidRDefault="39F5AC19" w:rsidP="39F5AC19">
            <w:pPr>
              <w:rPr>
                <w:lang w:val="sv-SE"/>
              </w:rPr>
            </w:pPr>
            <w:r w:rsidRPr="70A8C176">
              <w:rPr>
                <w:rFonts w:eastAsia="Arial"/>
                <w:lang w:val="sv-SE"/>
              </w:rPr>
              <w:t>Transportkostnad</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1D91E4" w14:textId="0C78325E" w:rsidR="39F5AC19" w:rsidRDefault="39F5AC19" w:rsidP="39F5AC19">
            <w:pPr>
              <w:rPr>
                <w:lang w:val="sv-SE"/>
              </w:rPr>
            </w:pPr>
            <w:r w:rsidRPr="70A8C176">
              <w:rPr>
                <w:rFonts w:eastAsia="Arial"/>
                <w:lang w:val="sv-SE"/>
              </w:rPr>
              <w:t>- 2 480 000</w:t>
            </w:r>
          </w:p>
        </w:tc>
      </w:tr>
      <w:tr w:rsidR="39F5AC19" w14:paraId="3640D4DE"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7C0970" w14:textId="0D1A7150" w:rsidR="39F5AC19" w:rsidRDefault="39F5AC19" w:rsidP="39F5AC19">
            <w:pPr>
              <w:rPr>
                <w:lang w:val="sv-SE"/>
              </w:rPr>
            </w:pPr>
            <w:r w:rsidRPr="70A8C176">
              <w:rPr>
                <w:rFonts w:eastAsia="Arial"/>
                <w:lang w:val="sv-SE"/>
              </w:rPr>
              <w:t>Truck kostnad</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71FD0B" w14:textId="2BCA27F9" w:rsidR="39F5AC19" w:rsidRDefault="39F5AC19" w:rsidP="39F5AC19">
            <w:pPr>
              <w:rPr>
                <w:lang w:val="sv-SE"/>
              </w:rPr>
            </w:pPr>
            <w:r w:rsidRPr="70A8C176">
              <w:rPr>
                <w:rFonts w:eastAsia="Arial"/>
                <w:lang w:val="sv-SE"/>
              </w:rPr>
              <w:t>300 000</w:t>
            </w:r>
          </w:p>
        </w:tc>
      </w:tr>
      <w:tr w:rsidR="39F5AC19" w14:paraId="4F02E41A"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919D66" w14:textId="609BB708" w:rsidR="39F5AC19" w:rsidRDefault="39F5AC19" w:rsidP="39F5AC19">
            <w:pPr>
              <w:rPr>
                <w:lang w:val="sv-SE"/>
              </w:rPr>
            </w:pPr>
            <w:r w:rsidRPr="70A8C176">
              <w:rPr>
                <w:rFonts w:eastAsia="Arial"/>
                <w:lang w:val="sv-SE"/>
              </w:rPr>
              <w:t>Kostnadseffektivitet på kapitalbindning i CW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3E26BD" w14:textId="5E41FBD0" w:rsidR="39F5AC19" w:rsidRDefault="5AA63D81" w:rsidP="39F5AC19">
            <w:pPr>
              <w:rPr>
                <w:lang w:val="sv-SE"/>
              </w:rPr>
            </w:pPr>
            <w:r w:rsidRPr="70A8C176">
              <w:rPr>
                <w:rFonts w:eastAsia="Arial"/>
                <w:lang w:val="sv-SE"/>
              </w:rPr>
              <w:t xml:space="preserve">- </w:t>
            </w:r>
            <w:r w:rsidR="438D5F44" w:rsidRPr="70A8C176">
              <w:rPr>
                <w:rFonts w:eastAsia="Arial"/>
                <w:lang w:val="sv-SE"/>
              </w:rPr>
              <w:t>1 565 375</w:t>
            </w:r>
          </w:p>
        </w:tc>
      </w:tr>
      <w:tr w:rsidR="39F5AC19" w14:paraId="59C898E9"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365620" w14:textId="5C6093AC" w:rsidR="39F5AC19" w:rsidRDefault="39F5AC19" w:rsidP="39F5AC19">
            <w:pPr>
              <w:rPr>
                <w:lang w:val="sv-SE"/>
              </w:rPr>
            </w:pPr>
            <w:r w:rsidRPr="70A8C176">
              <w:rPr>
                <w:rFonts w:eastAsia="Arial"/>
                <w:lang w:val="sv-SE"/>
              </w:rPr>
              <w:t>Kostnadseffektivitet på kapitalbindning i DW</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CF5C01" w14:textId="31DFC501" w:rsidR="39F5AC19" w:rsidRDefault="3286C5F4" w:rsidP="07A237C2">
            <w:pPr>
              <w:rPr>
                <w:rFonts w:eastAsia="Arial"/>
                <w:lang w:val="sv-SE"/>
              </w:rPr>
            </w:pPr>
            <w:r w:rsidRPr="70A8C176">
              <w:rPr>
                <w:rFonts w:eastAsia="Arial"/>
                <w:lang w:val="sv-SE"/>
              </w:rPr>
              <w:t>6 261 500</w:t>
            </w:r>
          </w:p>
        </w:tc>
      </w:tr>
      <w:tr w:rsidR="39F5AC19" w14:paraId="3601F0ED" w14:textId="77777777" w:rsidTr="07A237C2">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35598" w14:textId="6F8ED2C2" w:rsidR="39F5AC19" w:rsidRDefault="39F5AC19" w:rsidP="39F5AC19">
            <w:pPr>
              <w:rPr>
                <w:lang w:val="sv-SE"/>
              </w:rPr>
            </w:pPr>
            <w:r w:rsidRPr="70A8C176">
              <w:rPr>
                <w:rFonts w:eastAsia="Arial"/>
                <w:lang w:val="sv-SE"/>
              </w:rPr>
              <w:t>Summa</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493CE" w14:textId="415AAD88" w:rsidR="39F5AC19" w:rsidRDefault="234DFF6A" w:rsidP="07A237C2">
            <w:pPr>
              <w:rPr>
                <w:rFonts w:eastAsia="Arial"/>
                <w:lang w:val="sv-SE"/>
              </w:rPr>
            </w:pPr>
            <w:r w:rsidRPr="70A8C176">
              <w:rPr>
                <w:rFonts w:eastAsia="Arial"/>
                <w:lang w:val="sv-SE"/>
              </w:rPr>
              <w:t>4 916 125</w:t>
            </w:r>
          </w:p>
        </w:tc>
      </w:tr>
    </w:tbl>
    <w:p w14:paraId="62DF19DD" w14:textId="36AB84C4" w:rsidR="39F5AC19" w:rsidRPr="00E47DD6" w:rsidRDefault="40FD0287" w:rsidP="5816988C">
      <w:pPr>
        <w:jc w:val="left"/>
        <w:rPr>
          <w:b/>
          <w:bCs/>
          <w:i/>
          <w:iCs/>
          <w:lang w:val="sv-SE"/>
        </w:rPr>
      </w:pPr>
      <w:r w:rsidRPr="00E47DD6">
        <w:rPr>
          <w:b/>
          <w:bCs/>
          <w:i/>
          <w:iCs/>
          <w:lang w:val="sv-SE"/>
        </w:rPr>
        <w:t xml:space="preserve">Tabell 10. </w:t>
      </w:r>
      <w:r w:rsidRPr="5816988C">
        <w:rPr>
          <w:b/>
          <w:bCs/>
          <w:i/>
          <w:iCs/>
          <w:lang w:val="sv-SE"/>
        </w:rPr>
        <w:t xml:space="preserve">Visar besparingar med beta systemet </w:t>
      </w:r>
    </w:p>
    <w:p w14:paraId="3ADAC42C" w14:textId="79C97FCA" w:rsidR="683B8159" w:rsidRPr="00E47DD6" w:rsidRDefault="683B8159" w:rsidP="683B8159">
      <w:pPr>
        <w:jc w:val="left"/>
        <w:rPr>
          <w:lang w:val="sv-SE"/>
        </w:rPr>
      </w:pPr>
    </w:p>
    <w:p w14:paraId="6CB34B05" w14:textId="51BEEA30" w:rsidR="07A237C2" w:rsidRDefault="6B776431" w:rsidP="5816988C">
      <w:pPr>
        <w:jc w:val="left"/>
        <w:rPr>
          <w:lang w:val="sv-SE"/>
        </w:rPr>
      </w:pPr>
      <w:r w:rsidRPr="5816988C">
        <w:rPr>
          <w:lang w:val="sv-SE"/>
        </w:rPr>
        <w:t>Den interna räntan är 25%. Skillnaden i CW beräknas som 16 328 000 SEK minus 22 589 500 SEK, vilket resulterar i -6 261 500 SEK. När -6 261 500 SEK sedan multipliceras med internräntan (0,25) blir kostnaden -1 565 375 SEK. För DW beräknas 25% av kapitalbindningen som 25 046 000 SEK multiplicerat med 0,25, vilket ger 6 261 500 SEK. Det frigjorda kapitalet med Beta beräknas genom att subtrahera 22 589 500 SEK från 41 374 000 SEK, vilket medför ett frigjort kapital på 18 784 500 SEK. Besparingen med Beta-systemet blir 4 916 125 SEK.</w:t>
      </w:r>
    </w:p>
    <w:p w14:paraId="26CDA88F" w14:textId="146FC5F5" w:rsidR="004A28AB" w:rsidRPr="004A28AB" w:rsidRDefault="004A28AB" w:rsidP="2190C6E2">
      <w:pPr>
        <w:jc w:val="left"/>
        <w:rPr>
          <w:b/>
          <w:bCs/>
          <w:lang w:val="sv-SE"/>
        </w:rPr>
      </w:pPr>
      <w:r w:rsidRPr="07A237C2">
        <w:rPr>
          <w:b/>
          <w:bCs/>
          <w:lang w:val="sv-SE"/>
        </w:rPr>
        <w:t xml:space="preserve">Fördelar med </w:t>
      </w:r>
      <w:r w:rsidR="00B029E5" w:rsidRPr="07A237C2">
        <w:rPr>
          <w:b/>
          <w:bCs/>
          <w:lang w:val="sv-SE"/>
        </w:rPr>
        <w:t>B</w:t>
      </w:r>
      <w:r w:rsidRPr="07A237C2">
        <w:rPr>
          <w:b/>
          <w:bCs/>
          <w:lang w:val="sv-SE"/>
        </w:rPr>
        <w:t>eta</w:t>
      </w:r>
      <w:r w:rsidR="00B029E5" w:rsidRPr="07A237C2">
        <w:rPr>
          <w:b/>
          <w:bCs/>
          <w:lang w:val="sv-SE"/>
        </w:rPr>
        <w:t>-system</w:t>
      </w:r>
      <w:r w:rsidR="00722F6E" w:rsidRPr="07A237C2">
        <w:rPr>
          <w:b/>
          <w:bCs/>
          <w:lang w:val="sv-SE"/>
        </w:rPr>
        <w:t>:</w:t>
      </w:r>
    </w:p>
    <w:p w14:paraId="3AC83989" w14:textId="77777777" w:rsidR="004A28AB" w:rsidRPr="004A28AB" w:rsidRDefault="004A28AB" w:rsidP="2190C6E2">
      <w:pPr>
        <w:numPr>
          <w:ilvl w:val="0"/>
          <w:numId w:val="26"/>
        </w:numPr>
        <w:jc w:val="left"/>
        <w:rPr>
          <w:lang w:val="sv-SE"/>
        </w:rPr>
      </w:pPr>
      <w:r w:rsidRPr="07A237C2">
        <w:rPr>
          <w:lang w:val="sv-SE"/>
        </w:rPr>
        <w:t>Lagerkostnader minskar drastiskt.</w:t>
      </w:r>
    </w:p>
    <w:p w14:paraId="2E541077" w14:textId="77777777" w:rsidR="004A28AB" w:rsidRPr="004A28AB" w:rsidRDefault="004A28AB" w:rsidP="2190C6E2">
      <w:pPr>
        <w:numPr>
          <w:ilvl w:val="0"/>
          <w:numId w:val="26"/>
        </w:numPr>
        <w:jc w:val="left"/>
        <w:rPr>
          <w:lang w:val="sv-SE"/>
        </w:rPr>
      </w:pPr>
      <w:r w:rsidRPr="07A237C2">
        <w:rPr>
          <w:lang w:val="sv-SE"/>
        </w:rPr>
        <w:t>bättre ordning i lagret eftersom allt befinner sig i ett och samma ställe</w:t>
      </w:r>
    </w:p>
    <w:p w14:paraId="6A087AF2" w14:textId="643500BB" w:rsidR="004A28AB" w:rsidRPr="004A28AB" w:rsidRDefault="004A28AB" w:rsidP="2190C6E2">
      <w:pPr>
        <w:numPr>
          <w:ilvl w:val="0"/>
          <w:numId w:val="26"/>
        </w:numPr>
        <w:jc w:val="left"/>
        <w:rPr>
          <w:lang w:val="sv-SE"/>
        </w:rPr>
      </w:pPr>
      <w:r w:rsidRPr="07A237C2">
        <w:rPr>
          <w:lang w:val="sv-SE"/>
        </w:rPr>
        <w:t xml:space="preserve">Företaget sparar </w:t>
      </w:r>
      <w:r w:rsidR="13047C6F" w:rsidRPr="07A237C2">
        <w:rPr>
          <w:lang w:val="sv-SE"/>
        </w:rPr>
        <w:t xml:space="preserve">4 916 125 </w:t>
      </w:r>
      <w:r w:rsidRPr="07A237C2">
        <w:rPr>
          <w:lang w:val="sv-SE"/>
        </w:rPr>
        <w:t>SEK</w:t>
      </w:r>
    </w:p>
    <w:p w14:paraId="62618E52" w14:textId="77777777" w:rsidR="004A28AB" w:rsidRPr="004A28AB" w:rsidRDefault="004A28AB" w:rsidP="2190C6E2">
      <w:pPr>
        <w:numPr>
          <w:ilvl w:val="0"/>
          <w:numId w:val="26"/>
        </w:numPr>
        <w:jc w:val="left"/>
        <w:rPr>
          <w:lang w:val="sv-SE"/>
        </w:rPr>
      </w:pPr>
      <w:r w:rsidRPr="07A237C2">
        <w:rPr>
          <w:lang w:val="sv-SE"/>
        </w:rPr>
        <w:t>Kundkontakt ökas då Distributionslagret blir som ett försäljningskontor och kundnöjdhet kan ökas samtidigt. </w:t>
      </w:r>
    </w:p>
    <w:p w14:paraId="539DDC05" w14:textId="099E49FB" w:rsidR="004A28AB" w:rsidRPr="004A28AB" w:rsidRDefault="004A28AB" w:rsidP="2190C6E2">
      <w:pPr>
        <w:jc w:val="left"/>
        <w:rPr>
          <w:b/>
          <w:bCs/>
          <w:lang w:val="sv-SE"/>
        </w:rPr>
      </w:pPr>
    </w:p>
    <w:p w14:paraId="6A0E8BCC" w14:textId="1888CACC" w:rsidR="004A28AB" w:rsidRPr="004A28AB" w:rsidRDefault="004A28AB" w:rsidP="2190C6E2">
      <w:pPr>
        <w:jc w:val="left"/>
        <w:rPr>
          <w:b/>
          <w:bCs/>
          <w:lang w:val="sv-SE"/>
        </w:rPr>
      </w:pPr>
      <w:r w:rsidRPr="07A237C2">
        <w:rPr>
          <w:b/>
          <w:bCs/>
          <w:lang w:val="sv-SE"/>
        </w:rPr>
        <w:t xml:space="preserve">Nackdelar med </w:t>
      </w:r>
      <w:r w:rsidR="006D48AF" w:rsidRPr="07A237C2">
        <w:rPr>
          <w:b/>
          <w:bCs/>
          <w:lang w:val="sv-SE"/>
        </w:rPr>
        <w:t>B</w:t>
      </w:r>
      <w:r w:rsidRPr="07A237C2">
        <w:rPr>
          <w:b/>
          <w:bCs/>
          <w:lang w:val="sv-SE"/>
        </w:rPr>
        <w:t>eta</w:t>
      </w:r>
      <w:r w:rsidR="00722F6E" w:rsidRPr="07A237C2">
        <w:rPr>
          <w:b/>
          <w:bCs/>
          <w:lang w:val="sv-SE"/>
        </w:rPr>
        <w:t>-system</w:t>
      </w:r>
      <w:r w:rsidR="002F7B8D" w:rsidRPr="07A237C2">
        <w:rPr>
          <w:b/>
          <w:bCs/>
          <w:lang w:val="sv-SE"/>
        </w:rPr>
        <w:t>:</w:t>
      </w:r>
    </w:p>
    <w:p w14:paraId="4B160519" w14:textId="77777777" w:rsidR="004A28AB" w:rsidRPr="004A28AB" w:rsidRDefault="004A28AB" w:rsidP="2190C6E2">
      <w:pPr>
        <w:numPr>
          <w:ilvl w:val="0"/>
          <w:numId w:val="27"/>
        </w:numPr>
        <w:jc w:val="left"/>
        <w:rPr>
          <w:lang w:val="sv-SE"/>
        </w:rPr>
      </w:pPr>
      <w:r w:rsidRPr="07A237C2">
        <w:rPr>
          <w:lang w:val="sv-SE"/>
        </w:rPr>
        <w:t>Många kunder som bor långt ifrån centrallagret kommer att få uppleva mycket längre leveranstider.</w:t>
      </w:r>
    </w:p>
    <w:p w14:paraId="26CE70D1" w14:textId="77777777" w:rsidR="004A28AB" w:rsidRPr="004A28AB" w:rsidRDefault="004A28AB" w:rsidP="2190C6E2">
      <w:pPr>
        <w:numPr>
          <w:ilvl w:val="0"/>
          <w:numId w:val="27"/>
        </w:numPr>
        <w:jc w:val="left"/>
        <w:rPr>
          <w:lang w:val="sv-SE"/>
        </w:rPr>
      </w:pPr>
      <w:r w:rsidRPr="07A237C2">
        <w:rPr>
          <w:lang w:val="sv-SE"/>
        </w:rPr>
        <w:t>Arbetsutrymmet är ganska begränsat. </w:t>
      </w:r>
    </w:p>
    <w:p w14:paraId="58CAC882" w14:textId="77777777" w:rsidR="004A28AB" w:rsidRPr="004A28AB" w:rsidRDefault="004A28AB" w:rsidP="2190C6E2">
      <w:pPr>
        <w:jc w:val="left"/>
        <w:rPr>
          <w:lang w:val="sv-SE"/>
        </w:rPr>
      </w:pPr>
    </w:p>
    <w:p w14:paraId="767B011C" w14:textId="4F866BE7" w:rsidR="004A28AB" w:rsidRPr="004A28AB" w:rsidRDefault="004A28AB" w:rsidP="2190C6E2">
      <w:pPr>
        <w:jc w:val="left"/>
        <w:rPr>
          <w:b/>
          <w:bCs/>
          <w:lang w:val="sv-SE"/>
        </w:rPr>
      </w:pPr>
      <w:r w:rsidRPr="07A237C2">
        <w:rPr>
          <w:b/>
          <w:bCs/>
          <w:lang w:val="sv-SE"/>
        </w:rPr>
        <w:t>Fördelar med centrallager</w:t>
      </w:r>
      <w:r w:rsidR="27FE4BB9" w:rsidRPr="07A237C2">
        <w:rPr>
          <w:b/>
          <w:bCs/>
          <w:lang w:val="sv-SE"/>
        </w:rPr>
        <w:t>:</w:t>
      </w:r>
    </w:p>
    <w:p w14:paraId="67E67FDD" w14:textId="77777777" w:rsidR="004A28AB" w:rsidRPr="004A28AB" w:rsidRDefault="004A28AB" w:rsidP="2190C6E2">
      <w:pPr>
        <w:numPr>
          <w:ilvl w:val="0"/>
          <w:numId w:val="28"/>
        </w:numPr>
        <w:jc w:val="left"/>
        <w:rPr>
          <w:lang w:val="sv-SE"/>
        </w:rPr>
      </w:pPr>
      <w:r w:rsidRPr="07A237C2">
        <w:rPr>
          <w:lang w:val="sv-SE"/>
        </w:rPr>
        <w:t>Med ett centralt lager kan man få större inköpsvolymer detta leder till att man kan förhandla om bättre priser med leverantörerna. </w:t>
      </w:r>
    </w:p>
    <w:p w14:paraId="10C42252" w14:textId="77777777" w:rsidR="004A28AB" w:rsidRPr="004A28AB" w:rsidRDefault="004A28AB" w:rsidP="2190C6E2">
      <w:pPr>
        <w:numPr>
          <w:ilvl w:val="0"/>
          <w:numId w:val="28"/>
        </w:numPr>
        <w:jc w:val="left"/>
        <w:rPr>
          <w:lang w:val="sv-SE"/>
        </w:rPr>
      </w:pPr>
      <w:r w:rsidRPr="07A237C2">
        <w:rPr>
          <w:lang w:val="sv-SE"/>
        </w:rPr>
        <w:t>Med centralt lager minskas leveranskostnader samtidigt ger det en enklare leveranskedja.  </w:t>
      </w:r>
    </w:p>
    <w:p w14:paraId="4F655FE2" w14:textId="77777777" w:rsidR="004A28AB" w:rsidRPr="004A28AB" w:rsidRDefault="004A28AB" w:rsidP="2190C6E2">
      <w:pPr>
        <w:numPr>
          <w:ilvl w:val="0"/>
          <w:numId w:val="28"/>
        </w:numPr>
        <w:jc w:val="left"/>
        <w:rPr>
          <w:lang w:val="sv-SE"/>
        </w:rPr>
      </w:pPr>
      <w:r w:rsidRPr="07A237C2">
        <w:rPr>
          <w:lang w:val="sv-SE"/>
        </w:rPr>
        <w:t>Enklare att hantera ett lager för övervakning och administration vilket resulterar i bra lagerstyrning.</w:t>
      </w:r>
    </w:p>
    <w:p w14:paraId="7F1C2E80" w14:textId="77777777" w:rsidR="004A28AB" w:rsidRPr="004A28AB" w:rsidRDefault="004A28AB" w:rsidP="2190C6E2">
      <w:pPr>
        <w:jc w:val="left"/>
        <w:rPr>
          <w:lang w:val="sv-SE"/>
        </w:rPr>
      </w:pPr>
    </w:p>
    <w:p w14:paraId="7730D6B0" w14:textId="3475B2F9" w:rsidR="004A28AB" w:rsidRPr="004A28AB" w:rsidRDefault="004A28AB" w:rsidP="2190C6E2">
      <w:pPr>
        <w:jc w:val="left"/>
        <w:rPr>
          <w:b/>
          <w:bCs/>
          <w:lang w:val="sv-SE"/>
        </w:rPr>
      </w:pPr>
      <w:r w:rsidRPr="07A237C2">
        <w:rPr>
          <w:b/>
          <w:bCs/>
          <w:lang w:val="sv-SE"/>
        </w:rPr>
        <w:t>Nackdelar med centrallager</w:t>
      </w:r>
      <w:r w:rsidR="4C84129F" w:rsidRPr="07A237C2">
        <w:rPr>
          <w:b/>
          <w:bCs/>
          <w:lang w:val="sv-SE"/>
        </w:rPr>
        <w:t>:</w:t>
      </w:r>
    </w:p>
    <w:p w14:paraId="27A91740" w14:textId="77777777" w:rsidR="004A28AB" w:rsidRPr="004A28AB" w:rsidRDefault="004A28AB" w:rsidP="2190C6E2">
      <w:pPr>
        <w:numPr>
          <w:ilvl w:val="0"/>
          <w:numId w:val="29"/>
        </w:numPr>
        <w:jc w:val="left"/>
        <w:rPr>
          <w:lang w:val="sv-SE"/>
        </w:rPr>
      </w:pPr>
      <w:r w:rsidRPr="07A237C2">
        <w:rPr>
          <w:lang w:val="sv-SE"/>
        </w:rPr>
        <w:t>Kunder som bor längre bort ifrån centrala lagret kan uppleva längre leveranstider. </w:t>
      </w:r>
    </w:p>
    <w:p w14:paraId="1CEDA8BA" w14:textId="77777777" w:rsidR="004A28AB" w:rsidRPr="004A28AB" w:rsidRDefault="004A28AB" w:rsidP="2190C6E2">
      <w:pPr>
        <w:numPr>
          <w:ilvl w:val="0"/>
          <w:numId w:val="29"/>
        </w:numPr>
        <w:jc w:val="left"/>
        <w:rPr>
          <w:lang w:val="sv-SE"/>
        </w:rPr>
      </w:pPr>
      <w:r w:rsidRPr="07A237C2">
        <w:rPr>
          <w:lang w:val="sv-SE"/>
        </w:rPr>
        <w:t>Eftersom efterfrågan är så pass hög kräver centrala lager en större hantering vilket ökar kapitalbindningen. </w:t>
      </w:r>
    </w:p>
    <w:p w14:paraId="658E9D2B" w14:textId="6722B9CA" w:rsidR="00EE5120" w:rsidRPr="004A28AB" w:rsidRDefault="004A28AB" w:rsidP="5816988C">
      <w:pPr>
        <w:numPr>
          <w:ilvl w:val="0"/>
          <w:numId w:val="29"/>
        </w:numPr>
        <w:jc w:val="left"/>
        <w:rPr>
          <w:lang w:val="sv-SE"/>
        </w:rPr>
      </w:pPr>
      <w:r w:rsidRPr="5816988C">
        <w:rPr>
          <w:lang w:val="sv-SE"/>
        </w:rPr>
        <w:lastRenderedPageBreak/>
        <w:t>om det uppstår problem med centrala lagret kan hela distributionskedjan bli påverkad. </w:t>
      </w:r>
    </w:p>
    <w:p w14:paraId="25D2E8DD" w14:textId="61E1F559" w:rsidR="17F3EDF8" w:rsidRDefault="17F3EDF8" w:rsidP="2190C6E2">
      <w:pPr>
        <w:pStyle w:val="Heading2"/>
        <w:jc w:val="left"/>
        <w:rPr>
          <w:rFonts w:ascii="Times New Roman" w:hAnsi="Times New Roman" w:cs="Times New Roman"/>
          <w:sz w:val="24"/>
          <w:szCs w:val="24"/>
          <w:lang w:val="en-US"/>
        </w:rPr>
      </w:pPr>
      <w:bookmarkStart w:id="15" w:name="_Toc1900493111"/>
      <w:r w:rsidRPr="2190C6E2">
        <w:rPr>
          <w:rFonts w:ascii="Times New Roman" w:eastAsia="Arial" w:hAnsi="Times New Roman" w:cs="Times New Roman"/>
          <w:sz w:val="24"/>
          <w:szCs w:val="24"/>
        </w:rPr>
        <w:t>Q4</w:t>
      </w:r>
      <w:r w:rsidR="00616BFF" w:rsidRPr="2190C6E2">
        <w:rPr>
          <w:rFonts w:ascii="Times New Roman" w:eastAsia="Arial" w:hAnsi="Times New Roman" w:cs="Times New Roman"/>
          <w:sz w:val="24"/>
          <w:szCs w:val="24"/>
        </w:rPr>
        <w:t xml:space="preserve"> </w:t>
      </w:r>
      <w:proofErr w:type="gramStart"/>
      <w:r w:rsidR="00616BFF" w:rsidRPr="2190C6E2">
        <w:rPr>
          <w:rFonts w:ascii="Times New Roman" w:eastAsia="Arial" w:hAnsi="Times New Roman" w:cs="Times New Roman"/>
          <w:sz w:val="24"/>
          <w:szCs w:val="24"/>
        </w:rPr>
        <w:t xml:space="preserve">- </w:t>
      </w:r>
      <w:r w:rsidR="00EA0CD5" w:rsidRPr="2190C6E2">
        <w:rPr>
          <w:rFonts w:ascii="Times New Roman" w:eastAsia="Arial" w:hAnsi="Times New Roman" w:cs="Times New Roman"/>
          <w:sz w:val="24"/>
          <w:szCs w:val="24"/>
          <w:lang w:val="en-US"/>
        </w:rPr>
        <w:t xml:space="preserve"> ATO</w:t>
      </w:r>
      <w:proofErr w:type="gramEnd"/>
      <w:r w:rsidR="00EA0CD5" w:rsidRPr="2190C6E2">
        <w:rPr>
          <w:rFonts w:ascii="Times New Roman" w:eastAsia="Arial" w:hAnsi="Times New Roman" w:cs="Times New Roman"/>
          <w:sz w:val="24"/>
          <w:szCs w:val="24"/>
          <w:lang w:val="en-US"/>
        </w:rPr>
        <w:t xml:space="preserve"> and Distribution</w:t>
      </w:r>
      <w:bookmarkEnd w:id="15"/>
    </w:p>
    <w:p w14:paraId="2B3F04A5" w14:textId="68BBBBA5" w:rsidR="39F5AC19" w:rsidRDefault="39F5AC19" w:rsidP="2190C6E2">
      <w:pPr>
        <w:jc w:val="left"/>
      </w:pPr>
    </w:p>
    <w:p w14:paraId="55F0F376" w14:textId="0D9992E8" w:rsidR="17F3EDF8" w:rsidRPr="006A4652" w:rsidRDefault="17F3EDF8" w:rsidP="5816988C">
      <w:pPr>
        <w:jc w:val="left"/>
        <w:rPr>
          <w:rFonts w:eastAsia="Arial"/>
          <w:color w:val="000000" w:themeColor="text1"/>
          <w:lang w:val="sv-SE"/>
        </w:rPr>
      </w:pPr>
      <w:r w:rsidRPr="5816988C">
        <w:rPr>
          <w:rFonts w:eastAsia="Arial"/>
          <w:color w:val="000000" w:themeColor="text1"/>
          <w:lang w:val="sv-SE"/>
        </w:rPr>
        <w:t xml:space="preserve">Under följande uppgift beräknas förändringar i kostnader och kapitalbindning efter införandet av ATO-systemet och Beta-systemet, vars syfte är att minska företagets bundna kapital. I Q2 har kapitalbindningen för både distributionslagret och centrallagret beräknats. I tabell </w:t>
      </w:r>
      <w:r w:rsidR="3D9A07CB" w:rsidRPr="5816988C">
        <w:rPr>
          <w:rFonts w:eastAsia="Arial"/>
          <w:color w:val="000000" w:themeColor="text1"/>
          <w:lang w:val="sv-SE"/>
        </w:rPr>
        <w:t>11</w:t>
      </w:r>
      <w:r w:rsidRPr="5816988C">
        <w:rPr>
          <w:rFonts w:eastAsia="Arial"/>
          <w:color w:val="000000" w:themeColor="text1"/>
          <w:lang w:val="sv-SE"/>
        </w:rPr>
        <w:t xml:space="preserve"> presenteras kapitalbindningen för varje enskilt lager, där beräkningarna har gjorts för både distributionslagret och centrallagret. Syftet med detta är att senare beräkna kapitalbindningen för ATO-systemet och jämföra om lagrets volym och kapitalbindning har förändrats som följd av införandet av ATO-systemet. Beräkningen av kapitalbindning kan utföras genom att multiplicera varje produkts värde med antalet produkter som hålls i varje specifikt lager.</w:t>
      </w:r>
    </w:p>
    <w:p w14:paraId="5DBCD2FB" w14:textId="3A2471F9" w:rsidR="39F5AC19" w:rsidRPr="006A4652" w:rsidRDefault="39F5AC19" w:rsidP="5816988C">
      <w:pPr>
        <w:jc w:val="left"/>
        <w:rPr>
          <w:lang w:val="sv-SE"/>
        </w:rPr>
      </w:pPr>
    </w:p>
    <w:tbl>
      <w:tblPr>
        <w:tblW w:w="0" w:type="auto"/>
        <w:tblLayout w:type="fixed"/>
        <w:tblLook w:val="06A0" w:firstRow="1" w:lastRow="0" w:firstColumn="1" w:lastColumn="0" w:noHBand="1" w:noVBand="1"/>
      </w:tblPr>
      <w:tblGrid>
        <w:gridCol w:w="2789"/>
        <w:gridCol w:w="2789"/>
        <w:gridCol w:w="2789"/>
      </w:tblGrid>
      <w:tr w:rsidR="39F5AC19" w14:paraId="24DAB875"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22E122" w14:textId="3BD927B2" w:rsidR="39F5AC19" w:rsidRPr="006A4652" w:rsidRDefault="39F5AC19" w:rsidP="39F5AC19">
            <w:pPr>
              <w:rPr>
                <w:lang w:val="sv-SE"/>
              </w:rPr>
            </w:pP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8DAB84" w14:textId="0C30EC1C" w:rsidR="39F5AC19" w:rsidRDefault="39F5AC19" w:rsidP="39F5AC19">
            <w:r w:rsidRPr="2190C6E2">
              <w:rPr>
                <w:rFonts w:eastAsia="Arial"/>
              </w:rPr>
              <w:t xml:space="preserve">DW </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25ADEA" w14:textId="58258A24" w:rsidR="39F5AC19" w:rsidRDefault="39F5AC19" w:rsidP="39F5AC19">
            <w:r w:rsidRPr="2190C6E2">
              <w:rPr>
                <w:rFonts w:eastAsia="Arial"/>
              </w:rPr>
              <w:t>CW</w:t>
            </w:r>
          </w:p>
        </w:tc>
      </w:tr>
      <w:tr w:rsidR="39F5AC19" w14:paraId="26008D2F"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3FB54" w14:textId="76969F74" w:rsidR="39F5AC19" w:rsidRDefault="39F5AC19" w:rsidP="39F5AC19">
            <w:r w:rsidRPr="2190C6E2">
              <w:rPr>
                <w:rFonts w:eastAsia="Arial"/>
              </w:rPr>
              <w:t>Bolt gun</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2CB18C" w14:textId="651927C7" w:rsidR="39F5AC19" w:rsidRDefault="39F5AC19" w:rsidP="39F5AC19">
            <w:r w:rsidRPr="2190C6E2">
              <w:rPr>
                <w:rFonts w:eastAsia="Arial"/>
              </w:rPr>
              <w:t>1 862 826</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2B3C2" w14:textId="669BABFB" w:rsidR="39F5AC19" w:rsidRDefault="39F5AC19" w:rsidP="39F5AC19">
            <w:r w:rsidRPr="2190C6E2">
              <w:rPr>
                <w:rFonts w:eastAsia="Arial"/>
              </w:rPr>
              <w:t>1 205 358</w:t>
            </w:r>
          </w:p>
        </w:tc>
      </w:tr>
      <w:tr w:rsidR="39F5AC19" w14:paraId="081D6C98"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A6AB7" w14:textId="411AC21B" w:rsidR="39F5AC19" w:rsidRDefault="39F5AC19" w:rsidP="39F5AC19">
            <w:r w:rsidRPr="2190C6E2">
              <w:rPr>
                <w:rFonts w:eastAsia="Arial"/>
              </w:rPr>
              <w:t>Needle gun</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C4B453" w14:textId="6B4DAA61" w:rsidR="39F5AC19" w:rsidRDefault="39F5AC19" w:rsidP="39F5AC19">
            <w:r w:rsidRPr="2190C6E2">
              <w:rPr>
                <w:rFonts w:eastAsia="Arial"/>
              </w:rPr>
              <w:t>1 231 992</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749C38" w14:textId="073235C9" w:rsidR="39F5AC19" w:rsidRDefault="39F5AC19" w:rsidP="39F5AC19">
            <w:r w:rsidRPr="2190C6E2">
              <w:rPr>
                <w:rFonts w:eastAsia="Arial"/>
              </w:rPr>
              <w:t>802 584</w:t>
            </w:r>
          </w:p>
        </w:tc>
      </w:tr>
      <w:tr w:rsidR="39F5AC19" w14:paraId="00FEC479"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F4C0C" w14:textId="7507BA23" w:rsidR="39F5AC19" w:rsidRDefault="39F5AC19" w:rsidP="39F5AC19">
            <w:r w:rsidRPr="2190C6E2">
              <w:rPr>
                <w:rFonts w:eastAsia="Arial"/>
              </w:rPr>
              <w:t>Steel pusher</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5DF50" w14:textId="7F9D283F" w:rsidR="39F5AC19" w:rsidRDefault="39F5AC19" w:rsidP="39F5AC19">
            <w:r w:rsidRPr="2190C6E2">
              <w:rPr>
                <w:rFonts w:eastAsia="Arial"/>
              </w:rPr>
              <w:t>2 450 263</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523E67" w14:textId="46C0B1A8" w:rsidR="39F5AC19" w:rsidRDefault="39F5AC19" w:rsidP="39F5AC19">
            <w:r w:rsidRPr="2190C6E2">
              <w:rPr>
                <w:rFonts w:eastAsia="Arial"/>
              </w:rPr>
              <w:t>1 599 020</w:t>
            </w:r>
          </w:p>
        </w:tc>
      </w:tr>
      <w:tr w:rsidR="39F5AC19" w14:paraId="2CC8C2CB"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D88FA1" w14:textId="24D41AF3" w:rsidR="39F5AC19" w:rsidRDefault="39F5AC19" w:rsidP="39F5AC19">
            <w:r w:rsidRPr="2190C6E2">
              <w:rPr>
                <w:rFonts w:eastAsia="Arial"/>
              </w:rPr>
              <w:t>Square hammer</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3BBDC0" w14:textId="4E3BEF5B" w:rsidR="39F5AC19" w:rsidRDefault="39F5AC19" w:rsidP="39F5AC19">
            <w:r w:rsidRPr="2190C6E2">
              <w:rPr>
                <w:rFonts w:eastAsia="Arial"/>
              </w:rPr>
              <w:t>853 035</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97D103" w14:textId="24CAEDA7" w:rsidR="39F5AC19" w:rsidRDefault="39F5AC19" w:rsidP="39F5AC19">
            <w:r w:rsidRPr="2190C6E2">
              <w:rPr>
                <w:rFonts w:eastAsia="Arial"/>
              </w:rPr>
              <w:t>557 931</w:t>
            </w:r>
          </w:p>
        </w:tc>
      </w:tr>
      <w:tr w:rsidR="39F5AC19" w14:paraId="5808D530" w14:textId="77777777" w:rsidTr="39F5AC19">
        <w:trPr>
          <w:trHeight w:val="300"/>
        </w:trPr>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A4922B" w14:textId="72684176" w:rsidR="39F5AC19" w:rsidRDefault="39F5AC19" w:rsidP="39F5AC19">
            <w:r w:rsidRPr="2190C6E2">
              <w:rPr>
                <w:rFonts w:eastAsia="Arial"/>
              </w:rPr>
              <w:t xml:space="preserve">Summa </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6D45CE" w14:textId="360B206C" w:rsidR="39F5AC19" w:rsidRDefault="39F5AC19" w:rsidP="39F5AC19">
            <w:r w:rsidRPr="2190C6E2">
              <w:rPr>
                <w:rFonts w:eastAsia="Arial"/>
              </w:rPr>
              <w:t>6 398 116</w:t>
            </w:r>
          </w:p>
        </w:tc>
        <w:tc>
          <w:tcPr>
            <w:tcW w:w="27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117DF2" w14:textId="215AC4B8" w:rsidR="39F5AC19" w:rsidRDefault="39F5AC19" w:rsidP="39F5AC19">
            <w:r w:rsidRPr="2190C6E2">
              <w:rPr>
                <w:rFonts w:eastAsia="Arial"/>
              </w:rPr>
              <w:t>4 164 893</w:t>
            </w:r>
          </w:p>
        </w:tc>
      </w:tr>
    </w:tbl>
    <w:p w14:paraId="2DE38259" w14:textId="44E572FA" w:rsidR="17F3EDF8" w:rsidRDefault="2CEFF4E5" w:rsidP="683B8159">
      <w:pPr>
        <w:jc w:val="left"/>
        <w:rPr>
          <w:b/>
          <w:bCs/>
          <w:i/>
          <w:iCs/>
          <w:lang w:val="sv-SE"/>
        </w:rPr>
      </w:pPr>
      <w:r w:rsidRPr="683B8159">
        <w:rPr>
          <w:rFonts w:eastAsia="Arial"/>
          <w:b/>
          <w:bCs/>
          <w:i/>
          <w:iCs/>
          <w:color w:val="000000" w:themeColor="text1"/>
          <w:lang w:val="sv-SE"/>
        </w:rPr>
        <w:t>Tabell 11. Minskning för kapitalbindning i distributionslager</w:t>
      </w:r>
    </w:p>
    <w:p w14:paraId="5B47A325" w14:textId="0A5EBBE8" w:rsidR="17F3EDF8" w:rsidRDefault="17F3EDF8" w:rsidP="2190C6E2">
      <w:pPr>
        <w:jc w:val="left"/>
        <w:rPr>
          <w:rFonts w:eastAsia="Arial"/>
          <w:color w:val="000000" w:themeColor="text1"/>
          <w:lang w:val="sv-SE"/>
        </w:rPr>
      </w:pPr>
    </w:p>
    <w:p w14:paraId="0DD092B2" w14:textId="289DACF1" w:rsidR="39F5AC19" w:rsidRPr="00E47DD6" w:rsidRDefault="39F5AC19" w:rsidP="2190C6E2">
      <w:pPr>
        <w:jc w:val="left"/>
        <w:rPr>
          <w:lang w:val="sv-SE"/>
        </w:rPr>
      </w:pPr>
    </w:p>
    <w:p w14:paraId="46A93FE4" w14:textId="562BD8FC" w:rsidR="17F3EDF8" w:rsidRPr="006A4652" w:rsidRDefault="17F3EDF8" w:rsidP="2190C6E2">
      <w:pPr>
        <w:jc w:val="left"/>
        <w:rPr>
          <w:lang w:val="sv-SE"/>
        </w:rPr>
      </w:pPr>
      <w:r w:rsidRPr="774CBF30">
        <w:rPr>
          <w:rFonts w:eastAsia="Arial"/>
          <w:color w:val="000000" w:themeColor="text1"/>
          <w:lang w:val="sv-SE"/>
        </w:rPr>
        <w:t xml:space="preserve">Tabell </w:t>
      </w:r>
      <w:r w:rsidR="7D332DCC" w:rsidRPr="774CBF30">
        <w:rPr>
          <w:rFonts w:eastAsia="Arial"/>
          <w:color w:val="000000" w:themeColor="text1"/>
          <w:lang w:val="sv-SE"/>
        </w:rPr>
        <w:t>11</w:t>
      </w:r>
      <w:r w:rsidRPr="774CBF30">
        <w:rPr>
          <w:rFonts w:eastAsia="Arial"/>
          <w:color w:val="000000" w:themeColor="text1"/>
          <w:lang w:val="sv-SE"/>
        </w:rPr>
        <w:t xml:space="preserve"> presenterar att kapitalbindningen i </w:t>
      </w:r>
      <w:r w:rsidRPr="774CBF30">
        <w:rPr>
          <w:color w:val="000000" w:themeColor="text1"/>
          <w:lang w:val="sv-SE"/>
        </w:rPr>
        <w:t>distr</w:t>
      </w:r>
      <w:r w:rsidR="25C9983B" w:rsidRPr="774CBF30">
        <w:rPr>
          <w:color w:val="000000" w:themeColor="text1"/>
          <w:lang w:val="sv-SE"/>
        </w:rPr>
        <w:t>i</w:t>
      </w:r>
      <w:r w:rsidRPr="774CBF30">
        <w:rPr>
          <w:color w:val="000000" w:themeColor="text1"/>
          <w:lang w:val="sv-SE"/>
        </w:rPr>
        <w:t>b</w:t>
      </w:r>
      <w:r w:rsidR="0F36AD74" w:rsidRPr="774CBF30">
        <w:rPr>
          <w:color w:val="000000" w:themeColor="text1"/>
          <w:lang w:val="sv-SE"/>
        </w:rPr>
        <w:t>u</w:t>
      </w:r>
      <w:r w:rsidR="33B99221" w:rsidRPr="774CBF30">
        <w:rPr>
          <w:color w:val="000000" w:themeColor="text1"/>
          <w:lang w:val="sv-SE"/>
        </w:rPr>
        <w:t>ti</w:t>
      </w:r>
      <w:r w:rsidRPr="774CBF30">
        <w:rPr>
          <w:color w:val="000000" w:themeColor="text1"/>
          <w:lang w:val="sv-SE"/>
        </w:rPr>
        <w:t xml:space="preserve">onslagret </w:t>
      </w:r>
      <w:r w:rsidRPr="774CBF30">
        <w:rPr>
          <w:rFonts w:eastAsia="Arial"/>
          <w:color w:val="000000" w:themeColor="text1"/>
          <w:lang w:val="sv-SE"/>
        </w:rPr>
        <w:t xml:space="preserve">minskar med 6 398 116 och i centrallagret med 4 164 893. Dessa siffror representerar den nuvarande kapitalbindningen. Detta </w:t>
      </w:r>
      <w:r w:rsidR="1D7895E2" w:rsidRPr="774CBF30">
        <w:rPr>
          <w:color w:val="000000" w:themeColor="text1"/>
          <w:lang w:val="sv-SE"/>
        </w:rPr>
        <w:t>möjliggör</w:t>
      </w:r>
      <w:r w:rsidRPr="774CBF30">
        <w:rPr>
          <w:rFonts w:eastAsia="Arial"/>
          <w:color w:val="000000" w:themeColor="text1"/>
          <w:lang w:val="sv-SE"/>
        </w:rPr>
        <w:t xml:space="preserve"> beräkningen för </w:t>
      </w:r>
      <w:r w:rsidRPr="774CBF30">
        <w:rPr>
          <w:color w:val="000000" w:themeColor="text1"/>
          <w:lang w:val="sv-SE"/>
        </w:rPr>
        <w:t>kapitalbin</w:t>
      </w:r>
      <w:r w:rsidR="64A0EAF5" w:rsidRPr="774CBF30">
        <w:rPr>
          <w:color w:val="000000" w:themeColor="text1"/>
          <w:lang w:val="sv-SE"/>
        </w:rPr>
        <w:t>dn</w:t>
      </w:r>
      <w:r w:rsidRPr="774CBF30">
        <w:rPr>
          <w:color w:val="000000" w:themeColor="text1"/>
          <w:lang w:val="sv-SE"/>
        </w:rPr>
        <w:t>ingen</w:t>
      </w:r>
      <w:r w:rsidRPr="774CBF30">
        <w:rPr>
          <w:rFonts w:eastAsia="Arial"/>
          <w:color w:val="000000" w:themeColor="text1"/>
          <w:lang w:val="sv-SE"/>
        </w:rPr>
        <w:t xml:space="preserve"> för både centrallagret samt distributionslagret under ATO-strategin.</w:t>
      </w:r>
    </w:p>
    <w:p w14:paraId="608936F2" w14:textId="46F2A4D6" w:rsidR="39F5AC19" w:rsidRPr="006A4652" w:rsidRDefault="39F5AC19" w:rsidP="2190C6E2">
      <w:pPr>
        <w:jc w:val="left"/>
        <w:rPr>
          <w:lang w:val="sv-SE"/>
        </w:rPr>
      </w:pPr>
    </w:p>
    <w:p w14:paraId="3F377383" w14:textId="3F6BF4B5" w:rsidR="17F3EDF8" w:rsidRPr="006A4652" w:rsidRDefault="17F3EDF8" w:rsidP="2190C6E2">
      <w:pPr>
        <w:jc w:val="left"/>
        <w:rPr>
          <w:lang w:val="sv-SE"/>
        </w:rPr>
      </w:pPr>
      <w:r w:rsidRPr="2190C6E2">
        <w:rPr>
          <w:rFonts w:eastAsia="Arial"/>
          <w:b/>
          <w:color w:val="000000" w:themeColor="text1"/>
          <w:lang w:val="sv-SE"/>
        </w:rPr>
        <w:t xml:space="preserve">Kapitalbindning ATO: </w:t>
      </w:r>
    </w:p>
    <w:p w14:paraId="2C4192DB" w14:textId="33205E57" w:rsidR="17F3EDF8" w:rsidRDefault="17F3EDF8" w:rsidP="2190C6E2">
      <w:pPr>
        <w:spacing w:before="240" w:after="240"/>
        <w:jc w:val="left"/>
        <w:rPr>
          <w:rFonts w:eastAsia="Arial"/>
          <w:color w:val="000000" w:themeColor="text1"/>
          <w:lang w:val="sv-SE"/>
        </w:rPr>
      </w:pPr>
      <w:r w:rsidRPr="2190C6E2">
        <w:rPr>
          <w:rFonts w:eastAsia="Arial"/>
          <w:color w:val="000000" w:themeColor="text1"/>
          <w:lang w:val="sv-SE"/>
        </w:rPr>
        <w:t>Genom att subtrahera den nuvarande kapitalbindningen från den minskade kapitalbindningen möjliggörs beräkningen av kapitalbindningen för centrallagret och distributionslagret. Skillnaden används sedan för att fastställa den frigjorda kapitalbindningen.</w:t>
      </w:r>
      <w:r w:rsidRPr="00E47DD6">
        <w:rPr>
          <w:lang w:val="sv-SE"/>
        </w:rPr>
        <w:br/>
      </w:r>
    </w:p>
    <w:p w14:paraId="10663E43" w14:textId="34FFBF81" w:rsidR="17F3EDF8" w:rsidRPr="006A4652" w:rsidRDefault="17F3EDF8" w:rsidP="2190C6E2">
      <w:pPr>
        <w:spacing w:before="240" w:after="240"/>
        <w:jc w:val="left"/>
        <w:rPr>
          <w:lang w:val="sv-SE"/>
        </w:rPr>
      </w:pPr>
      <w:r w:rsidRPr="2190C6E2">
        <w:rPr>
          <w:rFonts w:eastAsia="Arial"/>
          <w:color w:val="000000" w:themeColor="text1"/>
          <w:lang w:val="sv-SE"/>
        </w:rPr>
        <w:t>Kapitalbindning för distributionslagret (DW):</w:t>
      </w:r>
      <w:r w:rsidRPr="00E47DD6">
        <w:rPr>
          <w:lang w:val="sv-SE"/>
        </w:rPr>
        <w:br/>
      </w:r>
      <w:r w:rsidRPr="2190C6E2">
        <w:rPr>
          <w:rFonts w:eastAsia="Arial"/>
          <w:color w:val="000000" w:themeColor="text1"/>
          <w:lang w:val="sv-SE"/>
        </w:rPr>
        <w:t>25 046 000 - 6 398 116 = 18 647 884</w:t>
      </w:r>
      <w:r w:rsidRPr="00E47DD6">
        <w:rPr>
          <w:lang w:val="sv-SE"/>
        </w:rPr>
        <w:br/>
      </w:r>
      <w:r w:rsidRPr="2190C6E2">
        <w:rPr>
          <w:rFonts w:eastAsia="Arial"/>
          <w:color w:val="000000" w:themeColor="text1"/>
          <w:lang w:val="sv-SE"/>
        </w:rPr>
        <w:t>Kapitalbindning för centrallagret (CW):</w:t>
      </w:r>
      <w:r w:rsidRPr="00E47DD6">
        <w:rPr>
          <w:lang w:val="sv-SE"/>
        </w:rPr>
        <w:br/>
      </w:r>
      <w:r w:rsidRPr="2190C6E2">
        <w:rPr>
          <w:rFonts w:eastAsia="Arial"/>
          <w:color w:val="000000" w:themeColor="text1"/>
          <w:lang w:val="sv-SE"/>
        </w:rPr>
        <w:t>16 328 000 - 4 164 893 = 12 163 107</w:t>
      </w:r>
    </w:p>
    <w:p w14:paraId="1C8725E9" w14:textId="6549D63B" w:rsidR="39F5AC19" w:rsidRPr="006A4652" w:rsidRDefault="17F3EDF8" w:rsidP="683B8159">
      <w:pPr>
        <w:spacing w:before="240" w:after="240"/>
        <w:jc w:val="left"/>
        <w:rPr>
          <w:lang w:val="sv-SE"/>
        </w:rPr>
      </w:pPr>
      <w:r w:rsidRPr="2190C6E2">
        <w:rPr>
          <w:rFonts w:eastAsia="Arial"/>
          <w:color w:val="000000" w:themeColor="text1"/>
          <w:lang w:val="sv-SE"/>
        </w:rPr>
        <w:t xml:space="preserve">Användning av BETA-systemet möjliggör för </w:t>
      </w:r>
      <w:proofErr w:type="spellStart"/>
      <w:r w:rsidRPr="2190C6E2">
        <w:rPr>
          <w:rFonts w:eastAsia="Arial"/>
          <w:color w:val="000000" w:themeColor="text1"/>
          <w:lang w:val="sv-SE"/>
        </w:rPr>
        <w:t>Steelglove</w:t>
      </w:r>
      <w:proofErr w:type="spellEnd"/>
      <w:r w:rsidRPr="2190C6E2">
        <w:rPr>
          <w:rFonts w:eastAsia="Arial"/>
          <w:color w:val="000000" w:themeColor="text1"/>
          <w:lang w:val="sv-SE"/>
        </w:rPr>
        <w:t xml:space="preserve"> att frigöra 18 784 500 SEK från sin kapitalbindning (genom ATO + BETA). På grund av de uppdaterade reglerna för BETA-systemet minskar kapitalansvarskontot med 25 046 000, och därmed behöver </w:t>
      </w:r>
      <w:proofErr w:type="spellStart"/>
      <w:r w:rsidRPr="2190C6E2">
        <w:rPr>
          <w:rFonts w:eastAsia="Arial"/>
          <w:color w:val="000000" w:themeColor="text1"/>
          <w:lang w:val="sv-SE"/>
        </w:rPr>
        <w:t>Steelglove</w:t>
      </w:r>
      <w:proofErr w:type="spellEnd"/>
      <w:r w:rsidRPr="2190C6E2">
        <w:rPr>
          <w:rFonts w:eastAsia="Arial"/>
          <w:color w:val="000000" w:themeColor="text1"/>
          <w:lang w:val="sv-SE"/>
        </w:rPr>
        <w:t xml:space="preserve"> inte använda hela sitt distributionslager.</w:t>
      </w:r>
    </w:p>
    <w:tbl>
      <w:tblPr>
        <w:tblW w:w="7914" w:type="dxa"/>
        <w:tblLayout w:type="fixed"/>
        <w:tblLook w:val="06A0" w:firstRow="1" w:lastRow="0" w:firstColumn="1" w:lastColumn="0" w:noHBand="1" w:noVBand="1"/>
      </w:tblPr>
      <w:tblGrid>
        <w:gridCol w:w="2038"/>
        <w:gridCol w:w="2038"/>
        <w:gridCol w:w="2038"/>
        <w:gridCol w:w="1800"/>
      </w:tblGrid>
      <w:tr w:rsidR="39F5AC19" w14:paraId="3C166A90" w14:textId="77777777" w:rsidTr="683B8159">
        <w:trPr>
          <w:trHeight w:val="300"/>
        </w:trPr>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ACE305" w14:textId="189EA0D2" w:rsidR="39F5AC19" w:rsidRPr="006A4652" w:rsidRDefault="39F5AC19" w:rsidP="39F5AC19">
            <w:pPr>
              <w:rPr>
                <w:lang w:val="sv-SE"/>
              </w:rPr>
            </w:pP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F646D0" w14:textId="76FBB187" w:rsidR="39F5AC19" w:rsidRDefault="39F5AC19" w:rsidP="39F5AC19">
            <w:proofErr w:type="spellStart"/>
            <w:proofErr w:type="gramStart"/>
            <w:r w:rsidRPr="2190C6E2">
              <w:rPr>
                <w:rFonts w:eastAsia="Arial"/>
              </w:rPr>
              <w:t>Nuläget</w:t>
            </w:r>
            <w:proofErr w:type="spellEnd"/>
            <w:r w:rsidRPr="2190C6E2">
              <w:rPr>
                <w:rFonts w:eastAsia="Arial"/>
              </w:rPr>
              <w:t xml:space="preserve">  (</w:t>
            </w:r>
            <w:proofErr w:type="gramEnd"/>
            <w:r w:rsidRPr="2190C6E2">
              <w:rPr>
                <w:rFonts w:eastAsia="Arial"/>
              </w:rPr>
              <w:t>SEK)</w:t>
            </w: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ADDAD" w14:textId="6D0842E8" w:rsidR="39F5AC19" w:rsidRDefault="39F5AC19" w:rsidP="39F5AC19">
            <w:r w:rsidRPr="2190C6E2">
              <w:rPr>
                <w:rFonts w:eastAsia="Arial"/>
              </w:rPr>
              <w:t>ATO (SEK)</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C9001B" w14:textId="777C90D8" w:rsidR="39F5AC19" w:rsidRDefault="39F5AC19" w:rsidP="39F5AC19">
            <w:r w:rsidRPr="2190C6E2">
              <w:rPr>
                <w:rFonts w:eastAsia="Arial"/>
              </w:rPr>
              <w:t>ATO + Beta (SEK)</w:t>
            </w:r>
          </w:p>
        </w:tc>
      </w:tr>
      <w:tr w:rsidR="39F5AC19" w14:paraId="2F3CF580" w14:textId="77777777" w:rsidTr="683B8159">
        <w:trPr>
          <w:trHeight w:val="300"/>
        </w:trPr>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A923B" w14:textId="4877F619" w:rsidR="39F5AC19" w:rsidRDefault="39F5AC19" w:rsidP="39F5AC19">
            <w:proofErr w:type="spellStart"/>
            <w:r w:rsidRPr="2190C6E2">
              <w:rPr>
                <w:rFonts w:eastAsia="Arial"/>
              </w:rPr>
              <w:t>Dw</w:t>
            </w:r>
            <w:proofErr w:type="spellEnd"/>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1A1506" w14:textId="28287176" w:rsidR="39F5AC19" w:rsidRDefault="39F5AC19" w:rsidP="39F5AC19">
            <w:r w:rsidRPr="2190C6E2">
              <w:rPr>
                <w:rFonts w:eastAsia="Arial"/>
              </w:rPr>
              <w:t>25 046 000</w:t>
            </w: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77AF7F" w14:textId="56859AF2" w:rsidR="39F5AC19" w:rsidRDefault="39F5AC19" w:rsidP="39F5AC19">
            <w:r w:rsidRPr="2190C6E2">
              <w:rPr>
                <w:rFonts w:eastAsia="Arial"/>
              </w:rPr>
              <w:t>18 647 884</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15B3B" w14:textId="07195F13" w:rsidR="39F5AC19" w:rsidRDefault="39F5AC19" w:rsidP="683B8159">
            <w:pPr>
              <w:pStyle w:val="ListParagraph"/>
              <w:numPr>
                <w:ilvl w:val="0"/>
                <w:numId w:val="40"/>
              </w:numPr>
            </w:pPr>
          </w:p>
        </w:tc>
      </w:tr>
      <w:tr w:rsidR="39F5AC19" w14:paraId="667D825A" w14:textId="77777777" w:rsidTr="683B8159">
        <w:trPr>
          <w:trHeight w:val="300"/>
        </w:trPr>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14CF7F" w14:textId="0493971B" w:rsidR="39F5AC19" w:rsidRDefault="39F5AC19" w:rsidP="39F5AC19">
            <w:proofErr w:type="spellStart"/>
            <w:r w:rsidRPr="2190C6E2">
              <w:rPr>
                <w:rFonts w:eastAsia="Arial"/>
              </w:rPr>
              <w:t>Cw</w:t>
            </w:r>
            <w:proofErr w:type="spellEnd"/>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4423BE" w14:textId="6B04B849" w:rsidR="39F5AC19" w:rsidRDefault="39F5AC19" w:rsidP="39F5AC19">
            <w:r w:rsidRPr="2190C6E2">
              <w:rPr>
                <w:rFonts w:eastAsia="Arial"/>
              </w:rPr>
              <w:t>16 328 000</w:t>
            </w: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7C739A" w14:textId="7953D235" w:rsidR="39F5AC19" w:rsidRDefault="39F5AC19" w:rsidP="39F5AC19">
            <w:r w:rsidRPr="2190C6E2">
              <w:rPr>
                <w:rFonts w:eastAsia="Arial"/>
              </w:rPr>
              <w:t>12 163 107</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B9FEC" w14:textId="7B448222" w:rsidR="39F5AC19" w:rsidRDefault="39F5AC19" w:rsidP="39F5AC19">
            <w:r w:rsidRPr="2190C6E2">
              <w:rPr>
                <w:rFonts w:eastAsia="Arial"/>
              </w:rPr>
              <w:t>16 784 500</w:t>
            </w:r>
          </w:p>
        </w:tc>
      </w:tr>
      <w:tr w:rsidR="39F5AC19" w14:paraId="764562D1" w14:textId="77777777" w:rsidTr="683B8159">
        <w:trPr>
          <w:trHeight w:val="300"/>
        </w:trPr>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5C0215" w14:textId="7DA2BC1E" w:rsidR="39F5AC19" w:rsidRDefault="39F5AC19" w:rsidP="39F5AC19">
            <w:r w:rsidRPr="2190C6E2">
              <w:rPr>
                <w:rFonts w:eastAsia="Arial"/>
              </w:rPr>
              <w:t>Total</w:t>
            </w: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BCC96" w14:textId="7C6DBF06" w:rsidR="39F5AC19" w:rsidRDefault="39F5AC19" w:rsidP="39F5AC19">
            <w:r w:rsidRPr="2190C6E2">
              <w:rPr>
                <w:rFonts w:eastAsia="Arial"/>
              </w:rPr>
              <w:t>41 373 000</w:t>
            </w:r>
          </w:p>
        </w:tc>
        <w:tc>
          <w:tcPr>
            <w:tcW w:w="20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F02F40" w14:textId="5EF1C92F" w:rsidR="39F5AC19" w:rsidRDefault="39F5AC19" w:rsidP="39F5AC19">
            <w:r w:rsidRPr="2190C6E2">
              <w:rPr>
                <w:rFonts w:eastAsia="Arial"/>
              </w:rPr>
              <w:t>30 810 991</w:t>
            </w:r>
          </w:p>
        </w:tc>
        <w:tc>
          <w:tcPr>
            <w:tcW w:w="18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08122F" w14:textId="5C9E58E6" w:rsidR="39F5AC19" w:rsidRDefault="39F5AC19" w:rsidP="39F5AC19">
            <w:r w:rsidRPr="2190C6E2">
              <w:rPr>
                <w:rFonts w:eastAsia="Arial"/>
              </w:rPr>
              <w:t>16 784 500</w:t>
            </w:r>
          </w:p>
        </w:tc>
      </w:tr>
    </w:tbl>
    <w:p w14:paraId="22184245" w14:textId="7A4B0BD7" w:rsidR="17F3EDF8" w:rsidRPr="006A4652" w:rsidRDefault="2971D732" w:rsidP="683B8159">
      <w:pPr>
        <w:spacing w:before="240" w:after="240"/>
        <w:jc w:val="left"/>
        <w:rPr>
          <w:b/>
          <w:bCs/>
          <w:i/>
          <w:iCs/>
          <w:color w:val="000000" w:themeColor="text1"/>
          <w:lang w:val="sv-SE"/>
        </w:rPr>
      </w:pPr>
      <w:r w:rsidRPr="683B8159">
        <w:rPr>
          <w:rFonts w:eastAsia="Arial"/>
          <w:b/>
          <w:bCs/>
          <w:i/>
          <w:iCs/>
          <w:color w:val="000000" w:themeColor="text1"/>
          <w:lang w:val="sv-SE"/>
        </w:rPr>
        <w:t>Tabell 12. K</w:t>
      </w:r>
      <w:r w:rsidRPr="683B8159">
        <w:rPr>
          <w:b/>
          <w:bCs/>
          <w:i/>
          <w:iCs/>
          <w:color w:val="000000" w:themeColor="text1"/>
          <w:lang w:val="sv-SE"/>
        </w:rPr>
        <w:t>apitalbindning</w:t>
      </w:r>
      <w:r w:rsidRPr="683B8159">
        <w:rPr>
          <w:rFonts w:eastAsia="Arial"/>
          <w:b/>
          <w:bCs/>
          <w:i/>
          <w:iCs/>
          <w:color w:val="000000" w:themeColor="text1"/>
          <w:lang w:val="sv-SE"/>
        </w:rPr>
        <w:t xml:space="preserve"> för nuläget, </w:t>
      </w:r>
      <w:r w:rsidRPr="683B8159">
        <w:rPr>
          <w:b/>
          <w:bCs/>
          <w:i/>
          <w:iCs/>
          <w:color w:val="000000" w:themeColor="text1"/>
          <w:lang w:val="sv-SE"/>
        </w:rPr>
        <w:t>ATO</w:t>
      </w:r>
      <w:r w:rsidRPr="683B8159">
        <w:rPr>
          <w:rFonts w:eastAsia="Arial"/>
          <w:b/>
          <w:bCs/>
          <w:i/>
          <w:iCs/>
          <w:color w:val="000000" w:themeColor="text1"/>
          <w:lang w:val="sv-SE"/>
        </w:rPr>
        <w:t xml:space="preserve"> och </w:t>
      </w:r>
      <w:r w:rsidRPr="683B8159">
        <w:rPr>
          <w:b/>
          <w:bCs/>
          <w:i/>
          <w:iCs/>
          <w:color w:val="000000" w:themeColor="text1"/>
          <w:lang w:val="sv-SE"/>
        </w:rPr>
        <w:t>ATO+BETA</w:t>
      </w:r>
    </w:p>
    <w:p w14:paraId="1F368522" w14:textId="7BCA6316" w:rsidR="17F3EDF8" w:rsidRPr="006A4652" w:rsidRDefault="17F3EDF8" w:rsidP="683B8159">
      <w:pPr>
        <w:spacing w:before="240" w:after="240"/>
        <w:jc w:val="left"/>
        <w:rPr>
          <w:rFonts w:eastAsia="Arial"/>
          <w:color w:val="000000" w:themeColor="text1"/>
          <w:lang w:val="sv-SE"/>
        </w:rPr>
      </w:pPr>
    </w:p>
    <w:p w14:paraId="0F6A07F4" w14:textId="53CD7AE8" w:rsidR="17F3EDF8" w:rsidRPr="006A4652" w:rsidRDefault="17F3EDF8" w:rsidP="2190C6E2">
      <w:pPr>
        <w:spacing w:before="240" w:after="240"/>
        <w:jc w:val="left"/>
        <w:rPr>
          <w:lang w:val="sv-SE"/>
        </w:rPr>
      </w:pPr>
      <w:r w:rsidRPr="3211718D">
        <w:rPr>
          <w:rFonts w:eastAsia="Arial"/>
          <w:color w:val="000000" w:themeColor="text1"/>
          <w:lang w:val="sv-SE"/>
        </w:rPr>
        <w:t xml:space="preserve">Enligt tabellen minskar kapitalbindningen med 24 588 500 </w:t>
      </w:r>
      <w:proofErr w:type="gramStart"/>
      <w:r w:rsidRPr="3211718D">
        <w:rPr>
          <w:rFonts w:eastAsia="Arial"/>
          <w:color w:val="000000" w:themeColor="text1"/>
          <w:lang w:val="sv-SE"/>
        </w:rPr>
        <w:t>kr</w:t>
      </w:r>
      <w:r w:rsidR="3CD56861" w:rsidRPr="3211718D">
        <w:rPr>
          <w:rFonts w:eastAsia="Arial"/>
          <w:color w:val="000000" w:themeColor="text1"/>
          <w:lang w:val="sv-SE"/>
        </w:rPr>
        <w:t xml:space="preserve"> </w:t>
      </w:r>
      <w:r w:rsidRPr="3211718D">
        <w:rPr>
          <w:rFonts w:eastAsia="Arial"/>
          <w:color w:val="000000" w:themeColor="text1"/>
          <w:lang w:val="sv-SE"/>
        </w:rPr>
        <w:t>.</w:t>
      </w:r>
      <w:proofErr w:type="gramEnd"/>
      <w:r w:rsidRPr="3211718D">
        <w:rPr>
          <w:rFonts w:eastAsia="Arial"/>
          <w:color w:val="000000" w:themeColor="text1"/>
          <w:lang w:val="sv-SE"/>
        </w:rPr>
        <w:t xml:space="preserve"> Därefter minskar kapitalbindningen återigen med 2 000 000 kr.  Detta beror på en ökning i produktionen av det bundna kapitalet då ATO-strategin har implementerats. Detta resulterar i en total minskning av kapitalbindningen med 22 588 500 kr</w:t>
      </w:r>
      <w:r w:rsidRPr="3211718D">
        <w:rPr>
          <w:rFonts w:eastAsia="Arial"/>
          <w:color w:val="0D0D0D" w:themeColor="text1" w:themeTint="F2"/>
          <w:lang w:val="sv-SE"/>
        </w:rPr>
        <w:t xml:space="preserve">. </w:t>
      </w:r>
      <w:r w:rsidR="5E39B8A9" w:rsidRPr="3211718D">
        <w:rPr>
          <w:rFonts w:eastAsia="Arial"/>
          <w:color w:val="0D0D0D" w:themeColor="text1" w:themeTint="F2"/>
          <w:lang w:val="sv-SE"/>
        </w:rPr>
        <w:t>Be</w:t>
      </w:r>
      <w:r w:rsidRPr="3211718D">
        <w:rPr>
          <w:rFonts w:eastAsia="Arial"/>
          <w:color w:val="0D0D0D" w:themeColor="text1" w:themeTint="F2"/>
          <w:lang w:val="sv-SE"/>
        </w:rPr>
        <w:t>sparingen</w:t>
      </w:r>
      <w:r w:rsidR="20D99A9A" w:rsidRPr="3211718D">
        <w:rPr>
          <w:rFonts w:eastAsia="Arial"/>
          <w:color w:val="0D0D0D" w:themeColor="text1" w:themeTint="F2"/>
          <w:lang w:val="sv-SE"/>
        </w:rPr>
        <w:t xml:space="preserve"> av kapitalbindning</w:t>
      </w:r>
      <w:r w:rsidRPr="3211718D">
        <w:rPr>
          <w:rFonts w:eastAsia="Arial"/>
          <w:color w:val="0D0D0D" w:themeColor="text1" w:themeTint="F2"/>
          <w:lang w:val="sv-SE"/>
        </w:rPr>
        <w:t xml:space="preserve"> för</w:t>
      </w:r>
      <w:r w:rsidR="77E0A72A" w:rsidRPr="3211718D">
        <w:rPr>
          <w:rFonts w:eastAsia="Arial"/>
          <w:color w:val="0D0D0D" w:themeColor="text1" w:themeTint="F2"/>
          <w:lang w:val="sv-SE"/>
        </w:rPr>
        <w:t xml:space="preserve"> </w:t>
      </w:r>
      <w:r w:rsidRPr="3211718D">
        <w:rPr>
          <w:rFonts w:eastAsia="Arial"/>
          <w:color w:val="0D0D0D" w:themeColor="text1" w:themeTint="F2"/>
          <w:lang w:val="sv-SE"/>
        </w:rPr>
        <w:t xml:space="preserve">ATO + BETA beräknas till </w:t>
      </w:r>
      <w:r w:rsidR="0635126E" w:rsidRPr="3211718D">
        <w:rPr>
          <w:rFonts w:eastAsia="Arial"/>
          <w:color w:val="0D0D0D" w:themeColor="text1" w:themeTint="F2"/>
          <w:lang w:val="sv-SE"/>
        </w:rPr>
        <w:t xml:space="preserve">5 647 125 </w:t>
      </w:r>
      <w:r w:rsidRPr="3211718D">
        <w:rPr>
          <w:rFonts w:eastAsia="Arial"/>
          <w:color w:val="0D0D0D" w:themeColor="text1" w:themeTint="F2"/>
          <w:lang w:val="sv-SE"/>
        </w:rPr>
        <w:t>SEK</w:t>
      </w:r>
      <w:r w:rsidRPr="3211718D">
        <w:rPr>
          <w:rFonts w:eastAsia="Arial"/>
          <w:color w:val="000000" w:themeColor="text1"/>
          <w:lang w:val="sv-SE"/>
        </w:rPr>
        <w:t>, och beräkningen utförs genom att multiplicera kapitalbindningens minskning med den givna internräntan.</w:t>
      </w:r>
    </w:p>
    <w:p w14:paraId="45EFBD08" w14:textId="7BFBED92" w:rsidR="17F3EDF8" w:rsidRPr="006A4652" w:rsidRDefault="17F3EDF8" w:rsidP="3211718D">
      <w:pPr>
        <w:spacing w:before="240" w:after="240"/>
        <w:jc w:val="left"/>
        <w:rPr>
          <w:rFonts w:eastAsia="Arial"/>
          <w:color w:val="000000" w:themeColor="text1"/>
          <w:lang w:val="sv-SE"/>
        </w:rPr>
      </w:pPr>
      <w:r w:rsidRPr="3211718D">
        <w:rPr>
          <w:rFonts w:eastAsia="Arial"/>
          <w:color w:val="000000" w:themeColor="text1"/>
          <w:lang w:val="sv-SE"/>
        </w:rPr>
        <w:t xml:space="preserve">Besparing av kapitalbindning = </w:t>
      </w:r>
      <w:r w:rsidR="3386F131" w:rsidRPr="3211718D">
        <w:rPr>
          <w:rFonts w:eastAsia="Arial"/>
          <w:color w:val="000000" w:themeColor="text1"/>
          <w:lang w:val="sv-SE"/>
        </w:rPr>
        <w:t xml:space="preserve">22 588 500 </w:t>
      </w:r>
      <w:r w:rsidRPr="3211718D">
        <w:rPr>
          <w:rFonts w:eastAsia="Arial"/>
          <w:color w:val="000000" w:themeColor="text1"/>
          <w:lang w:val="sv-SE"/>
        </w:rPr>
        <w:t xml:space="preserve">* 0,25 = </w:t>
      </w:r>
      <w:r w:rsidR="1DBA3C44" w:rsidRPr="3211718D">
        <w:rPr>
          <w:rFonts w:eastAsia="Arial"/>
          <w:color w:val="000000" w:themeColor="text1"/>
          <w:lang w:val="sv-SE"/>
        </w:rPr>
        <w:t>5 647 125</w:t>
      </w:r>
    </w:p>
    <w:tbl>
      <w:tblPr>
        <w:tblW w:w="0" w:type="auto"/>
        <w:tblLayout w:type="fixed"/>
        <w:tblLook w:val="06A0" w:firstRow="1" w:lastRow="0" w:firstColumn="1" w:lastColumn="0" w:noHBand="1" w:noVBand="1"/>
      </w:tblPr>
      <w:tblGrid>
        <w:gridCol w:w="4290"/>
        <w:gridCol w:w="4290"/>
      </w:tblGrid>
      <w:tr w:rsidR="39F5AC19" w14:paraId="3503AB60"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97553F" w14:textId="51A7408B" w:rsidR="39F5AC19" w:rsidRPr="006A4652" w:rsidRDefault="39F5AC19" w:rsidP="39F5AC19">
            <w:pPr>
              <w:rPr>
                <w:lang w:val="sv-SE"/>
              </w:rPr>
            </w:pP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540CC2" w14:textId="7EC511D6" w:rsidR="39F5AC19" w:rsidRDefault="39F5AC19" w:rsidP="39F5AC19">
            <w:pPr>
              <w:rPr>
                <w:lang w:val="sv-SE"/>
              </w:rPr>
            </w:pPr>
            <w:r w:rsidRPr="70A8C176">
              <w:rPr>
                <w:rFonts w:eastAsia="Arial"/>
                <w:lang w:val="sv-SE"/>
              </w:rPr>
              <w:t>skillnad i kostnader</w:t>
            </w:r>
          </w:p>
        </w:tc>
      </w:tr>
      <w:tr w:rsidR="39F5AC19" w14:paraId="30D4F40D"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48C1E" w14:textId="3BADDDE3" w:rsidR="39F5AC19" w:rsidRDefault="5AA724E2" w:rsidP="39F5AC19">
            <w:pPr>
              <w:rPr>
                <w:lang w:val="sv-SE"/>
              </w:rPr>
            </w:pPr>
            <w:r w:rsidRPr="683B8159">
              <w:rPr>
                <w:rFonts w:eastAsia="Arial"/>
                <w:lang w:val="sv-SE"/>
              </w:rPr>
              <w:t>T</w:t>
            </w:r>
            <w:r w:rsidR="39F5AC19" w:rsidRPr="683B8159">
              <w:rPr>
                <w:rFonts w:eastAsia="Arial"/>
                <w:lang w:val="sv-SE"/>
              </w:rPr>
              <w:t xml:space="preserve">jänstemän </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DCBF01" w14:textId="39250092" w:rsidR="39F5AC19" w:rsidRDefault="39F5AC19" w:rsidP="683B8159">
            <w:pPr>
              <w:pStyle w:val="ListParagraph"/>
              <w:numPr>
                <w:ilvl w:val="0"/>
                <w:numId w:val="40"/>
              </w:numPr>
              <w:spacing w:before="220" w:after="220"/>
              <w:rPr>
                <w:rFonts w:eastAsia="Arial"/>
              </w:rPr>
            </w:pPr>
            <w:r w:rsidRPr="2190C6E2">
              <w:rPr>
                <w:rFonts w:eastAsia="Arial"/>
              </w:rPr>
              <w:t>1 050 000</w:t>
            </w:r>
          </w:p>
        </w:tc>
      </w:tr>
      <w:tr w:rsidR="39F5AC19" w14:paraId="4B8B9F7A"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BC7C8" w14:textId="23E69AA0" w:rsidR="39F5AC19" w:rsidRDefault="2E63EB91" w:rsidP="39F5AC19">
            <w:pPr>
              <w:rPr>
                <w:lang w:val="sv-SE"/>
              </w:rPr>
            </w:pPr>
            <w:r w:rsidRPr="683B8159">
              <w:rPr>
                <w:rFonts w:eastAsia="Arial"/>
                <w:lang w:val="sv-SE"/>
              </w:rPr>
              <w:t>T</w:t>
            </w:r>
            <w:r w:rsidR="39F5AC19" w:rsidRPr="683B8159">
              <w:rPr>
                <w:rFonts w:eastAsia="Arial"/>
                <w:lang w:val="sv-SE"/>
              </w:rPr>
              <w:t>ransportkostnader</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8319FC" w14:textId="6F05955C" w:rsidR="39F5AC19" w:rsidRDefault="39F5AC19" w:rsidP="39F5AC19">
            <w:r w:rsidRPr="2190C6E2">
              <w:rPr>
                <w:rFonts w:eastAsia="Arial"/>
              </w:rPr>
              <w:t xml:space="preserve">            2 480 000 </w:t>
            </w:r>
          </w:p>
        </w:tc>
      </w:tr>
      <w:tr w:rsidR="39F5AC19" w14:paraId="10E0D248"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105DC4" w14:textId="7B199F1A" w:rsidR="39F5AC19" w:rsidRDefault="560E7690" w:rsidP="39F5AC19">
            <w:pPr>
              <w:rPr>
                <w:lang w:val="sv-SE"/>
              </w:rPr>
            </w:pPr>
            <w:r w:rsidRPr="683B8159">
              <w:rPr>
                <w:rFonts w:eastAsia="Arial"/>
                <w:lang w:val="sv-SE"/>
              </w:rPr>
              <w:t>T</w:t>
            </w:r>
            <w:r w:rsidR="39F5AC19" w:rsidRPr="683B8159">
              <w:rPr>
                <w:rFonts w:eastAsia="Arial"/>
                <w:lang w:val="sv-SE"/>
              </w:rPr>
              <w:t>ruckar</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845BF" w14:textId="6C5BAE7F" w:rsidR="39F5AC19" w:rsidRDefault="39F5AC19" w:rsidP="683B8159">
            <w:pPr>
              <w:pStyle w:val="ListParagraph"/>
              <w:numPr>
                <w:ilvl w:val="0"/>
                <w:numId w:val="39"/>
              </w:numPr>
              <w:spacing w:before="220" w:after="220"/>
              <w:rPr>
                <w:rFonts w:eastAsia="Arial"/>
              </w:rPr>
            </w:pPr>
            <w:r w:rsidRPr="2190C6E2">
              <w:rPr>
                <w:rFonts w:eastAsia="Arial"/>
              </w:rPr>
              <w:t>300 000</w:t>
            </w:r>
          </w:p>
        </w:tc>
      </w:tr>
      <w:tr w:rsidR="39F5AC19" w14:paraId="5FEF03B4"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78C7B0" w14:textId="588F7D74" w:rsidR="39F5AC19" w:rsidRDefault="33831327" w:rsidP="39F5AC19">
            <w:pPr>
              <w:rPr>
                <w:lang w:val="sv-SE"/>
              </w:rPr>
            </w:pPr>
            <w:proofErr w:type="spellStart"/>
            <w:r w:rsidRPr="683B8159">
              <w:rPr>
                <w:rFonts w:eastAsia="Arial"/>
                <w:lang w:val="sv-SE"/>
              </w:rPr>
              <w:t>T</w:t>
            </w:r>
            <w:r w:rsidR="39F5AC19" w:rsidRPr="683B8159">
              <w:rPr>
                <w:rFonts w:eastAsia="Arial"/>
                <w:lang w:val="sv-SE"/>
              </w:rPr>
              <w:t>agerarbetare</w:t>
            </w:r>
            <w:proofErr w:type="spellEnd"/>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D150FA" w14:textId="7B526D11" w:rsidR="39F5AC19" w:rsidRDefault="39F5AC19" w:rsidP="683B8159">
            <w:pPr>
              <w:pStyle w:val="ListParagraph"/>
              <w:numPr>
                <w:ilvl w:val="0"/>
                <w:numId w:val="38"/>
              </w:numPr>
              <w:spacing w:before="220" w:after="220"/>
              <w:rPr>
                <w:rFonts w:eastAsia="Arial"/>
              </w:rPr>
            </w:pPr>
            <w:r w:rsidRPr="2190C6E2">
              <w:rPr>
                <w:rFonts w:eastAsia="Arial"/>
              </w:rPr>
              <w:t>750 000</w:t>
            </w:r>
          </w:p>
        </w:tc>
      </w:tr>
      <w:tr w:rsidR="39F5AC19" w14:paraId="32DF1D28"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9983D6" w14:textId="13D08B57" w:rsidR="39F5AC19" w:rsidRDefault="5B503B5D" w:rsidP="39F5AC19">
            <w:pPr>
              <w:rPr>
                <w:lang w:val="sv-SE"/>
              </w:rPr>
            </w:pPr>
            <w:r w:rsidRPr="683B8159">
              <w:rPr>
                <w:rFonts w:eastAsia="Arial"/>
                <w:lang w:val="sv-SE"/>
              </w:rPr>
              <w:t>H</w:t>
            </w:r>
            <w:r w:rsidR="39F5AC19" w:rsidRPr="683B8159">
              <w:rPr>
                <w:rFonts w:eastAsia="Arial"/>
                <w:lang w:val="sv-SE"/>
              </w:rPr>
              <w:t xml:space="preserve">yra </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33F275" w14:textId="7FB58EF0" w:rsidR="39F5AC19" w:rsidRDefault="39F5AC19" w:rsidP="683B8159">
            <w:pPr>
              <w:pStyle w:val="ListParagraph"/>
              <w:numPr>
                <w:ilvl w:val="0"/>
                <w:numId w:val="37"/>
              </w:numPr>
              <w:spacing w:before="220" w:after="220"/>
              <w:rPr>
                <w:rFonts w:eastAsia="Arial"/>
              </w:rPr>
            </w:pPr>
            <w:r w:rsidRPr="2190C6E2">
              <w:rPr>
                <w:rFonts w:eastAsia="Arial"/>
              </w:rPr>
              <w:t>600 000</w:t>
            </w:r>
          </w:p>
        </w:tc>
      </w:tr>
      <w:tr w:rsidR="39F5AC19" w14:paraId="2385B3F2" w14:textId="77777777" w:rsidTr="39F5AC19">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A8899" w14:textId="48CA86CE" w:rsidR="39F5AC19" w:rsidRDefault="0DD109D3" w:rsidP="39F5AC19">
            <w:pPr>
              <w:rPr>
                <w:lang w:val="sv-SE"/>
              </w:rPr>
            </w:pPr>
            <w:r w:rsidRPr="683B8159">
              <w:rPr>
                <w:rFonts w:eastAsia="Arial"/>
                <w:lang w:val="sv-SE"/>
              </w:rPr>
              <w:t>B</w:t>
            </w:r>
            <w:r w:rsidR="39F5AC19" w:rsidRPr="683B8159">
              <w:rPr>
                <w:rFonts w:eastAsia="Arial"/>
                <w:lang w:val="sv-SE"/>
              </w:rPr>
              <w:t>esparingar</w:t>
            </w:r>
            <w:r w:rsidR="39F5AC19" w:rsidRPr="70A8C176">
              <w:rPr>
                <w:rFonts w:eastAsia="Arial"/>
                <w:lang w:val="sv-SE"/>
              </w:rPr>
              <w:t xml:space="preserve"> av kostnader</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4AE7C0" w14:textId="173C895D" w:rsidR="39F5AC19" w:rsidRDefault="39F5AC19" w:rsidP="683B8159">
            <w:pPr>
              <w:pStyle w:val="ListParagraph"/>
              <w:numPr>
                <w:ilvl w:val="0"/>
                <w:numId w:val="36"/>
              </w:numPr>
              <w:spacing w:before="220" w:after="220"/>
              <w:rPr>
                <w:rFonts w:eastAsia="Arial"/>
              </w:rPr>
            </w:pPr>
            <w:r w:rsidRPr="2190C6E2">
              <w:rPr>
                <w:rFonts w:eastAsia="Arial"/>
              </w:rPr>
              <w:t>220 000</w:t>
            </w:r>
          </w:p>
        </w:tc>
      </w:tr>
    </w:tbl>
    <w:p w14:paraId="2D2DD429" w14:textId="36FFEFB7" w:rsidR="39F5AC19" w:rsidRDefault="40A95396" w:rsidP="683B8159">
      <w:pPr>
        <w:jc w:val="left"/>
        <w:rPr>
          <w:rFonts w:eastAsia="Arial"/>
          <w:b/>
          <w:bCs/>
          <w:i/>
          <w:iCs/>
          <w:color w:val="000000" w:themeColor="text1"/>
          <w:lang w:val="sv-SE"/>
        </w:rPr>
      </w:pPr>
      <w:r w:rsidRPr="683B8159">
        <w:rPr>
          <w:rFonts w:eastAsia="Arial"/>
          <w:b/>
          <w:bCs/>
          <w:i/>
          <w:iCs/>
          <w:color w:val="000000" w:themeColor="text1"/>
          <w:lang w:val="sv-SE"/>
        </w:rPr>
        <w:t xml:space="preserve">Tabell 13. Minskning för kostnaderna för </w:t>
      </w:r>
      <w:r w:rsidRPr="683B8159">
        <w:rPr>
          <w:b/>
          <w:bCs/>
          <w:i/>
          <w:iCs/>
          <w:color w:val="000000" w:themeColor="text1"/>
          <w:lang w:val="sv-SE"/>
        </w:rPr>
        <w:t>ATO</w:t>
      </w:r>
      <w:r w:rsidRPr="683B8159">
        <w:rPr>
          <w:rFonts w:eastAsia="Arial"/>
          <w:b/>
          <w:bCs/>
          <w:i/>
          <w:iCs/>
          <w:color w:val="000000" w:themeColor="text1"/>
          <w:lang w:val="sv-SE"/>
        </w:rPr>
        <w:t xml:space="preserve"> och </w:t>
      </w:r>
      <w:r w:rsidRPr="683B8159">
        <w:rPr>
          <w:b/>
          <w:bCs/>
          <w:i/>
          <w:iCs/>
          <w:color w:val="000000" w:themeColor="text1"/>
          <w:lang w:val="sv-SE"/>
        </w:rPr>
        <w:t>BETA</w:t>
      </w:r>
    </w:p>
    <w:p w14:paraId="04C2E1F4" w14:textId="1C71A449" w:rsidR="39F5AC19" w:rsidRPr="00E47DD6" w:rsidRDefault="39F5AC19" w:rsidP="2190C6E2">
      <w:pPr>
        <w:jc w:val="left"/>
        <w:rPr>
          <w:lang w:val="sv-SE"/>
        </w:rPr>
      </w:pPr>
    </w:p>
    <w:p w14:paraId="68BCA7A0" w14:textId="07A8EE71" w:rsidR="17F3EDF8" w:rsidRPr="006A4652" w:rsidRDefault="17F3EDF8" w:rsidP="2190C6E2">
      <w:pPr>
        <w:jc w:val="left"/>
        <w:rPr>
          <w:lang w:val="sv-SE"/>
        </w:rPr>
      </w:pPr>
      <w:r w:rsidRPr="2190C6E2">
        <w:rPr>
          <w:rFonts w:eastAsia="Arial"/>
          <w:color w:val="000000" w:themeColor="text1"/>
          <w:lang w:val="sv-SE"/>
        </w:rPr>
        <w:t xml:space="preserve">Utifrån Q2 har man gjort beräkningarna för </w:t>
      </w:r>
      <w:r w:rsidR="48501241" w:rsidRPr="29A2CA4A">
        <w:rPr>
          <w:rFonts w:eastAsia="Arial"/>
          <w:color w:val="000000" w:themeColor="text1"/>
          <w:lang w:val="sv-SE"/>
        </w:rPr>
        <w:t xml:space="preserve">att </w:t>
      </w:r>
      <w:r w:rsidRPr="2190C6E2">
        <w:rPr>
          <w:rFonts w:eastAsia="Arial"/>
          <w:color w:val="000000" w:themeColor="text1"/>
          <w:lang w:val="sv-SE"/>
        </w:rPr>
        <w:t xml:space="preserve">se hur det ser ut när man implementerar </w:t>
      </w:r>
      <w:r w:rsidR="5BB5239B" w:rsidRPr="29A2CA4A">
        <w:rPr>
          <w:rFonts w:eastAsia="Arial"/>
          <w:color w:val="000000" w:themeColor="text1"/>
          <w:lang w:val="sv-SE"/>
        </w:rPr>
        <w:t>ATO-</w:t>
      </w:r>
      <w:r w:rsidRPr="2190C6E2">
        <w:rPr>
          <w:rFonts w:eastAsia="Arial"/>
          <w:color w:val="000000" w:themeColor="text1"/>
          <w:lang w:val="sv-SE"/>
        </w:rPr>
        <w:t xml:space="preserve">strategin. Sedan utifrån Q3 har man även visat hur det skulle se ut när man implementerar Beta-strategin. Denna tabell ovan visar då hur besparingarna ser ut då båda strategierna implementeras. I och med att distributionslagret utesluts vet vi att vi sparar upp till 1 050 000 sek för tjänstemän och 750 000 sek för lagerarbetare. Transportkostnaderna för beta med var upp till 600 000 sek vilket är en ökning jämfört med dem tidigare kostnaderna som var 3 520 </w:t>
      </w:r>
      <w:r w:rsidRPr="2190C6E2">
        <w:rPr>
          <w:rFonts w:eastAsia="Arial"/>
          <w:color w:val="000000" w:themeColor="text1"/>
          <w:lang w:val="sv-SE"/>
        </w:rPr>
        <w:lastRenderedPageBreak/>
        <w:t xml:space="preserve">000 sek. Den tidigare hyran var 1 400 000 dock på grund av de 3 distributions </w:t>
      </w:r>
      <w:r w:rsidRPr="2190C6E2">
        <w:rPr>
          <w:color w:val="000000" w:themeColor="text1"/>
          <w:lang w:val="sv-SE"/>
        </w:rPr>
        <w:t>lag</w:t>
      </w:r>
      <w:r w:rsidR="2F873851" w:rsidRPr="2190C6E2">
        <w:rPr>
          <w:color w:val="000000" w:themeColor="text1"/>
          <w:lang w:val="sv-SE"/>
        </w:rPr>
        <w:t>ern</w:t>
      </w:r>
      <w:r w:rsidRPr="2190C6E2">
        <w:rPr>
          <w:color w:val="000000" w:themeColor="text1"/>
          <w:lang w:val="sv-SE"/>
        </w:rPr>
        <w:t>a</w:t>
      </w:r>
      <w:r w:rsidRPr="2190C6E2">
        <w:rPr>
          <w:rFonts w:eastAsia="Arial"/>
          <w:color w:val="000000" w:themeColor="text1"/>
          <w:lang w:val="sv-SE"/>
        </w:rPr>
        <w:t xml:space="preserve"> ligger besparingen för hyran på 600 000 sek. </w:t>
      </w:r>
    </w:p>
    <w:p w14:paraId="5EA629A0" w14:textId="349B9DF4" w:rsidR="39F5AC19" w:rsidRPr="006A4652" w:rsidRDefault="39F5AC19" w:rsidP="2190C6E2">
      <w:pPr>
        <w:jc w:val="left"/>
        <w:rPr>
          <w:lang w:val="sv-SE"/>
        </w:rPr>
      </w:pPr>
    </w:p>
    <w:tbl>
      <w:tblPr>
        <w:tblW w:w="0" w:type="auto"/>
        <w:tblLayout w:type="fixed"/>
        <w:tblLook w:val="06A0" w:firstRow="1" w:lastRow="0" w:firstColumn="1" w:lastColumn="0" w:noHBand="1" w:noVBand="1"/>
      </w:tblPr>
      <w:tblGrid>
        <w:gridCol w:w="4290"/>
        <w:gridCol w:w="4290"/>
      </w:tblGrid>
      <w:tr w:rsidR="39F5AC19" w14:paraId="10F0DEC3" w14:textId="77777777" w:rsidTr="3211718D">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402294" w14:textId="1F5EF8F6" w:rsidR="39F5AC19" w:rsidRDefault="39F5AC19" w:rsidP="39F5AC19">
            <w:pPr>
              <w:rPr>
                <w:lang w:val="sv-SE"/>
              </w:rPr>
            </w:pPr>
            <w:r w:rsidRPr="70A8C176">
              <w:rPr>
                <w:rFonts w:eastAsia="Arial"/>
                <w:lang w:val="sv-SE"/>
              </w:rPr>
              <w:t xml:space="preserve">Besparing av kostnad </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B9B456" w14:textId="611ABBD3" w:rsidR="39F5AC19" w:rsidRDefault="39F5AC19" w:rsidP="39F5AC19">
            <w:pPr>
              <w:ind w:left="720"/>
            </w:pPr>
            <w:r w:rsidRPr="2190C6E2">
              <w:rPr>
                <w:rFonts w:eastAsia="Arial"/>
              </w:rPr>
              <w:t>220 000</w:t>
            </w:r>
          </w:p>
        </w:tc>
      </w:tr>
      <w:tr w:rsidR="39F5AC19" w14:paraId="62730C8E" w14:textId="77777777" w:rsidTr="3211718D">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EE8E91" w14:textId="72FE214A" w:rsidR="39F5AC19" w:rsidRDefault="39F5AC19" w:rsidP="39F5AC19">
            <w:pPr>
              <w:rPr>
                <w:lang w:val="sv-SE"/>
              </w:rPr>
            </w:pPr>
            <w:r w:rsidRPr="70A8C176">
              <w:rPr>
                <w:rFonts w:eastAsia="Arial"/>
                <w:lang w:val="sv-SE"/>
              </w:rPr>
              <w:t>Besparing av kapitalbindningen</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D2DB44" w14:textId="1D500CE9" w:rsidR="39F5AC19" w:rsidRDefault="26F17EE3" w:rsidP="39F5AC19">
            <w:r w:rsidRPr="3211718D">
              <w:rPr>
                <w:rFonts w:eastAsia="Arial"/>
              </w:rPr>
              <w:t xml:space="preserve">          </w:t>
            </w:r>
            <w:r w:rsidR="441A2D17" w:rsidRPr="3211718D">
              <w:rPr>
                <w:rFonts w:eastAsia="Arial"/>
              </w:rPr>
              <w:t>5 647 125</w:t>
            </w:r>
          </w:p>
        </w:tc>
      </w:tr>
      <w:tr w:rsidR="39F5AC19" w14:paraId="08B50C4D" w14:textId="77777777" w:rsidTr="3211718D">
        <w:trPr>
          <w:trHeight w:val="300"/>
        </w:trPr>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B4E82" w14:textId="5421BD96" w:rsidR="39F5AC19" w:rsidRDefault="39F5AC19" w:rsidP="39F5AC19">
            <w:pPr>
              <w:rPr>
                <w:lang w:val="sv-SE"/>
              </w:rPr>
            </w:pPr>
            <w:r w:rsidRPr="70A8C176">
              <w:rPr>
                <w:rFonts w:eastAsia="Arial"/>
                <w:lang w:val="sv-SE"/>
              </w:rPr>
              <w:t>Total besparing</w:t>
            </w:r>
          </w:p>
        </w:tc>
        <w:tc>
          <w:tcPr>
            <w:tcW w:w="42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886736" w14:textId="10DF7696" w:rsidR="39F5AC19" w:rsidRDefault="26F17EE3" w:rsidP="39F5AC19">
            <w:r w:rsidRPr="3211718D">
              <w:rPr>
                <w:rFonts w:eastAsia="Arial"/>
              </w:rPr>
              <w:t xml:space="preserve">          </w:t>
            </w:r>
            <w:r w:rsidR="3ABE91AE" w:rsidRPr="3211718D">
              <w:rPr>
                <w:rFonts w:eastAsia="Arial"/>
              </w:rPr>
              <w:t>5 867 125</w:t>
            </w:r>
          </w:p>
        </w:tc>
      </w:tr>
    </w:tbl>
    <w:p w14:paraId="67D04268" w14:textId="49C1E6BE" w:rsidR="39F5AC19" w:rsidRDefault="2586D56B" w:rsidP="683B8159">
      <w:pPr>
        <w:jc w:val="left"/>
        <w:rPr>
          <w:b/>
          <w:bCs/>
          <w:i/>
          <w:iCs/>
          <w:color w:val="000000" w:themeColor="text1"/>
          <w:lang w:val="sv-SE"/>
        </w:rPr>
      </w:pPr>
      <w:r w:rsidRPr="683B8159">
        <w:rPr>
          <w:rFonts w:eastAsia="Arial"/>
          <w:b/>
          <w:bCs/>
          <w:i/>
          <w:iCs/>
          <w:color w:val="000000" w:themeColor="text1"/>
          <w:lang w:val="sv-SE"/>
        </w:rPr>
        <w:t>Tabell 14. Sammanställning på besparingar</w:t>
      </w:r>
    </w:p>
    <w:p w14:paraId="69CA37CB" w14:textId="1546E237" w:rsidR="39F5AC19" w:rsidRDefault="39F5AC19" w:rsidP="2190C6E2">
      <w:pPr>
        <w:jc w:val="left"/>
      </w:pPr>
    </w:p>
    <w:p w14:paraId="0EAEEFC0" w14:textId="3A72296A" w:rsidR="00CD6500" w:rsidRDefault="17F3EDF8" w:rsidP="774CBF30">
      <w:pPr>
        <w:jc w:val="left"/>
        <w:rPr>
          <w:lang w:val="sv-SE"/>
        </w:rPr>
      </w:pPr>
      <w:r w:rsidRPr="3211718D">
        <w:rPr>
          <w:rFonts w:eastAsia="Arial"/>
          <w:color w:val="000000" w:themeColor="text1"/>
          <w:lang w:val="sv-SE"/>
        </w:rPr>
        <w:t xml:space="preserve">Genom att införa både ATO-strategin och Beta-strategin samtidigt kommer företaget </w:t>
      </w:r>
      <w:proofErr w:type="spellStart"/>
      <w:r w:rsidRPr="3211718D">
        <w:rPr>
          <w:rFonts w:eastAsia="Arial"/>
          <w:color w:val="000000" w:themeColor="text1"/>
          <w:lang w:val="sv-SE"/>
        </w:rPr>
        <w:t>Steelglove</w:t>
      </w:r>
      <w:proofErr w:type="spellEnd"/>
      <w:r w:rsidRPr="3211718D">
        <w:rPr>
          <w:rFonts w:eastAsia="Arial"/>
          <w:color w:val="000000" w:themeColor="text1"/>
          <w:lang w:val="sv-SE"/>
        </w:rPr>
        <w:t xml:space="preserve"> att göra ett bra val, eftersom kapitalbindningen minskar ytterligare. </w:t>
      </w:r>
      <w:r w:rsidR="0504E63C" w:rsidRPr="3211718D">
        <w:rPr>
          <w:rFonts w:eastAsia="Arial"/>
          <w:color w:val="000000" w:themeColor="text1"/>
          <w:lang w:val="sv-SE"/>
        </w:rPr>
        <w:t>Enligt tabell 14 kan vi se hur kombinationen av ATO + Beta med en total besparing på</w:t>
      </w:r>
      <w:r w:rsidR="0FE0F70D" w:rsidRPr="3211718D">
        <w:rPr>
          <w:rFonts w:eastAsia="Arial"/>
          <w:color w:val="000000" w:themeColor="text1"/>
          <w:lang w:val="sv-SE"/>
        </w:rPr>
        <w:t xml:space="preserve"> 5 867 125</w:t>
      </w:r>
      <w:r w:rsidR="1DBB3726" w:rsidRPr="00E47DD6">
        <w:rPr>
          <w:rFonts w:eastAsia="Arial"/>
          <w:lang w:val="sv-SE"/>
        </w:rPr>
        <w:t xml:space="preserve">sek. </w:t>
      </w:r>
      <w:r w:rsidR="5F425A9F" w:rsidRPr="00E47DD6">
        <w:rPr>
          <w:rFonts w:eastAsia="Arial"/>
          <w:lang w:val="sv-SE"/>
        </w:rPr>
        <w:t xml:space="preserve">Det </w:t>
      </w:r>
      <w:proofErr w:type="gramStart"/>
      <w:r w:rsidR="009C1DE4" w:rsidRPr="00E47DD6">
        <w:rPr>
          <w:rFonts w:eastAsia="Arial"/>
          <w:lang w:val="sv-SE"/>
        </w:rPr>
        <w:t xml:space="preserve">innebär </w:t>
      </w:r>
      <w:r w:rsidR="5F425A9F" w:rsidRPr="00E47DD6">
        <w:rPr>
          <w:rFonts w:eastAsia="Arial"/>
          <w:lang w:val="sv-SE"/>
        </w:rPr>
        <w:t xml:space="preserve"> att</w:t>
      </w:r>
      <w:proofErr w:type="gramEnd"/>
      <w:r w:rsidR="5F425A9F" w:rsidRPr="00E47DD6">
        <w:rPr>
          <w:rFonts w:eastAsia="Arial"/>
          <w:lang w:val="sv-SE"/>
        </w:rPr>
        <w:t xml:space="preserve"> besparingen för ATO + Beta är större än </w:t>
      </w:r>
      <w:r w:rsidR="64F0733F" w:rsidRPr="00E47DD6">
        <w:rPr>
          <w:rFonts w:eastAsia="Arial"/>
          <w:lang w:val="sv-SE"/>
        </w:rPr>
        <w:t>med Beta-system</w:t>
      </w:r>
      <w:r w:rsidR="1B81607E" w:rsidRPr="00E47DD6">
        <w:rPr>
          <w:rFonts w:eastAsia="Arial"/>
          <w:lang w:val="sv-SE"/>
        </w:rPr>
        <w:t xml:space="preserve"> ensamt</w:t>
      </w:r>
      <w:r w:rsidR="64F0733F" w:rsidRPr="00E47DD6">
        <w:rPr>
          <w:rFonts w:eastAsia="Arial"/>
          <w:lang w:val="sv-SE"/>
        </w:rPr>
        <w:t>.</w:t>
      </w:r>
      <w:r w:rsidR="03EB64F3" w:rsidRPr="00E47DD6">
        <w:rPr>
          <w:rFonts w:eastAsia="Arial"/>
          <w:lang w:val="sv-SE"/>
        </w:rPr>
        <w:t xml:space="preserve"> </w:t>
      </w:r>
      <w:r w:rsidRPr="3211718D">
        <w:rPr>
          <w:rFonts w:eastAsia="Arial"/>
          <w:color w:val="000000" w:themeColor="text1"/>
          <w:lang w:val="sv-SE"/>
        </w:rPr>
        <w:t xml:space="preserve">Däremot förblir lagerhållningskostnaderna oförändrade, medan lagerföringskostnaderna sjunker. Detta kan resultera i att fler nackdelar uppstår än tidigare på grund av de negativa sidorna från ATO-system och Beta-system samt </w:t>
      </w:r>
      <w:r w:rsidR="5CFE76BC" w:rsidRPr="3211718D">
        <w:rPr>
          <w:color w:val="000000" w:themeColor="text1"/>
          <w:lang w:val="sv-SE"/>
        </w:rPr>
        <w:t xml:space="preserve">att </w:t>
      </w:r>
      <w:r w:rsidRPr="3211718D">
        <w:rPr>
          <w:rFonts w:eastAsia="Arial"/>
          <w:color w:val="000000" w:themeColor="text1"/>
          <w:lang w:val="sv-SE"/>
        </w:rPr>
        <w:t>distributionssystemet tillämpas.</w:t>
      </w:r>
    </w:p>
    <w:p w14:paraId="4CF48F2E" w14:textId="007E0BCC" w:rsidR="07A237C2" w:rsidRDefault="07A237C2" w:rsidP="2190C6E2">
      <w:pPr>
        <w:jc w:val="left"/>
        <w:rPr>
          <w:lang w:val="sv-SE" w:eastAsia="sv-SE" w:bidi="en-US"/>
        </w:rPr>
      </w:pPr>
    </w:p>
    <w:p w14:paraId="4D392CE8" w14:textId="0733D8D6" w:rsidR="5816988C" w:rsidRDefault="5816988C" w:rsidP="5816988C">
      <w:pPr>
        <w:jc w:val="left"/>
        <w:rPr>
          <w:lang w:val="sv-SE" w:eastAsia="sv-SE" w:bidi="en-US"/>
        </w:rPr>
      </w:pPr>
    </w:p>
    <w:p w14:paraId="3C007829" w14:textId="21DD1522" w:rsidR="5816988C" w:rsidRDefault="5816988C" w:rsidP="5816988C">
      <w:pPr>
        <w:jc w:val="left"/>
        <w:rPr>
          <w:lang w:val="sv-SE" w:eastAsia="sv-SE" w:bidi="en-US"/>
        </w:rPr>
      </w:pPr>
    </w:p>
    <w:p w14:paraId="1B38ECDC" w14:textId="1A0CC478" w:rsidR="003537F6" w:rsidRDefault="0065334B" w:rsidP="2190C6E2">
      <w:pPr>
        <w:pStyle w:val="Heading1"/>
        <w:jc w:val="left"/>
        <w:rPr>
          <w:rFonts w:ascii="Times New Roman" w:hAnsi="Times New Roman" w:cs="Times New Roman"/>
          <w:sz w:val="24"/>
          <w:szCs w:val="24"/>
          <w:lang w:val="sv-SE" w:eastAsia="sv-SE" w:bidi="en-US"/>
        </w:rPr>
      </w:pPr>
      <w:bookmarkStart w:id="16" w:name="_Toc1616405797"/>
      <w:r w:rsidRPr="2190C6E2">
        <w:rPr>
          <w:rFonts w:ascii="Times New Roman" w:hAnsi="Times New Roman" w:cs="Times New Roman"/>
          <w:sz w:val="24"/>
          <w:szCs w:val="24"/>
          <w:lang w:val="sv-SE" w:eastAsia="sv-SE" w:bidi="en-US"/>
        </w:rPr>
        <w:t>Slutsats</w:t>
      </w:r>
      <w:bookmarkEnd w:id="16"/>
    </w:p>
    <w:bookmarkEnd w:id="10"/>
    <w:bookmarkEnd w:id="11"/>
    <w:p w14:paraId="62CF26BF" w14:textId="77777777" w:rsidR="009E5D8C" w:rsidRDefault="009E5D8C" w:rsidP="2190C6E2">
      <w:pPr>
        <w:jc w:val="left"/>
        <w:rPr>
          <w:lang w:val="sv-SE" w:eastAsia="sv-SE" w:bidi="en-US"/>
        </w:rPr>
      </w:pPr>
      <w:r w:rsidRPr="50B8963B">
        <w:rPr>
          <w:lang w:val="sv-SE" w:eastAsia="sv-SE" w:bidi="en-US"/>
        </w:rPr>
        <w:t xml:space="preserve">Slutsatsen av denna undersökning visar att omstrukturering av </w:t>
      </w:r>
      <w:proofErr w:type="spellStart"/>
      <w:r w:rsidRPr="50B8963B">
        <w:rPr>
          <w:lang w:val="sv-SE" w:eastAsia="sv-SE" w:bidi="en-US"/>
        </w:rPr>
        <w:t>Steelglove</w:t>
      </w:r>
      <w:proofErr w:type="spellEnd"/>
      <w:r w:rsidRPr="50B8963B">
        <w:rPr>
          <w:lang w:val="sv-SE" w:eastAsia="sv-SE" w:bidi="en-US"/>
        </w:rPr>
        <w:t xml:space="preserve"> kan ge stor ekonomisk vinst, detsamma gäller förbättring av företagets generella lönsamhet. DuPont-schemat ligger till grund i denna slutsats, då nyckeltal undersökts grundligt. Genom att minska omställningstillgångarna kan kapitalomsättningshastigheten öka, fokus har varit på att minska kapitalbindningen. </w:t>
      </w:r>
    </w:p>
    <w:p w14:paraId="400E52FD" w14:textId="77777777" w:rsidR="009E5D8C" w:rsidRDefault="009E5D8C" w:rsidP="009E5D8C">
      <w:pPr>
        <w:jc w:val="left"/>
        <w:rPr>
          <w:lang w:val="sv-SE" w:eastAsia="sv-SE" w:bidi="en-US"/>
        </w:rPr>
      </w:pPr>
    </w:p>
    <w:p w14:paraId="00929971" w14:textId="72D10E3D" w:rsidR="009E5D8C" w:rsidRDefault="009E5D8C" w:rsidP="009E5D8C">
      <w:pPr>
        <w:jc w:val="left"/>
        <w:rPr>
          <w:lang w:val="sv-SE" w:eastAsia="sv-SE" w:bidi="en-US"/>
        </w:rPr>
      </w:pPr>
      <w:r w:rsidRPr="5816988C">
        <w:rPr>
          <w:lang w:val="sv-SE" w:eastAsia="sv-SE" w:bidi="en-US"/>
        </w:rPr>
        <w:t>ATO – strategin syftar på halvfabrikat som produceras och slutmontering som sker vid kundorder, effektiviteten på metoden är enorm och används för att minska bundet kapital. Lagren har analyserats ytterligare när det gäller omstrukturering, detta inkluderar även testresultaten kring ALFA och BETA. Distributionsalternativet ALFA består av en uppdelning, A och B-kategorier där produkterna som ingår i A lagras i distrib</w:t>
      </w:r>
      <w:r w:rsidR="733017FA" w:rsidRPr="5816988C">
        <w:rPr>
          <w:lang w:val="sv-SE" w:eastAsia="sv-SE" w:bidi="en-US"/>
        </w:rPr>
        <w:t>u</w:t>
      </w:r>
      <w:r w:rsidRPr="5816988C">
        <w:rPr>
          <w:lang w:val="sv-SE" w:eastAsia="sv-SE" w:bidi="en-US"/>
        </w:rPr>
        <w:t>t</w:t>
      </w:r>
      <w:r w:rsidR="398E4222" w:rsidRPr="5816988C">
        <w:rPr>
          <w:lang w:val="sv-SE" w:eastAsia="sv-SE" w:bidi="en-US"/>
        </w:rPr>
        <w:t>i</w:t>
      </w:r>
      <w:r w:rsidRPr="5816988C">
        <w:rPr>
          <w:lang w:val="sv-SE" w:eastAsia="sv-SE" w:bidi="en-US"/>
        </w:rPr>
        <w:t xml:space="preserve">onslagret </w:t>
      </w:r>
      <w:proofErr w:type="gramStart"/>
      <w:r w:rsidRPr="5816988C">
        <w:rPr>
          <w:lang w:val="sv-SE" w:eastAsia="sv-SE" w:bidi="en-US"/>
        </w:rPr>
        <w:t>medans</w:t>
      </w:r>
      <w:proofErr w:type="gramEnd"/>
      <w:r w:rsidRPr="5816988C">
        <w:rPr>
          <w:lang w:val="sv-SE" w:eastAsia="sv-SE" w:bidi="en-US"/>
        </w:rPr>
        <w:t xml:space="preserve"> produkterna i B kategorin istället flyttas till centrallagret. </w:t>
      </w:r>
    </w:p>
    <w:p w14:paraId="13153C40" w14:textId="77777777" w:rsidR="009E5D8C" w:rsidRDefault="009E5D8C" w:rsidP="009E5D8C">
      <w:pPr>
        <w:jc w:val="left"/>
        <w:rPr>
          <w:lang w:val="sv-SE" w:eastAsia="sv-SE" w:bidi="en-US"/>
        </w:rPr>
      </w:pPr>
      <w:r>
        <w:rPr>
          <w:lang w:val="sv-SE" w:eastAsia="sv-SE" w:bidi="en-US"/>
        </w:rPr>
        <w:t xml:space="preserve">Det sker en omvandling av distributionslager till försäljningskontor inom BETA-strategin. </w:t>
      </w:r>
    </w:p>
    <w:p w14:paraId="30B51F92" w14:textId="596A7088" w:rsidR="009E5D8C" w:rsidRDefault="009E5D8C" w:rsidP="009E5D8C">
      <w:pPr>
        <w:jc w:val="left"/>
        <w:rPr>
          <w:lang w:val="sv-SE" w:eastAsia="sv-SE" w:bidi="en-US"/>
        </w:rPr>
      </w:pPr>
      <w:r>
        <w:rPr>
          <w:lang w:val="sv-SE" w:eastAsia="sv-SE" w:bidi="en-US"/>
        </w:rPr>
        <w:t xml:space="preserve">Om det görs en jämförelse mellan ALFA och BETA-strategin, har det framkommit att BETA är den mest </w:t>
      </w:r>
      <w:r w:rsidRPr="2190C6E2">
        <w:rPr>
          <w:lang w:val="sv-SE" w:eastAsia="sv-SE" w:bidi="en-US"/>
        </w:rPr>
        <w:t>användbara</w:t>
      </w:r>
      <w:r>
        <w:rPr>
          <w:lang w:val="sv-SE" w:eastAsia="sv-SE" w:bidi="en-US"/>
        </w:rPr>
        <w:t xml:space="preserve"> då den mer hastigt minskar kapitalbindningen i företaget. </w:t>
      </w:r>
    </w:p>
    <w:p w14:paraId="0D5838C2" w14:textId="0842E241" w:rsidR="009E5D8C" w:rsidRDefault="009E5D8C" w:rsidP="009E5D8C">
      <w:pPr>
        <w:jc w:val="left"/>
        <w:rPr>
          <w:lang w:val="sv-SE" w:eastAsia="sv-SE" w:bidi="en-US"/>
        </w:rPr>
      </w:pPr>
    </w:p>
    <w:p w14:paraId="5B2B7360" w14:textId="16D4BDAB" w:rsidR="009E5D8C" w:rsidRDefault="009E5D8C" w:rsidP="009E5D8C">
      <w:pPr>
        <w:jc w:val="left"/>
        <w:rPr>
          <w:lang w:val="sv-SE" w:eastAsia="sv-SE" w:bidi="en-US"/>
        </w:rPr>
      </w:pPr>
      <w:r w:rsidRPr="07A237C2">
        <w:rPr>
          <w:lang w:val="sv-SE" w:eastAsia="sv-SE" w:bidi="en-US"/>
        </w:rPr>
        <w:t xml:space="preserve">För att få fram ett optimalt leveransalternativ behöver företaget högre kapitalomsättningshastighet, mindre kapitalbindning och mindre kostnader. </w:t>
      </w:r>
      <w:r w:rsidR="2C5F7BC6" w:rsidRPr="73F7603D">
        <w:rPr>
          <w:lang w:val="sv-SE" w:eastAsia="sv-SE" w:bidi="en-US"/>
        </w:rPr>
        <w:t xml:space="preserve">Resultatet av denna rapport visar på att det mest optimala leverans alternativet är varje vecka. Genom leverans varje vecka kan man bidra till </w:t>
      </w:r>
      <w:r w:rsidR="501B3AFB" w:rsidRPr="73F7603D">
        <w:rPr>
          <w:lang w:val="sv-SE" w:eastAsia="sv-SE" w:bidi="en-US"/>
        </w:rPr>
        <w:t xml:space="preserve">mindre genomsnittslager och </w:t>
      </w:r>
      <w:proofErr w:type="spellStart"/>
      <w:r w:rsidR="501B3AFB" w:rsidRPr="73F7603D">
        <w:rPr>
          <w:lang w:val="sv-SE" w:eastAsia="sv-SE" w:bidi="en-US"/>
        </w:rPr>
        <w:t>säkerhetslager</w:t>
      </w:r>
      <w:proofErr w:type="spellEnd"/>
      <w:r w:rsidR="501B3AFB" w:rsidRPr="73F7603D">
        <w:rPr>
          <w:lang w:val="sv-SE" w:eastAsia="sv-SE" w:bidi="en-US"/>
        </w:rPr>
        <w:t xml:space="preserve">, detta innebär </w:t>
      </w:r>
      <w:r w:rsidR="724F8E18" w:rsidRPr="73F7603D">
        <w:rPr>
          <w:lang w:val="sv-SE" w:eastAsia="sv-SE" w:bidi="en-US"/>
        </w:rPr>
        <w:t xml:space="preserve">att </w:t>
      </w:r>
      <w:r w:rsidR="501B3AFB" w:rsidRPr="73F7603D">
        <w:rPr>
          <w:lang w:val="sv-SE" w:eastAsia="sv-SE" w:bidi="en-US"/>
        </w:rPr>
        <w:t xml:space="preserve">minskning av bundet kapital sker. </w:t>
      </w:r>
      <w:r w:rsidR="3736C772" w:rsidRPr="73F7603D">
        <w:rPr>
          <w:lang w:val="sv-SE" w:eastAsia="sv-SE" w:bidi="en-US"/>
        </w:rPr>
        <w:t>Leveranser som sker varje vecka bidrar till mindre eller inga förseningar</w:t>
      </w:r>
      <w:r w:rsidR="2F3947EA" w:rsidRPr="73F7603D">
        <w:rPr>
          <w:lang w:val="sv-SE" w:eastAsia="sv-SE" w:bidi="en-US"/>
        </w:rPr>
        <w:t xml:space="preserve"> alls, både till kund och företaget själva. </w:t>
      </w:r>
    </w:p>
    <w:p w14:paraId="022FDF80" w14:textId="7C690B49" w:rsidR="70A8C176" w:rsidRDefault="70A8C176" w:rsidP="70A8C176">
      <w:pPr>
        <w:jc w:val="left"/>
        <w:rPr>
          <w:lang w:val="sv-SE" w:eastAsia="sv-SE" w:bidi="en-US"/>
        </w:rPr>
      </w:pPr>
    </w:p>
    <w:p w14:paraId="7AA3C591" w14:textId="773EB384" w:rsidR="67299E4E" w:rsidRDefault="67299E4E" w:rsidP="73F7603D">
      <w:pPr>
        <w:jc w:val="left"/>
        <w:rPr>
          <w:lang w:val="sv-SE" w:eastAsia="sv-SE" w:bidi="en-US"/>
        </w:rPr>
      </w:pPr>
      <w:r w:rsidRPr="683B8159">
        <w:rPr>
          <w:lang w:val="sv-SE" w:eastAsia="sv-SE" w:bidi="en-US"/>
        </w:rPr>
        <w:t xml:space="preserve">I det stora hela är det mest lönsamt för </w:t>
      </w:r>
      <w:proofErr w:type="spellStart"/>
      <w:r w:rsidRPr="683B8159">
        <w:rPr>
          <w:lang w:val="sv-SE" w:eastAsia="sv-SE" w:bidi="en-US"/>
        </w:rPr>
        <w:t>Steelglove</w:t>
      </w:r>
      <w:proofErr w:type="spellEnd"/>
      <w:r w:rsidRPr="683B8159">
        <w:rPr>
          <w:lang w:val="sv-SE" w:eastAsia="sv-SE" w:bidi="en-US"/>
        </w:rPr>
        <w:t xml:space="preserve"> Ltd att införa ATO-strategin och B</w:t>
      </w:r>
      <w:r w:rsidR="5ABB0462" w:rsidRPr="683B8159">
        <w:rPr>
          <w:lang w:val="sv-SE" w:eastAsia="sv-SE" w:bidi="en-US"/>
        </w:rPr>
        <w:t xml:space="preserve">ETA-strategin, på så sätt kommer kapitalbindningen kunna minska ytterligare. </w:t>
      </w:r>
      <w:r w:rsidR="0EF32F33" w:rsidRPr="683B8159">
        <w:rPr>
          <w:lang w:val="sv-SE" w:eastAsia="sv-SE" w:bidi="en-US"/>
        </w:rPr>
        <w:t>Lagerhållningskostnaderna kommer att hållas detsamma och lagerföringskostnaderna kommer att minska</w:t>
      </w:r>
      <w:r w:rsidR="3761DB33" w:rsidRPr="683B8159">
        <w:rPr>
          <w:lang w:val="sv-SE" w:eastAsia="sv-SE" w:bidi="en-US"/>
        </w:rPr>
        <w:t xml:space="preserve">. Resultatet av detta kan leda till att </w:t>
      </w:r>
      <w:r w:rsidR="4A79822F" w:rsidRPr="683B8159">
        <w:rPr>
          <w:lang w:val="sv-SE" w:eastAsia="sv-SE" w:bidi="en-US"/>
        </w:rPr>
        <w:t xml:space="preserve">fler </w:t>
      </w:r>
      <w:r w:rsidR="3761DB33" w:rsidRPr="683B8159">
        <w:rPr>
          <w:lang w:val="sv-SE" w:eastAsia="sv-SE" w:bidi="en-US"/>
        </w:rPr>
        <w:t>nackdelar uppstår</w:t>
      </w:r>
      <w:r w:rsidR="03B3959E" w:rsidRPr="683B8159">
        <w:rPr>
          <w:lang w:val="sv-SE" w:eastAsia="sv-SE" w:bidi="en-US"/>
        </w:rPr>
        <w:t xml:space="preserve">, detta eftersom de </w:t>
      </w:r>
      <w:r w:rsidR="03B3959E" w:rsidRPr="683B8159">
        <w:rPr>
          <w:lang w:val="sv-SE" w:eastAsia="sv-SE" w:bidi="en-US"/>
        </w:rPr>
        <w:lastRenderedPageBreak/>
        <w:t>negativa aspekterna av ATO- samt BETA-systemet</w:t>
      </w:r>
      <w:r w:rsidR="58C29A11" w:rsidRPr="683B8159">
        <w:rPr>
          <w:lang w:val="sv-SE" w:eastAsia="sv-SE" w:bidi="en-US"/>
        </w:rPr>
        <w:t xml:space="preserve"> tillämpats men även tillämpningen av distributionssystemet. </w:t>
      </w:r>
    </w:p>
    <w:p w14:paraId="2BD5FD98" w14:textId="36B01537" w:rsidR="70A8C176" w:rsidRDefault="70A8C176" w:rsidP="70A8C176">
      <w:pPr>
        <w:jc w:val="left"/>
        <w:rPr>
          <w:lang w:val="sv-SE" w:eastAsia="sv-SE" w:bidi="en-US"/>
        </w:rPr>
      </w:pPr>
    </w:p>
    <w:p w14:paraId="301C1D81" w14:textId="45DBE9E0" w:rsidR="0065334B" w:rsidRPr="0065334B" w:rsidRDefault="0065334B" w:rsidP="2190C6E2">
      <w:pPr>
        <w:jc w:val="left"/>
        <w:rPr>
          <w:lang w:val="sv-SE" w:eastAsia="sv-SE" w:bidi="en-US"/>
        </w:rPr>
      </w:pPr>
    </w:p>
    <w:p w14:paraId="63B2D6E2" w14:textId="2F8F1BC9" w:rsidR="5816988C" w:rsidRDefault="5816988C" w:rsidP="5816988C">
      <w:pPr>
        <w:jc w:val="left"/>
        <w:rPr>
          <w:lang w:val="sv-SE" w:eastAsia="sv-SE" w:bidi="en-US"/>
        </w:rPr>
      </w:pPr>
    </w:p>
    <w:p w14:paraId="0E7CC13F" w14:textId="7CFC9813" w:rsidR="5816988C" w:rsidRDefault="5816988C" w:rsidP="5816988C">
      <w:pPr>
        <w:jc w:val="left"/>
        <w:rPr>
          <w:lang w:val="sv-SE" w:eastAsia="sv-SE" w:bidi="en-US"/>
        </w:rPr>
      </w:pPr>
    </w:p>
    <w:p w14:paraId="509424ED" w14:textId="7FEC082F" w:rsidR="5816988C" w:rsidRDefault="5816988C" w:rsidP="5816988C">
      <w:pPr>
        <w:jc w:val="left"/>
        <w:rPr>
          <w:lang w:val="sv-SE" w:eastAsia="sv-SE" w:bidi="en-US"/>
        </w:rPr>
      </w:pPr>
    </w:p>
    <w:p w14:paraId="51041D8A" w14:textId="404357D5" w:rsidR="5816988C" w:rsidRDefault="5816988C" w:rsidP="5816988C">
      <w:pPr>
        <w:jc w:val="left"/>
        <w:rPr>
          <w:lang w:val="sv-SE" w:eastAsia="sv-SE" w:bidi="en-US"/>
        </w:rPr>
      </w:pPr>
    </w:p>
    <w:p w14:paraId="440BB54E" w14:textId="0D468576" w:rsidR="5816988C" w:rsidRDefault="5816988C" w:rsidP="5816988C">
      <w:pPr>
        <w:jc w:val="left"/>
        <w:rPr>
          <w:lang w:val="sv-SE" w:eastAsia="sv-SE" w:bidi="en-US"/>
        </w:rPr>
      </w:pPr>
    </w:p>
    <w:p w14:paraId="765D9B53" w14:textId="3D7B0886" w:rsidR="5816988C" w:rsidRDefault="5816988C" w:rsidP="5816988C">
      <w:pPr>
        <w:jc w:val="left"/>
        <w:rPr>
          <w:lang w:val="sv-SE" w:eastAsia="sv-SE" w:bidi="en-US"/>
        </w:rPr>
      </w:pPr>
    </w:p>
    <w:p w14:paraId="1225ED6D" w14:textId="6A9AFF20" w:rsidR="5816988C" w:rsidRDefault="5816988C" w:rsidP="5816988C">
      <w:pPr>
        <w:jc w:val="left"/>
        <w:rPr>
          <w:lang w:val="sv-SE" w:eastAsia="sv-SE" w:bidi="en-US"/>
        </w:rPr>
      </w:pPr>
    </w:p>
    <w:p w14:paraId="098F77FE" w14:textId="01D458B2" w:rsidR="5816988C" w:rsidRDefault="5816988C" w:rsidP="5816988C">
      <w:pPr>
        <w:jc w:val="left"/>
        <w:rPr>
          <w:lang w:val="sv-SE" w:eastAsia="sv-SE" w:bidi="en-US"/>
        </w:rPr>
      </w:pPr>
    </w:p>
    <w:p w14:paraId="26F5C1A3" w14:textId="43DDFEC1" w:rsidR="5816988C" w:rsidRDefault="5816988C" w:rsidP="5816988C">
      <w:pPr>
        <w:jc w:val="left"/>
        <w:rPr>
          <w:lang w:val="sv-SE" w:eastAsia="sv-SE" w:bidi="en-US"/>
        </w:rPr>
      </w:pPr>
    </w:p>
    <w:p w14:paraId="62A9C271" w14:textId="77C92A12" w:rsidR="5816988C" w:rsidRDefault="5816988C" w:rsidP="5816988C">
      <w:pPr>
        <w:jc w:val="left"/>
        <w:rPr>
          <w:lang w:val="sv-SE" w:eastAsia="sv-SE" w:bidi="en-US"/>
        </w:rPr>
      </w:pPr>
    </w:p>
    <w:p w14:paraId="5627D511" w14:textId="6F8AA670" w:rsidR="5816988C" w:rsidRDefault="5816988C" w:rsidP="5816988C">
      <w:pPr>
        <w:jc w:val="left"/>
        <w:rPr>
          <w:lang w:val="sv-SE" w:eastAsia="sv-SE" w:bidi="en-US"/>
        </w:rPr>
      </w:pPr>
    </w:p>
    <w:p w14:paraId="6F32E4FE" w14:textId="49B87963" w:rsidR="5816988C" w:rsidRDefault="5816988C" w:rsidP="5816988C">
      <w:pPr>
        <w:jc w:val="left"/>
        <w:rPr>
          <w:lang w:val="sv-SE" w:eastAsia="sv-SE" w:bidi="en-US"/>
        </w:rPr>
      </w:pPr>
    </w:p>
    <w:p w14:paraId="0F4F1A63" w14:textId="77E94FA3" w:rsidR="5816988C" w:rsidRDefault="5816988C" w:rsidP="5816988C">
      <w:pPr>
        <w:jc w:val="left"/>
        <w:rPr>
          <w:lang w:val="sv-SE" w:eastAsia="sv-SE" w:bidi="en-US"/>
        </w:rPr>
      </w:pPr>
    </w:p>
    <w:p w14:paraId="72AFD573" w14:textId="54BA1781" w:rsidR="5816988C" w:rsidRDefault="5816988C" w:rsidP="5816988C">
      <w:pPr>
        <w:jc w:val="left"/>
        <w:rPr>
          <w:lang w:val="sv-SE" w:eastAsia="sv-SE" w:bidi="en-US"/>
        </w:rPr>
      </w:pPr>
    </w:p>
    <w:p w14:paraId="23182CC9" w14:textId="2C3E7D28" w:rsidR="5816988C" w:rsidRDefault="5816988C" w:rsidP="5816988C">
      <w:pPr>
        <w:jc w:val="left"/>
        <w:rPr>
          <w:lang w:val="sv-SE" w:eastAsia="sv-SE" w:bidi="en-US"/>
        </w:rPr>
      </w:pPr>
    </w:p>
    <w:p w14:paraId="68983218" w14:textId="61240EF6" w:rsidR="5816988C" w:rsidRDefault="5816988C" w:rsidP="5816988C">
      <w:pPr>
        <w:jc w:val="left"/>
        <w:rPr>
          <w:lang w:val="sv-SE" w:eastAsia="sv-SE" w:bidi="en-US"/>
        </w:rPr>
      </w:pPr>
    </w:p>
    <w:p w14:paraId="409D27B5" w14:textId="1F8FDBF3" w:rsidR="00190DC1" w:rsidRDefault="00190DC1" w:rsidP="2190C6E2">
      <w:pPr>
        <w:pStyle w:val="Heading1"/>
        <w:jc w:val="left"/>
        <w:rPr>
          <w:rFonts w:ascii="Times New Roman" w:hAnsi="Times New Roman" w:cs="Times New Roman"/>
          <w:sz w:val="24"/>
          <w:szCs w:val="24"/>
          <w:lang w:val="sv-SE" w:eastAsia="sv-SE" w:bidi="en-US"/>
        </w:rPr>
      </w:pPr>
      <w:bookmarkStart w:id="17" w:name="_Toc19133770"/>
      <w:bookmarkStart w:id="18" w:name="_Toc19133822"/>
      <w:bookmarkStart w:id="19" w:name="_Toc760080394"/>
      <w:r w:rsidRPr="2190C6E2">
        <w:rPr>
          <w:rFonts w:ascii="Times New Roman" w:hAnsi="Times New Roman" w:cs="Times New Roman"/>
          <w:sz w:val="24"/>
          <w:szCs w:val="24"/>
          <w:lang w:val="sv-SE" w:eastAsia="sv-SE" w:bidi="en-US"/>
        </w:rPr>
        <w:t>REFERENSER</w:t>
      </w:r>
      <w:bookmarkEnd w:id="17"/>
      <w:bookmarkEnd w:id="18"/>
      <w:bookmarkEnd w:id="19"/>
    </w:p>
    <w:p w14:paraId="2E9F0F68" w14:textId="63E9C850" w:rsidR="009E5D8C" w:rsidRDefault="009E5D8C" w:rsidP="683B8159">
      <w:pPr>
        <w:jc w:val="left"/>
        <w:rPr>
          <w:lang w:val="sv-SE"/>
        </w:rPr>
      </w:pPr>
    </w:p>
    <w:p w14:paraId="12D4274D" w14:textId="46696FB1" w:rsidR="009E5D8C" w:rsidRDefault="700971E5" w:rsidP="683B8159">
      <w:pPr>
        <w:pStyle w:val="ListParagraph"/>
        <w:numPr>
          <w:ilvl w:val="0"/>
          <w:numId w:val="33"/>
        </w:numPr>
        <w:jc w:val="left"/>
        <w:rPr>
          <w:rStyle w:val="Hyperlink"/>
        </w:rPr>
      </w:pPr>
      <w:r w:rsidRPr="683B8159">
        <w:t xml:space="preserve">Albert Karlsson, 2008, </w:t>
      </w:r>
      <w:proofErr w:type="spellStart"/>
      <w:r w:rsidRPr="683B8159">
        <w:t>Steelglove</w:t>
      </w:r>
      <w:proofErr w:type="spellEnd"/>
      <w:r w:rsidRPr="683B8159">
        <w:t xml:space="preserve"> LTD, </w:t>
      </w:r>
      <w:hyperlink r:id="rId17">
        <w:r w:rsidR="03E72834" w:rsidRPr="683B8159">
          <w:rPr>
            <w:rStyle w:val="Hyperlink"/>
          </w:rPr>
          <w:t>Download General desc.pdf</w:t>
        </w:r>
      </w:hyperlink>
    </w:p>
    <w:p w14:paraId="0DDFC3BF" w14:textId="1E79179C" w:rsidR="008F3AA4" w:rsidRPr="00E47DD6" w:rsidRDefault="008F3AA4" w:rsidP="683B8159">
      <w:pPr>
        <w:jc w:val="left"/>
        <w:rPr>
          <w:lang w:eastAsia="sv-SE" w:bidi="en-US"/>
        </w:rPr>
      </w:pPr>
    </w:p>
    <w:p w14:paraId="40244008" w14:textId="05E9C1C8" w:rsidR="008F3AA4" w:rsidRPr="00E47DD6" w:rsidRDefault="28ACA98A" w:rsidP="683B8159">
      <w:pPr>
        <w:pStyle w:val="ListParagraph"/>
        <w:numPr>
          <w:ilvl w:val="0"/>
          <w:numId w:val="33"/>
        </w:numPr>
        <w:jc w:val="left"/>
        <w:rPr>
          <w:lang w:val="sv-SE"/>
        </w:rPr>
      </w:pPr>
      <w:r w:rsidRPr="683B8159">
        <w:rPr>
          <w:lang w:val="sv-SE"/>
        </w:rPr>
        <w:t xml:space="preserve">Håkan Svensson 2024, </w:t>
      </w:r>
      <w:proofErr w:type="spellStart"/>
      <w:r w:rsidRPr="683B8159">
        <w:rPr>
          <w:lang w:val="sv-SE"/>
        </w:rPr>
        <w:t>Steelglove</w:t>
      </w:r>
      <w:proofErr w:type="spellEnd"/>
      <w:r w:rsidRPr="683B8159">
        <w:rPr>
          <w:lang w:val="sv-SE"/>
        </w:rPr>
        <w:t xml:space="preserve"> rapportmall </w:t>
      </w:r>
      <w:hyperlink r:id="rId18">
        <w:r w:rsidR="33818F65" w:rsidRPr="683B8159">
          <w:rPr>
            <w:rStyle w:val="Hyperlink"/>
            <w:lang w:val="sv-SE"/>
          </w:rPr>
          <w:t>Grupp_04.pdf</w:t>
        </w:r>
      </w:hyperlink>
    </w:p>
    <w:p w14:paraId="45255825" w14:textId="132EF3D9" w:rsidR="683B8159" w:rsidRDefault="683B8159" w:rsidP="683B8159">
      <w:pPr>
        <w:jc w:val="left"/>
        <w:rPr>
          <w:lang w:val="sv-SE"/>
        </w:rPr>
      </w:pPr>
    </w:p>
    <w:p w14:paraId="1C34BF23" w14:textId="5126C4CA" w:rsidR="561F7007" w:rsidRDefault="561F7007" w:rsidP="683B8159">
      <w:pPr>
        <w:pStyle w:val="ListParagraph"/>
        <w:numPr>
          <w:ilvl w:val="0"/>
          <w:numId w:val="33"/>
        </w:numPr>
        <w:jc w:val="left"/>
        <w:rPr>
          <w:lang w:val="sv-SE"/>
        </w:rPr>
      </w:pPr>
      <w:r w:rsidRPr="5816988C">
        <w:rPr>
          <w:lang w:val="sv-SE"/>
        </w:rPr>
        <w:t xml:space="preserve">Jonson </w:t>
      </w:r>
      <w:r w:rsidR="0F9D59ED" w:rsidRPr="5816988C">
        <w:rPr>
          <w:lang w:val="sv-SE"/>
        </w:rPr>
        <w:t xml:space="preserve">P </w:t>
      </w:r>
      <w:r w:rsidRPr="5816988C">
        <w:rPr>
          <w:lang w:val="sv-SE"/>
        </w:rPr>
        <w:t>&amp; Matsson</w:t>
      </w:r>
      <w:r w:rsidR="72EC08AE" w:rsidRPr="5816988C">
        <w:rPr>
          <w:lang w:val="sv-SE"/>
        </w:rPr>
        <w:t xml:space="preserve"> S.A</w:t>
      </w:r>
      <w:r w:rsidRPr="5816988C">
        <w:rPr>
          <w:lang w:val="sv-SE"/>
        </w:rPr>
        <w:t xml:space="preserve"> </w:t>
      </w:r>
      <w:r w:rsidR="5F67FC78" w:rsidRPr="5816988C">
        <w:rPr>
          <w:lang w:val="sv-SE"/>
        </w:rPr>
        <w:t>(</w:t>
      </w:r>
      <w:r w:rsidRPr="5816988C">
        <w:rPr>
          <w:lang w:val="sv-SE"/>
        </w:rPr>
        <w:t>2023</w:t>
      </w:r>
      <w:r w:rsidR="585F2AB9" w:rsidRPr="5816988C">
        <w:rPr>
          <w:lang w:val="sv-SE"/>
        </w:rPr>
        <w:t>)</w:t>
      </w:r>
      <w:r w:rsidRPr="5816988C">
        <w:rPr>
          <w:lang w:val="sv-SE"/>
        </w:rPr>
        <w:t xml:space="preserve">, </w:t>
      </w:r>
      <w:r w:rsidR="2949D1C4" w:rsidRPr="5816988C">
        <w:rPr>
          <w:lang w:val="sv-SE"/>
        </w:rPr>
        <w:t xml:space="preserve">Logistik - läran om effektivmaterialflöden </w:t>
      </w:r>
    </w:p>
    <w:p w14:paraId="49B94866" w14:textId="77777777" w:rsidR="008F3AA4" w:rsidRDefault="008F3AA4" w:rsidP="00E743E9">
      <w:pPr>
        <w:jc w:val="center"/>
        <w:rPr>
          <w:lang w:val="sv-SE" w:eastAsia="sv-SE" w:bidi="en-US"/>
        </w:rPr>
      </w:pPr>
    </w:p>
    <w:p w14:paraId="641B548F" w14:textId="77777777" w:rsidR="008F3AA4" w:rsidRDefault="008F3AA4" w:rsidP="00E743E9">
      <w:pPr>
        <w:jc w:val="center"/>
        <w:rPr>
          <w:lang w:val="sv-SE" w:eastAsia="sv-SE" w:bidi="en-US"/>
        </w:rPr>
      </w:pPr>
    </w:p>
    <w:p w14:paraId="0787D42F" w14:textId="77777777" w:rsidR="008F3AA4" w:rsidRDefault="008F3AA4" w:rsidP="00E743E9">
      <w:pPr>
        <w:jc w:val="center"/>
        <w:rPr>
          <w:lang w:val="sv-SE" w:eastAsia="sv-SE" w:bidi="en-US"/>
        </w:rPr>
      </w:pPr>
    </w:p>
    <w:p w14:paraId="00E3C793" w14:textId="77777777" w:rsidR="008F3AA4" w:rsidRDefault="008F3AA4" w:rsidP="00E743E9">
      <w:pPr>
        <w:jc w:val="center"/>
        <w:rPr>
          <w:lang w:val="sv-SE" w:eastAsia="sv-SE" w:bidi="en-US"/>
        </w:rPr>
      </w:pPr>
    </w:p>
    <w:p w14:paraId="3D6C043B" w14:textId="77777777" w:rsidR="008F3AA4" w:rsidRDefault="008F3AA4" w:rsidP="00E743E9">
      <w:pPr>
        <w:jc w:val="center"/>
        <w:rPr>
          <w:lang w:val="sv-SE" w:eastAsia="sv-SE" w:bidi="en-US"/>
        </w:rPr>
      </w:pPr>
    </w:p>
    <w:p w14:paraId="73EB1D41" w14:textId="77777777" w:rsidR="008F3AA4" w:rsidRDefault="008F3AA4" w:rsidP="00E743E9">
      <w:pPr>
        <w:jc w:val="center"/>
        <w:rPr>
          <w:lang w:val="sv-SE" w:eastAsia="sv-SE" w:bidi="en-US"/>
        </w:rPr>
      </w:pPr>
    </w:p>
    <w:p w14:paraId="1DCE3968" w14:textId="77777777" w:rsidR="008F3AA4" w:rsidRDefault="008F3AA4" w:rsidP="00E743E9">
      <w:pPr>
        <w:jc w:val="center"/>
        <w:rPr>
          <w:lang w:val="sv-SE" w:eastAsia="sv-SE" w:bidi="en-US"/>
        </w:rPr>
      </w:pPr>
    </w:p>
    <w:p w14:paraId="0B7D08C0" w14:textId="77777777" w:rsidR="008F3AA4" w:rsidRDefault="008F3AA4" w:rsidP="00E743E9">
      <w:pPr>
        <w:jc w:val="center"/>
        <w:rPr>
          <w:lang w:val="sv-SE" w:eastAsia="sv-SE" w:bidi="en-US"/>
        </w:rPr>
      </w:pPr>
    </w:p>
    <w:p w14:paraId="56C5698B" w14:textId="77777777" w:rsidR="008F3AA4" w:rsidRDefault="008F3AA4" w:rsidP="00E743E9">
      <w:pPr>
        <w:jc w:val="center"/>
        <w:rPr>
          <w:lang w:val="sv-SE" w:eastAsia="sv-SE" w:bidi="en-US"/>
        </w:rPr>
      </w:pPr>
    </w:p>
    <w:p w14:paraId="6E6ED162" w14:textId="77777777" w:rsidR="008F3AA4" w:rsidRDefault="008F3AA4" w:rsidP="00E743E9">
      <w:pPr>
        <w:jc w:val="center"/>
        <w:rPr>
          <w:lang w:val="sv-SE" w:eastAsia="sv-SE" w:bidi="en-US"/>
        </w:rPr>
      </w:pPr>
    </w:p>
    <w:p w14:paraId="2C639F47" w14:textId="77777777" w:rsidR="008F3AA4" w:rsidRDefault="008F3AA4" w:rsidP="00E743E9">
      <w:pPr>
        <w:jc w:val="center"/>
        <w:rPr>
          <w:lang w:val="sv-SE" w:eastAsia="sv-SE" w:bidi="en-US"/>
        </w:rPr>
      </w:pPr>
    </w:p>
    <w:p w14:paraId="04E2383E" w14:textId="77777777" w:rsidR="008F3AA4" w:rsidRDefault="008F3AA4" w:rsidP="00E743E9">
      <w:pPr>
        <w:jc w:val="center"/>
        <w:rPr>
          <w:lang w:val="sv-SE" w:eastAsia="sv-SE" w:bidi="en-US"/>
        </w:rPr>
      </w:pPr>
    </w:p>
    <w:p w14:paraId="75946701" w14:textId="77777777" w:rsidR="008F3AA4" w:rsidRDefault="008F3AA4" w:rsidP="00E743E9">
      <w:pPr>
        <w:jc w:val="center"/>
        <w:rPr>
          <w:lang w:val="sv-SE" w:eastAsia="sv-SE" w:bidi="en-US"/>
        </w:rPr>
      </w:pPr>
    </w:p>
    <w:p w14:paraId="59409250" w14:textId="77777777" w:rsidR="008F3AA4" w:rsidRDefault="008F3AA4" w:rsidP="00E743E9">
      <w:pPr>
        <w:jc w:val="center"/>
        <w:rPr>
          <w:lang w:val="sv-SE" w:eastAsia="sv-SE" w:bidi="en-US"/>
        </w:rPr>
      </w:pPr>
    </w:p>
    <w:p w14:paraId="1D39F822" w14:textId="77777777" w:rsidR="008F3AA4" w:rsidRDefault="008F3AA4" w:rsidP="00E743E9">
      <w:pPr>
        <w:jc w:val="center"/>
        <w:rPr>
          <w:lang w:val="sv-SE" w:eastAsia="sv-SE" w:bidi="en-US"/>
        </w:rPr>
      </w:pPr>
    </w:p>
    <w:p w14:paraId="53F0E77F" w14:textId="77777777" w:rsidR="008F3AA4" w:rsidRDefault="008F3AA4" w:rsidP="00E743E9">
      <w:pPr>
        <w:jc w:val="center"/>
        <w:rPr>
          <w:lang w:val="sv-SE" w:eastAsia="sv-SE" w:bidi="en-US"/>
        </w:rPr>
      </w:pPr>
    </w:p>
    <w:p w14:paraId="5BEDE759" w14:textId="77777777" w:rsidR="008F3AA4" w:rsidRDefault="008F3AA4" w:rsidP="00E743E9">
      <w:pPr>
        <w:jc w:val="center"/>
        <w:rPr>
          <w:lang w:val="sv-SE" w:eastAsia="sv-SE" w:bidi="en-US"/>
        </w:rPr>
      </w:pPr>
    </w:p>
    <w:p w14:paraId="5C7786D3" w14:textId="46965717" w:rsidR="5816988C" w:rsidRDefault="5816988C" w:rsidP="5816988C">
      <w:pPr>
        <w:jc w:val="center"/>
        <w:rPr>
          <w:lang w:val="sv-SE" w:eastAsia="sv-SE" w:bidi="en-US"/>
        </w:rPr>
      </w:pPr>
    </w:p>
    <w:p w14:paraId="39DC7C51" w14:textId="52B10383" w:rsidR="5816988C" w:rsidRDefault="5816988C" w:rsidP="5816988C">
      <w:pPr>
        <w:jc w:val="center"/>
        <w:rPr>
          <w:lang w:val="sv-SE" w:eastAsia="sv-SE" w:bidi="en-US"/>
        </w:rPr>
      </w:pPr>
    </w:p>
    <w:p w14:paraId="4C6136A9" w14:textId="380CB93D" w:rsidR="5816988C" w:rsidRDefault="5816988C" w:rsidP="5816988C">
      <w:pPr>
        <w:jc w:val="center"/>
        <w:rPr>
          <w:lang w:val="sv-SE" w:eastAsia="sv-SE" w:bidi="en-US"/>
        </w:rPr>
      </w:pPr>
    </w:p>
    <w:p w14:paraId="4E290E64" w14:textId="4BC6FF28" w:rsidR="5816988C" w:rsidRDefault="5816988C" w:rsidP="5816988C">
      <w:pPr>
        <w:jc w:val="center"/>
        <w:rPr>
          <w:lang w:val="sv-SE" w:eastAsia="sv-SE" w:bidi="en-US"/>
        </w:rPr>
      </w:pPr>
    </w:p>
    <w:p w14:paraId="758CAB14" w14:textId="5B93C1C1" w:rsidR="5816988C" w:rsidRDefault="5816988C" w:rsidP="5816988C">
      <w:pPr>
        <w:jc w:val="center"/>
        <w:rPr>
          <w:lang w:val="sv-SE" w:eastAsia="sv-SE" w:bidi="en-US"/>
        </w:rPr>
      </w:pPr>
    </w:p>
    <w:p w14:paraId="018B0901" w14:textId="1C9B5086" w:rsidR="5816988C" w:rsidRDefault="5816988C" w:rsidP="5816988C">
      <w:pPr>
        <w:jc w:val="center"/>
        <w:rPr>
          <w:lang w:val="sv-SE" w:eastAsia="sv-SE" w:bidi="en-US"/>
        </w:rPr>
      </w:pPr>
    </w:p>
    <w:p w14:paraId="4813E409" w14:textId="3B5CEB8C" w:rsidR="5816988C" w:rsidRDefault="5816988C" w:rsidP="5816988C">
      <w:pPr>
        <w:jc w:val="center"/>
        <w:rPr>
          <w:lang w:val="sv-SE" w:eastAsia="sv-SE" w:bidi="en-US"/>
        </w:rPr>
      </w:pPr>
    </w:p>
    <w:p w14:paraId="35488E2A" w14:textId="55689E5B" w:rsidR="5816988C" w:rsidRDefault="5816988C" w:rsidP="5816988C">
      <w:pPr>
        <w:jc w:val="center"/>
        <w:rPr>
          <w:lang w:val="sv-SE" w:eastAsia="sv-SE" w:bidi="en-US"/>
        </w:rPr>
      </w:pPr>
    </w:p>
    <w:p w14:paraId="48861E82" w14:textId="2FA2F9AD" w:rsidR="5816988C" w:rsidRDefault="5816988C" w:rsidP="5816988C">
      <w:pPr>
        <w:jc w:val="center"/>
        <w:rPr>
          <w:lang w:val="sv-SE" w:eastAsia="sv-SE" w:bidi="en-US"/>
        </w:rPr>
      </w:pPr>
    </w:p>
    <w:p w14:paraId="260AAF61" w14:textId="3ED2A524" w:rsidR="5816988C" w:rsidRDefault="5816988C" w:rsidP="5816988C">
      <w:pPr>
        <w:jc w:val="center"/>
        <w:rPr>
          <w:lang w:val="sv-SE" w:eastAsia="sv-SE" w:bidi="en-US"/>
        </w:rPr>
      </w:pPr>
    </w:p>
    <w:p w14:paraId="42B98D41" w14:textId="59E2482D" w:rsidR="5816988C" w:rsidRDefault="5816988C" w:rsidP="5816988C">
      <w:pPr>
        <w:jc w:val="center"/>
        <w:rPr>
          <w:lang w:val="sv-SE" w:eastAsia="sv-SE" w:bidi="en-US"/>
        </w:rPr>
      </w:pPr>
    </w:p>
    <w:p w14:paraId="33AD6BFC" w14:textId="77777777" w:rsidR="008F3AA4" w:rsidRPr="008F3AA4" w:rsidRDefault="008F3AA4" w:rsidP="00E743E9">
      <w:pPr>
        <w:jc w:val="center"/>
        <w:rPr>
          <w:lang w:val="sv-SE" w:eastAsia="sv-SE" w:bidi="en-US"/>
        </w:rPr>
      </w:pPr>
    </w:p>
    <w:p w14:paraId="1F1474BF" w14:textId="77777777" w:rsidR="00DA163B" w:rsidRDefault="00D6040B" w:rsidP="00DA163B">
      <w:pPr>
        <w:jc w:val="center"/>
        <w:rPr>
          <w:lang w:val="sv-SE"/>
        </w:rPr>
      </w:pPr>
      <w:r>
        <w:rPr>
          <w:rFonts w:ascii="Arial" w:hAnsi="Arial" w:cs="Arial"/>
          <w:noProof/>
          <w:lang w:val="en-GB" w:eastAsia="en-GB"/>
        </w:rPr>
        <w:drawing>
          <wp:inline distT="0" distB="0" distL="0" distR="0" wp14:anchorId="11AE3A38" wp14:editId="63FC20AD">
            <wp:extent cx="1808480" cy="1664335"/>
            <wp:effectExtent l="0" t="0" r="0" b="12065"/>
            <wp:docPr id="7" name="Bild 7" descr="HB_logo1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B_logo1_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8480" cy="1664335"/>
                    </a:xfrm>
                    <a:prstGeom prst="rect">
                      <a:avLst/>
                    </a:prstGeom>
                    <a:noFill/>
                    <a:ln>
                      <a:noFill/>
                    </a:ln>
                  </pic:spPr>
                </pic:pic>
              </a:graphicData>
            </a:graphic>
          </wp:inline>
        </w:drawing>
      </w:r>
    </w:p>
    <w:p w14:paraId="6ECF80D3" w14:textId="77777777" w:rsidR="00DA163B" w:rsidRDefault="00DA163B" w:rsidP="00DA163B">
      <w:pPr>
        <w:jc w:val="center"/>
        <w:rPr>
          <w:lang w:val="sv-SE"/>
        </w:rPr>
      </w:pPr>
    </w:p>
    <w:p w14:paraId="298E1CC2" w14:textId="77777777" w:rsidR="00285EA6" w:rsidRDefault="00285EA6" w:rsidP="00DA163B">
      <w:pPr>
        <w:jc w:val="center"/>
        <w:rPr>
          <w:rFonts w:ascii="Arial" w:hAnsi="Arial" w:cs="Arial"/>
          <w:smallCaps/>
          <w:sz w:val="20"/>
          <w:szCs w:val="20"/>
          <w:lang w:val="sv-SE"/>
        </w:rPr>
      </w:pPr>
    </w:p>
    <w:p w14:paraId="4BF20CED" w14:textId="77777777" w:rsidR="00285EA6" w:rsidRPr="0077607C" w:rsidRDefault="00285EA6" w:rsidP="0077607C">
      <w:pPr>
        <w:widowControl w:val="0"/>
        <w:autoSpaceDE w:val="0"/>
        <w:autoSpaceDN w:val="0"/>
        <w:adjustRightInd w:val="0"/>
        <w:ind w:right="-766" w:hanging="567"/>
        <w:jc w:val="center"/>
        <w:rPr>
          <w:rFonts w:ascii="Arial" w:eastAsia="MS Mincho" w:hAnsi="Arial" w:cs="Arial"/>
          <w:sz w:val="16"/>
          <w:szCs w:val="16"/>
          <w:lang w:val="sv-SE" w:eastAsia="sv-SE"/>
        </w:rPr>
      </w:pPr>
      <w:r w:rsidRPr="00285EA6">
        <w:rPr>
          <w:rFonts w:ascii="Arial" w:eastAsia="MS Mincho" w:hAnsi="Arial" w:cs="Arial"/>
          <w:sz w:val="16"/>
          <w:szCs w:val="16"/>
          <w:lang w:val="sv-SE" w:eastAsia="sv-SE"/>
        </w:rPr>
        <w:t xml:space="preserve">Besöksadress: Allégatan 1 · Postadress: 501 90 Borås · Tfn: 033-435 40 00 · E-post: </w:t>
      </w:r>
      <w:r>
        <w:rPr>
          <w:rFonts w:ascii="Arial" w:eastAsia="MS Mincho" w:hAnsi="Arial" w:cs="Arial"/>
          <w:sz w:val="16"/>
          <w:szCs w:val="16"/>
          <w:lang w:val="sv-SE" w:eastAsia="sv-SE"/>
        </w:rPr>
        <w:t>registrator</w:t>
      </w:r>
      <w:r w:rsidRPr="00285EA6">
        <w:rPr>
          <w:rFonts w:ascii="Arial" w:eastAsia="MS Mincho" w:hAnsi="Arial" w:cs="Arial"/>
          <w:sz w:val="16"/>
          <w:szCs w:val="16"/>
          <w:lang w:val="sv-SE" w:eastAsia="sv-SE"/>
        </w:rPr>
        <w:t>@hb.se · Webb: www.hb.se</w:t>
      </w:r>
    </w:p>
    <w:sectPr w:rsidR="00285EA6" w:rsidRPr="0077607C" w:rsidSect="004B5A09">
      <w:headerReference w:type="default" r:id="rId20"/>
      <w:pgSz w:w="11907" w:h="16839" w:code="9"/>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DBA16" w14:textId="77777777" w:rsidR="00B633BD" w:rsidRDefault="00B633BD">
      <w:r>
        <w:separator/>
      </w:r>
    </w:p>
  </w:endnote>
  <w:endnote w:type="continuationSeparator" w:id="0">
    <w:p w14:paraId="29D48E3A" w14:textId="77777777" w:rsidR="00B633BD" w:rsidRDefault="00B633BD">
      <w:r>
        <w:continuationSeparator/>
      </w:r>
    </w:p>
  </w:endnote>
  <w:endnote w:type="continuationNotice" w:id="1">
    <w:p w14:paraId="57922659" w14:textId="77777777" w:rsidR="00B633BD" w:rsidRDefault="00B633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Bold">
    <w:altName w:val="Cambria"/>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FE38" w14:textId="77777777" w:rsidR="00302A9E" w:rsidRDefault="00377262" w:rsidP="009A5EE6">
    <w:pPr>
      <w:pStyle w:val="Footer"/>
      <w:jc w:val="center"/>
    </w:pPr>
    <w:r>
      <w:rPr>
        <w:noProof/>
      </w:rPr>
      <w:drawing>
        <wp:inline distT="0" distB="0" distL="0" distR="0" wp14:anchorId="39034174" wp14:editId="4CF2D3CF">
          <wp:extent cx="3061970" cy="616585"/>
          <wp:effectExtent l="0" t="0" r="5080" b="0"/>
          <wp:docPr id="5" name="Bild 14" descr="HB_logo2_K"/>
          <wp:cNvGraphicFramePr/>
          <a:graphic xmlns:a="http://schemas.openxmlformats.org/drawingml/2006/main">
            <a:graphicData uri="http://schemas.openxmlformats.org/drawingml/2006/picture">
              <pic:pic xmlns:pic="http://schemas.openxmlformats.org/drawingml/2006/picture">
                <pic:nvPicPr>
                  <pic:cNvPr id="3" name="Bild 14" descr="HB_logo2_K"/>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970" cy="61658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13FE" w14:textId="77777777" w:rsidR="00302A9E" w:rsidRDefault="00302A9E" w:rsidP="009A5EE6">
    <w:pPr>
      <w:pStyle w:val="Footer"/>
      <w:jc w:val="center"/>
    </w:pPr>
    <w:r>
      <w:rPr>
        <w:noProof/>
        <w:lang w:val="en-GB" w:eastAsia="en-GB"/>
      </w:rPr>
      <w:drawing>
        <wp:inline distT="0" distB="0" distL="0" distR="0" wp14:anchorId="1AB48FC8" wp14:editId="1BFCAE7F">
          <wp:extent cx="3061970" cy="616585"/>
          <wp:effectExtent l="0" t="0" r="11430" b="0"/>
          <wp:docPr id="3" name="Bild 14" descr="HB_logo2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B_logo2_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970" cy="61658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51824"/>
      <w:docPartObj>
        <w:docPartGallery w:val="Page Numbers (Bottom of Page)"/>
        <w:docPartUnique/>
      </w:docPartObj>
    </w:sdtPr>
    <w:sdtContent>
      <w:p w14:paraId="7C165ED1" w14:textId="77777777" w:rsidR="004B5A09" w:rsidRDefault="004B5A09">
        <w:pPr>
          <w:pStyle w:val="Footer"/>
          <w:jc w:val="center"/>
        </w:pPr>
        <w:r>
          <w:fldChar w:fldCharType="begin"/>
        </w:r>
        <w:r>
          <w:instrText>PAGE   \* MERGEFORMAT</w:instrText>
        </w:r>
        <w:r>
          <w:fldChar w:fldCharType="separate"/>
        </w:r>
        <w:r w:rsidR="005400C3" w:rsidRPr="005400C3">
          <w:rPr>
            <w:noProof/>
            <w:lang w:val="sv-SE"/>
          </w:rPr>
          <w:t>3</w:t>
        </w:r>
        <w:r>
          <w:fldChar w:fldCharType="end"/>
        </w:r>
      </w:p>
    </w:sdtContent>
  </w:sdt>
  <w:p w14:paraId="01407DFA" w14:textId="77777777" w:rsidR="00302A9E" w:rsidRPr="00DA163B" w:rsidRDefault="00302A9E" w:rsidP="00DA1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2191" w14:textId="77777777" w:rsidR="00B633BD" w:rsidRDefault="00B633BD">
      <w:r>
        <w:separator/>
      </w:r>
    </w:p>
  </w:footnote>
  <w:footnote w:type="continuationSeparator" w:id="0">
    <w:p w14:paraId="1A32AD2B" w14:textId="77777777" w:rsidR="00B633BD" w:rsidRDefault="00B633BD">
      <w:r>
        <w:continuationSeparator/>
      </w:r>
    </w:p>
  </w:footnote>
  <w:footnote w:type="continuationNotice" w:id="1">
    <w:p w14:paraId="5705D6C1" w14:textId="77777777" w:rsidR="00B633BD" w:rsidRDefault="00B633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83B8159" w14:paraId="514C551A" w14:textId="77777777" w:rsidTr="683B8159">
      <w:trPr>
        <w:trHeight w:val="300"/>
      </w:trPr>
      <w:tc>
        <w:tcPr>
          <w:tcW w:w="3020" w:type="dxa"/>
        </w:tcPr>
        <w:p w14:paraId="1EB13AA2" w14:textId="0B5F2A8A" w:rsidR="683B8159" w:rsidRDefault="683B8159" w:rsidP="683B8159">
          <w:pPr>
            <w:pStyle w:val="Header"/>
            <w:ind w:left="-115"/>
            <w:jc w:val="left"/>
          </w:pPr>
        </w:p>
      </w:tc>
      <w:tc>
        <w:tcPr>
          <w:tcW w:w="3020" w:type="dxa"/>
        </w:tcPr>
        <w:p w14:paraId="2E3B2E06" w14:textId="4CC3638B" w:rsidR="683B8159" w:rsidRDefault="683B8159" w:rsidP="683B8159">
          <w:pPr>
            <w:pStyle w:val="Header"/>
            <w:jc w:val="center"/>
          </w:pPr>
        </w:p>
      </w:tc>
      <w:tc>
        <w:tcPr>
          <w:tcW w:w="3020" w:type="dxa"/>
        </w:tcPr>
        <w:p w14:paraId="13037B56" w14:textId="1EB4FEF2" w:rsidR="683B8159" w:rsidRDefault="683B8159" w:rsidP="683B8159">
          <w:pPr>
            <w:pStyle w:val="Header"/>
            <w:ind w:right="-115"/>
            <w:jc w:val="right"/>
          </w:pPr>
        </w:p>
      </w:tc>
    </w:tr>
  </w:tbl>
  <w:p w14:paraId="5BAFCE96" w14:textId="2A895DFE" w:rsidR="00203F89" w:rsidRDefault="00203F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83B8159" w14:paraId="2AFD555B" w14:textId="77777777" w:rsidTr="683B8159">
      <w:trPr>
        <w:trHeight w:val="300"/>
      </w:trPr>
      <w:tc>
        <w:tcPr>
          <w:tcW w:w="3020" w:type="dxa"/>
        </w:tcPr>
        <w:p w14:paraId="3865987F" w14:textId="38821B66" w:rsidR="683B8159" w:rsidRDefault="683B8159" w:rsidP="683B8159">
          <w:pPr>
            <w:pStyle w:val="Header"/>
            <w:ind w:left="-115"/>
            <w:jc w:val="left"/>
          </w:pPr>
        </w:p>
      </w:tc>
      <w:tc>
        <w:tcPr>
          <w:tcW w:w="3020" w:type="dxa"/>
        </w:tcPr>
        <w:p w14:paraId="764282BD" w14:textId="145599E5" w:rsidR="683B8159" w:rsidRDefault="683B8159" w:rsidP="683B8159">
          <w:pPr>
            <w:pStyle w:val="Header"/>
            <w:jc w:val="center"/>
          </w:pPr>
        </w:p>
      </w:tc>
      <w:tc>
        <w:tcPr>
          <w:tcW w:w="3020" w:type="dxa"/>
        </w:tcPr>
        <w:p w14:paraId="4C71F72C" w14:textId="6CFE18DD" w:rsidR="683B8159" w:rsidRDefault="683B8159" w:rsidP="683B8159">
          <w:pPr>
            <w:pStyle w:val="Header"/>
            <w:ind w:right="-115"/>
            <w:jc w:val="right"/>
          </w:pPr>
        </w:p>
      </w:tc>
    </w:tr>
  </w:tbl>
  <w:p w14:paraId="56299DCD" w14:textId="19D08B27" w:rsidR="00203F89" w:rsidRDefault="00203F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683B8159" w14:paraId="6EEE21BB" w14:textId="77777777" w:rsidTr="683B8159">
      <w:trPr>
        <w:trHeight w:val="300"/>
      </w:trPr>
      <w:tc>
        <w:tcPr>
          <w:tcW w:w="3020" w:type="dxa"/>
        </w:tcPr>
        <w:p w14:paraId="0E859D96" w14:textId="3249B4A4" w:rsidR="683B8159" w:rsidRDefault="683B8159" w:rsidP="683B8159">
          <w:pPr>
            <w:pStyle w:val="Header"/>
            <w:ind w:left="-115"/>
            <w:jc w:val="left"/>
          </w:pPr>
        </w:p>
      </w:tc>
      <w:tc>
        <w:tcPr>
          <w:tcW w:w="3020" w:type="dxa"/>
        </w:tcPr>
        <w:p w14:paraId="17EAD350" w14:textId="529A8C8E" w:rsidR="683B8159" w:rsidRDefault="683B8159" w:rsidP="683B8159">
          <w:pPr>
            <w:pStyle w:val="Header"/>
            <w:jc w:val="center"/>
          </w:pPr>
        </w:p>
      </w:tc>
      <w:tc>
        <w:tcPr>
          <w:tcW w:w="3020" w:type="dxa"/>
        </w:tcPr>
        <w:p w14:paraId="0EFEB680" w14:textId="306CB4BA" w:rsidR="683B8159" w:rsidRDefault="683B8159" w:rsidP="683B8159">
          <w:pPr>
            <w:pStyle w:val="Header"/>
            <w:ind w:right="-115"/>
            <w:jc w:val="right"/>
          </w:pPr>
        </w:p>
      </w:tc>
    </w:tr>
  </w:tbl>
  <w:p w14:paraId="214F996C" w14:textId="3036CB6C" w:rsidR="00203F89" w:rsidRDefault="00203F89">
    <w:pPr>
      <w:pStyle w:val="Header"/>
    </w:pPr>
  </w:p>
</w:hdr>
</file>

<file path=word/intelligence2.xml><?xml version="1.0" encoding="utf-8"?>
<int2:intelligence xmlns:int2="http://schemas.microsoft.com/office/intelligence/2020/intelligence" xmlns:oel="http://schemas.microsoft.com/office/2019/extlst">
  <int2:observations>
    <int2:textHash int2:hashCode="xYWPmEA7GF3YqZ" int2:id="5nPhirNy">
      <int2:state int2:value="Rejected" int2:type="AugLoop_Text_Critique"/>
    </int2:textHash>
    <int2:textHash int2:hashCode="c4PrNSNfrBMGu5" int2:id="AIxl96lj">
      <int2:state int2:value="Rejected" int2:type="AugLoop_Text_Critique"/>
    </int2:textHash>
    <int2:textHash int2:hashCode="e7FZ8CRCkX33Id" int2:id="AQXArqpu">
      <int2:state int2:value="Rejected" int2:type="AugLoop_Text_Critique"/>
    </int2:textHash>
    <int2:textHash int2:hashCode="NNU97cA6Vs+HzO" int2:id="HkBOT9j3">
      <int2:state int2:value="Rejected" int2:type="AugLoop_Text_Critique"/>
    </int2:textHash>
    <int2:textHash int2:hashCode="4NfTOpsEmvxnKI" int2:id="Ilv5NLZh">
      <int2:state int2:value="Rejected" int2:type="AugLoop_Text_Critique"/>
    </int2:textHash>
    <int2:textHash int2:hashCode="yvhzuoClDFM5lo" int2:id="LnIN9yBN">
      <int2:state int2:value="Rejected" int2:type="AugLoop_Text_Critique"/>
    </int2:textHash>
    <int2:textHash int2:hashCode="zO/P9kKuHfYQ8j" int2:id="MhhpTo49">
      <int2:state int2:value="Rejected" int2:type="AugLoop_Text_Critique"/>
    </int2:textHash>
    <int2:textHash int2:hashCode="04f8jVey49zMUl" int2:id="Nt0fJZGo">
      <int2:state int2:value="Rejected" int2:type="AugLoop_Text_Critique"/>
    </int2:textHash>
    <int2:textHash int2:hashCode="qQYVbRMQ8Me9fR" int2:id="YCT3fX6y">
      <int2:state int2:value="Rejected" int2:type="AugLoop_Text_Critique"/>
    </int2:textHash>
    <int2:textHash int2:hashCode="LVpghZfQOgK3yY" int2:id="c9kSKCht">
      <int2:state int2:value="Rejected" int2:type="AugLoop_Text_Critique"/>
    </int2:textHash>
    <int2:textHash int2:hashCode="uwAhB007DKpnWr" int2:id="cyRJJWF5">
      <int2:state int2:value="Rejected" int2:type="AugLoop_Text_Critique"/>
    </int2:textHash>
    <int2:textHash int2:hashCode="no0e/4aDa+g/z5" int2:id="dZcAE4Lc">
      <int2:state int2:value="Rejected" int2:type="AugLoop_Text_Critique"/>
    </int2:textHash>
    <int2:textHash int2:hashCode="48S1KrpL0Fsd5T" int2:id="ebslFxRA">
      <int2:state int2:value="Rejected" int2:type="AugLoop_Text_Critique"/>
    </int2:textHash>
    <int2:textHash int2:hashCode="2yM0mx8QDGVeWr" int2:id="iPaNxjzi">
      <int2:state int2:value="Rejected" int2:type="AugLoop_Text_Critique"/>
    </int2:textHash>
    <int2:textHash int2:hashCode="9HAbpEgJ0F0RAP" int2:id="j3hq0jAG">
      <int2:state int2:value="Rejected" int2:type="AugLoop_Text_Critique"/>
    </int2:textHash>
    <int2:textHash int2:hashCode="xqXDwdvXZZctkv" int2:id="rjDsgNbk">
      <int2:state int2:value="Rejected" int2:type="AugLoop_Text_Critique"/>
    </int2:textHash>
    <int2:textHash int2:hashCode="k56Uv6owi9mB8e" int2:id="tlvehfOD">
      <int2:state int2:value="Rejected" int2:type="AugLoop_Text_Critique"/>
    </int2:textHash>
    <int2:textHash int2:hashCode="cS4IZ6J1W4Qj5m" int2:id="uMiJDAOe">
      <int2:state int2:value="Rejected" int2:type="AugLoop_Text_Critique"/>
    </int2:textHash>
    <int2:textHash int2:hashCode="t94nR2uv3CUw64" int2:id="vv8FGp0q">
      <int2:state int2:value="Rejected" int2:type="AugLoop_Text_Critique"/>
    </int2:textHash>
    <int2:textHash int2:hashCode="PWfsg0Of+ccJrM" int2:id="x8obmCnb">
      <int2:state int2:value="Rejected" int2:type="AugLoop_Text_Critique"/>
    </int2:textHash>
    <int2:textHash int2:hashCode="8ytnx+JjQq9C76" int2:id="zqtyOlV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1ED"/>
    <w:multiLevelType w:val="multilevel"/>
    <w:tmpl w:val="635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8A1D"/>
    <w:multiLevelType w:val="hybridMultilevel"/>
    <w:tmpl w:val="FFFFFFFF"/>
    <w:lvl w:ilvl="0" w:tplc="78E2F028">
      <w:start w:val="1"/>
      <w:numFmt w:val="bullet"/>
      <w:lvlText w:val="-"/>
      <w:lvlJc w:val="left"/>
      <w:pPr>
        <w:ind w:left="720" w:hanging="360"/>
      </w:pPr>
      <w:rPr>
        <w:rFonts w:ascii="Aptos" w:hAnsi="Aptos" w:hint="default"/>
      </w:rPr>
    </w:lvl>
    <w:lvl w:ilvl="1" w:tplc="BB985B80">
      <w:start w:val="1"/>
      <w:numFmt w:val="bullet"/>
      <w:lvlText w:val="o"/>
      <w:lvlJc w:val="left"/>
      <w:pPr>
        <w:ind w:left="1440" w:hanging="360"/>
      </w:pPr>
      <w:rPr>
        <w:rFonts w:ascii="Courier New" w:hAnsi="Courier New" w:hint="default"/>
      </w:rPr>
    </w:lvl>
    <w:lvl w:ilvl="2" w:tplc="CE644FDC">
      <w:start w:val="1"/>
      <w:numFmt w:val="bullet"/>
      <w:lvlText w:val=""/>
      <w:lvlJc w:val="left"/>
      <w:pPr>
        <w:ind w:left="2160" w:hanging="360"/>
      </w:pPr>
      <w:rPr>
        <w:rFonts w:ascii="Wingdings" w:hAnsi="Wingdings" w:hint="default"/>
      </w:rPr>
    </w:lvl>
    <w:lvl w:ilvl="3" w:tplc="216C6CFE">
      <w:start w:val="1"/>
      <w:numFmt w:val="bullet"/>
      <w:lvlText w:val=""/>
      <w:lvlJc w:val="left"/>
      <w:pPr>
        <w:ind w:left="2880" w:hanging="360"/>
      </w:pPr>
      <w:rPr>
        <w:rFonts w:ascii="Symbol" w:hAnsi="Symbol" w:hint="default"/>
      </w:rPr>
    </w:lvl>
    <w:lvl w:ilvl="4" w:tplc="EB5E1DD0">
      <w:start w:val="1"/>
      <w:numFmt w:val="bullet"/>
      <w:lvlText w:val="o"/>
      <w:lvlJc w:val="left"/>
      <w:pPr>
        <w:ind w:left="3600" w:hanging="360"/>
      </w:pPr>
      <w:rPr>
        <w:rFonts w:ascii="Courier New" w:hAnsi="Courier New" w:hint="default"/>
      </w:rPr>
    </w:lvl>
    <w:lvl w:ilvl="5" w:tplc="11C2C166">
      <w:start w:val="1"/>
      <w:numFmt w:val="bullet"/>
      <w:lvlText w:val=""/>
      <w:lvlJc w:val="left"/>
      <w:pPr>
        <w:ind w:left="4320" w:hanging="360"/>
      </w:pPr>
      <w:rPr>
        <w:rFonts w:ascii="Wingdings" w:hAnsi="Wingdings" w:hint="default"/>
      </w:rPr>
    </w:lvl>
    <w:lvl w:ilvl="6" w:tplc="D7BCBF9A">
      <w:start w:val="1"/>
      <w:numFmt w:val="bullet"/>
      <w:lvlText w:val=""/>
      <w:lvlJc w:val="left"/>
      <w:pPr>
        <w:ind w:left="5040" w:hanging="360"/>
      </w:pPr>
      <w:rPr>
        <w:rFonts w:ascii="Symbol" w:hAnsi="Symbol" w:hint="default"/>
      </w:rPr>
    </w:lvl>
    <w:lvl w:ilvl="7" w:tplc="07D26858">
      <w:start w:val="1"/>
      <w:numFmt w:val="bullet"/>
      <w:lvlText w:val="o"/>
      <w:lvlJc w:val="left"/>
      <w:pPr>
        <w:ind w:left="5760" w:hanging="360"/>
      </w:pPr>
      <w:rPr>
        <w:rFonts w:ascii="Courier New" w:hAnsi="Courier New" w:hint="default"/>
      </w:rPr>
    </w:lvl>
    <w:lvl w:ilvl="8" w:tplc="8B6E768C">
      <w:start w:val="1"/>
      <w:numFmt w:val="bullet"/>
      <w:lvlText w:val=""/>
      <w:lvlJc w:val="left"/>
      <w:pPr>
        <w:ind w:left="6480" w:hanging="360"/>
      </w:pPr>
      <w:rPr>
        <w:rFonts w:ascii="Wingdings" w:hAnsi="Wingdings" w:hint="default"/>
      </w:rPr>
    </w:lvl>
  </w:abstractNum>
  <w:abstractNum w:abstractNumId="2" w15:restartNumberingAfterBreak="0">
    <w:nsid w:val="0B794E8B"/>
    <w:multiLevelType w:val="multilevel"/>
    <w:tmpl w:val="02E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4D10"/>
    <w:multiLevelType w:val="hybridMultilevel"/>
    <w:tmpl w:val="FFFFFFFF"/>
    <w:lvl w:ilvl="0" w:tplc="DDDA86BA">
      <w:start w:val="1"/>
      <w:numFmt w:val="bullet"/>
      <w:lvlText w:val="-"/>
      <w:lvlJc w:val="left"/>
      <w:pPr>
        <w:ind w:left="720" w:hanging="360"/>
      </w:pPr>
      <w:rPr>
        <w:rFonts w:ascii="Aptos" w:hAnsi="Aptos" w:hint="default"/>
      </w:rPr>
    </w:lvl>
    <w:lvl w:ilvl="1" w:tplc="1F78B1E0">
      <w:start w:val="1"/>
      <w:numFmt w:val="bullet"/>
      <w:lvlText w:val="o"/>
      <w:lvlJc w:val="left"/>
      <w:pPr>
        <w:ind w:left="1440" w:hanging="360"/>
      </w:pPr>
      <w:rPr>
        <w:rFonts w:ascii="Courier New" w:hAnsi="Courier New" w:hint="default"/>
      </w:rPr>
    </w:lvl>
    <w:lvl w:ilvl="2" w:tplc="51349C34">
      <w:start w:val="1"/>
      <w:numFmt w:val="bullet"/>
      <w:lvlText w:val=""/>
      <w:lvlJc w:val="left"/>
      <w:pPr>
        <w:ind w:left="2160" w:hanging="360"/>
      </w:pPr>
      <w:rPr>
        <w:rFonts w:ascii="Wingdings" w:hAnsi="Wingdings" w:hint="default"/>
      </w:rPr>
    </w:lvl>
    <w:lvl w:ilvl="3" w:tplc="061CCD90">
      <w:start w:val="1"/>
      <w:numFmt w:val="bullet"/>
      <w:lvlText w:val=""/>
      <w:lvlJc w:val="left"/>
      <w:pPr>
        <w:ind w:left="2880" w:hanging="360"/>
      </w:pPr>
      <w:rPr>
        <w:rFonts w:ascii="Symbol" w:hAnsi="Symbol" w:hint="default"/>
      </w:rPr>
    </w:lvl>
    <w:lvl w:ilvl="4" w:tplc="B1EAFE38">
      <w:start w:val="1"/>
      <w:numFmt w:val="bullet"/>
      <w:lvlText w:val="o"/>
      <w:lvlJc w:val="left"/>
      <w:pPr>
        <w:ind w:left="3600" w:hanging="360"/>
      </w:pPr>
      <w:rPr>
        <w:rFonts w:ascii="Courier New" w:hAnsi="Courier New" w:hint="default"/>
      </w:rPr>
    </w:lvl>
    <w:lvl w:ilvl="5" w:tplc="33E8BC36">
      <w:start w:val="1"/>
      <w:numFmt w:val="bullet"/>
      <w:lvlText w:val=""/>
      <w:lvlJc w:val="left"/>
      <w:pPr>
        <w:ind w:left="4320" w:hanging="360"/>
      </w:pPr>
      <w:rPr>
        <w:rFonts w:ascii="Wingdings" w:hAnsi="Wingdings" w:hint="default"/>
      </w:rPr>
    </w:lvl>
    <w:lvl w:ilvl="6" w:tplc="14F671FC">
      <w:start w:val="1"/>
      <w:numFmt w:val="bullet"/>
      <w:lvlText w:val=""/>
      <w:lvlJc w:val="left"/>
      <w:pPr>
        <w:ind w:left="5040" w:hanging="360"/>
      </w:pPr>
      <w:rPr>
        <w:rFonts w:ascii="Symbol" w:hAnsi="Symbol" w:hint="default"/>
      </w:rPr>
    </w:lvl>
    <w:lvl w:ilvl="7" w:tplc="6B8A2820">
      <w:start w:val="1"/>
      <w:numFmt w:val="bullet"/>
      <w:lvlText w:val="o"/>
      <w:lvlJc w:val="left"/>
      <w:pPr>
        <w:ind w:left="5760" w:hanging="360"/>
      </w:pPr>
      <w:rPr>
        <w:rFonts w:ascii="Courier New" w:hAnsi="Courier New" w:hint="default"/>
      </w:rPr>
    </w:lvl>
    <w:lvl w:ilvl="8" w:tplc="AD60C316">
      <w:start w:val="1"/>
      <w:numFmt w:val="bullet"/>
      <w:lvlText w:val=""/>
      <w:lvlJc w:val="left"/>
      <w:pPr>
        <w:ind w:left="6480" w:hanging="360"/>
      </w:pPr>
      <w:rPr>
        <w:rFonts w:ascii="Wingdings" w:hAnsi="Wingdings" w:hint="default"/>
      </w:rPr>
    </w:lvl>
  </w:abstractNum>
  <w:abstractNum w:abstractNumId="4" w15:restartNumberingAfterBreak="0">
    <w:nsid w:val="0EC53EE6"/>
    <w:multiLevelType w:val="multilevel"/>
    <w:tmpl w:val="74C058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460682C"/>
    <w:multiLevelType w:val="multilevel"/>
    <w:tmpl w:val="041D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47A84F3"/>
    <w:multiLevelType w:val="hybridMultilevel"/>
    <w:tmpl w:val="FFFFFFFF"/>
    <w:lvl w:ilvl="0" w:tplc="30ACAA1E">
      <w:start w:val="1"/>
      <w:numFmt w:val="bullet"/>
      <w:lvlText w:val="-"/>
      <w:lvlJc w:val="left"/>
      <w:pPr>
        <w:ind w:left="720" w:hanging="360"/>
      </w:pPr>
      <w:rPr>
        <w:rFonts w:ascii="Aptos" w:hAnsi="Aptos" w:hint="default"/>
      </w:rPr>
    </w:lvl>
    <w:lvl w:ilvl="1" w:tplc="BFDA8082">
      <w:start w:val="1"/>
      <w:numFmt w:val="bullet"/>
      <w:lvlText w:val="o"/>
      <w:lvlJc w:val="left"/>
      <w:pPr>
        <w:ind w:left="1440" w:hanging="360"/>
      </w:pPr>
      <w:rPr>
        <w:rFonts w:ascii="Courier New" w:hAnsi="Courier New" w:hint="default"/>
      </w:rPr>
    </w:lvl>
    <w:lvl w:ilvl="2" w:tplc="691A6F84">
      <w:start w:val="1"/>
      <w:numFmt w:val="bullet"/>
      <w:lvlText w:val=""/>
      <w:lvlJc w:val="left"/>
      <w:pPr>
        <w:ind w:left="2160" w:hanging="360"/>
      </w:pPr>
      <w:rPr>
        <w:rFonts w:ascii="Wingdings" w:hAnsi="Wingdings" w:hint="default"/>
      </w:rPr>
    </w:lvl>
    <w:lvl w:ilvl="3" w:tplc="8E7A5196">
      <w:start w:val="1"/>
      <w:numFmt w:val="bullet"/>
      <w:lvlText w:val=""/>
      <w:lvlJc w:val="left"/>
      <w:pPr>
        <w:ind w:left="2880" w:hanging="360"/>
      </w:pPr>
      <w:rPr>
        <w:rFonts w:ascii="Symbol" w:hAnsi="Symbol" w:hint="default"/>
      </w:rPr>
    </w:lvl>
    <w:lvl w:ilvl="4" w:tplc="376CBD80">
      <w:start w:val="1"/>
      <w:numFmt w:val="bullet"/>
      <w:lvlText w:val="o"/>
      <w:lvlJc w:val="left"/>
      <w:pPr>
        <w:ind w:left="3600" w:hanging="360"/>
      </w:pPr>
      <w:rPr>
        <w:rFonts w:ascii="Courier New" w:hAnsi="Courier New" w:hint="default"/>
      </w:rPr>
    </w:lvl>
    <w:lvl w:ilvl="5" w:tplc="5A6EBB8A">
      <w:start w:val="1"/>
      <w:numFmt w:val="bullet"/>
      <w:lvlText w:val=""/>
      <w:lvlJc w:val="left"/>
      <w:pPr>
        <w:ind w:left="4320" w:hanging="360"/>
      </w:pPr>
      <w:rPr>
        <w:rFonts w:ascii="Wingdings" w:hAnsi="Wingdings" w:hint="default"/>
      </w:rPr>
    </w:lvl>
    <w:lvl w:ilvl="6" w:tplc="4C9A05BC">
      <w:start w:val="1"/>
      <w:numFmt w:val="bullet"/>
      <w:lvlText w:val=""/>
      <w:lvlJc w:val="left"/>
      <w:pPr>
        <w:ind w:left="5040" w:hanging="360"/>
      </w:pPr>
      <w:rPr>
        <w:rFonts w:ascii="Symbol" w:hAnsi="Symbol" w:hint="default"/>
      </w:rPr>
    </w:lvl>
    <w:lvl w:ilvl="7" w:tplc="68284C56">
      <w:start w:val="1"/>
      <w:numFmt w:val="bullet"/>
      <w:lvlText w:val="o"/>
      <w:lvlJc w:val="left"/>
      <w:pPr>
        <w:ind w:left="5760" w:hanging="360"/>
      </w:pPr>
      <w:rPr>
        <w:rFonts w:ascii="Courier New" w:hAnsi="Courier New" w:hint="default"/>
      </w:rPr>
    </w:lvl>
    <w:lvl w:ilvl="8" w:tplc="05C815EE">
      <w:start w:val="1"/>
      <w:numFmt w:val="bullet"/>
      <w:lvlText w:val=""/>
      <w:lvlJc w:val="left"/>
      <w:pPr>
        <w:ind w:left="6480" w:hanging="360"/>
      </w:pPr>
      <w:rPr>
        <w:rFonts w:ascii="Wingdings" w:hAnsi="Wingdings" w:hint="default"/>
      </w:rPr>
    </w:lvl>
  </w:abstractNum>
  <w:abstractNum w:abstractNumId="7" w15:restartNumberingAfterBreak="0">
    <w:nsid w:val="16BCE9A8"/>
    <w:multiLevelType w:val="hybridMultilevel"/>
    <w:tmpl w:val="FFFFFFFF"/>
    <w:lvl w:ilvl="0" w:tplc="5E80E396">
      <w:start w:val="1"/>
      <w:numFmt w:val="bullet"/>
      <w:lvlText w:val=""/>
      <w:lvlJc w:val="left"/>
      <w:pPr>
        <w:ind w:left="720" w:hanging="360"/>
      </w:pPr>
      <w:rPr>
        <w:rFonts w:ascii="Symbol" w:hAnsi="Symbol" w:hint="default"/>
      </w:rPr>
    </w:lvl>
    <w:lvl w:ilvl="1" w:tplc="B2A27576">
      <w:start w:val="1"/>
      <w:numFmt w:val="bullet"/>
      <w:lvlText w:val="o"/>
      <w:lvlJc w:val="left"/>
      <w:pPr>
        <w:ind w:left="1440" w:hanging="360"/>
      </w:pPr>
      <w:rPr>
        <w:rFonts w:ascii="Courier New" w:hAnsi="Courier New" w:hint="default"/>
      </w:rPr>
    </w:lvl>
    <w:lvl w:ilvl="2" w:tplc="B7282370">
      <w:start w:val="1"/>
      <w:numFmt w:val="bullet"/>
      <w:lvlText w:val=""/>
      <w:lvlJc w:val="left"/>
      <w:pPr>
        <w:ind w:left="2160" w:hanging="360"/>
      </w:pPr>
      <w:rPr>
        <w:rFonts w:ascii="Wingdings" w:hAnsi="Wingdings" w:hint="default"/>
      </w:rPr>
    </w:lvl>
    <w:lvl w:ilvl="3" w:tplc="CFD25C08">
      <w:start w:val="1"/>
      <w:numFmt w:val="bullet"/>
      <w:lvlText w:val=""/>
      <w:lvlJc w:val="left"/>
      <w:pPr>
        <w:ind w:left="2880" w:hanging="360"/>
      </w:pPr>
      <w:rPr>
        <w:rFonts w:ascii="Symbol" w:hAnsi="Symbol" w:hint="default"/>
      </w:rPr>
    </w:lvl>
    <w:lvl w:ilvl="4" w:tplc="F87C7428">
      <w:start w:val="1"/>
      <w:numFmt w:val="bullet"/>
      <w:lvlText w:val="o"/>
      <w:lvlJc w:val="left"/>
      <w:pPr>
        <w:ind w:left="3600" w:hanging="360"/>
      </w:pPr>
      <w:rPr>
        <w:rFonts w:ascii="Courier New" w:hAnsi="Courier New" w:hint="default"/>
      </w:rPr>
    </w:lvl>
    <w:lvl w:ilvl="5" w:tplc="A3E4F59A">
      <w:start w:val="1"/>
      <w:numFmt w:val="bullet"/>
      <w:lvlText w:val=""/>
      <w:lvlJc w:val="left"/>
      <w:pPr>
        <w:ind w:left="4320" w:hanging="360"/>
      </w:pPr>
      <w:rPr>
        <w:rFonts w:ascii="Wingdings" w:hAnsi="Wingdings" w:hint="default"/>
      </w:rPr>
    </w:lvl>
    <w:lvl w:ilvl="6" w:tplc="97341C7E">
      <w:start w:val="1"/>
      <w:numFmt w:val="bullet"/>
      <w:lvlText w:val=""/>
      <w:lvlJc w:val="left"/>
      <w:pPr>
        <w:ind w:left="5040" w:hanging="360"/>
      </w:pPr>
      <w:rPr>
        <w:rFonts w:ascii="Symbol" w:hAnsi="Symbol" w:hint="default"/>
      </w:rPr>
    </w:lvl>
    <w:lvl w:ilvl="7" w:tplc="89AAE60C">
      <w:start w:val="1"/>
      <w:numFmt w:val="bullet"/>
      <w:lvlText w:val="o"/>
      <w:lvlJc w:val="left"/>
      <w:pPr>
        <w:ind w:left="5760" w:hanging="360"/>
      </w:pPr>
      <w:rPr>
        <w:rFonts w:ascii="Courier New" w:hAnsi="Courier New" w:hint="default"/>
      </w:rPr>
    </w:lvl>
    <w:lvl w:ilvl="8" w:tplc="0D281AB6">
      <w:start w:val="1"/>
      <w:numFmt w:val="bullet"/>
      <w:lvlText w:val=""/>
      <w:lvlJc w:val="left"/>
      <w:pPr>
        <w:ind w:left="6480" w:hanging="360"/>
      </w:pPr>
      <w:rPr>
        <w:rFonts w:ascii="Wingdings" w:hAnsi="Wingdings" w:hint="default"/>
      </w:rPr>
    </w:lvl>
  </w:abstractNum>
  <w:abstractNum w:abstractNumId="8" w15:restartNumberingAfterBreak="0">
    <w:nsid w:val="20C5539D"/>
    <w:multiLevelType w:val="hybridMultilevel"/>
    <w:tmpl w:val="FFFFFFFF"/>
    <w:lvl w:ilvl="0" w:tplc="43EC085C">
      <w:start w:val="1"/>
      <w:numFmt w:val="bullet"/>
      <w:lvlText w:val=""/>
      <w:lvlJc w:val="left"/>
      <w:pPr>
        <w:ind w:left="720" w:hanging="360"/>
      </w:pPr>
      <w:rPr>
        <w:rFonts w:ascii="Symbol" w:hAnsi="Symbol" w:hint="default"/>
      </w:rPr>
    </w:lvl>
    <w:lvl w:ilvl="1" w:tplc="209A26D8">
      <w:start w:val="1"/>
      <w:numFmt w:val="bullet"/>
      <w:lvlText w:val="o"/>
      <w:lvlJc w:val="left"/>
      <w:pPr>
        <w:ind w:left="1440" w:hanging="360"/>
      </w:pPr>
      <w:rPr>
        <w:rFonts w:ascii="Courier New" w:hAnsi="Courier New" w:hint="default"/>
      </w:rPr>
    </w:lvl>
    <w:lvl w:ilvl="2" w:tplc="9BFA6578">
      <w:start w:val="1"/>
      <w:numFmt w:val="bullet"/>
      <w:lvlText w:val=""/>
      <w:lvlJc w:val="left"/>
      <w:pPr>
        <w:ind w:left="2160" w:hanging="360"/>
      </w:pPr>
      <w:rPr>
        <w:rFonts w:ascii="Wingdings" w:hAnsi="Wingdings" w:hint="default"/>
      </w:rPr>
    </w:lvl>
    <w:lvl w:ilvl="3" w:tplc="2F68ED7C">
      <w:start w:val="1"/>
      <w:numFmt w:val="bullet"/>
      <w:lvlText w:val=""/>
      <w:lvlJc w:val="left"/>
      <w:pPr>
        <w:ind w:left="2880" w:hanging="360"/>
      </w:pPr>
      <w:rPr>
        <w:rFonts w:ascii="Symbol" w:hAnsi="Symbol" w:hint="default"/>
      </w:rPr>
    </w:lvl>
    <w:lvl w:ilvl="4" w:tplc="72F0D202">
      <w:start w:val="1"/>
      <w:numFmt w:val="bullet"/>
      <w:lvlText w:val="o"/>
      <w:lvlJc w:val="left"/>
      <w:pPr>
        <w:ind w:left="3600" w:hanging="360"/>
      </w:pPr>
      <w:rPr>
        <w:rFonts w:ascii="Courier New" w:hAnsi="Courier New" w:hint="default"/>
      </w:rPr>
    </w:lvl>
    <w:lvl w:ilvl="5" w:tplc="25164362">
      <w:start w:val="1"/>
      <w:numFmt w:val="bullet"/>
      <w:lvlText w:val=""/>
      <w:lvlJc w:val="left"/>
      <w:pPr>
        <w:ind w:left="4320" w:hanging="360"/>
      </w:pPr>
      <w:rPr>
        <w:rFonts w:ascii="Wingdings" w:hAnsi="Wingdings" w:hint="default"/>
      </w:rPr>
    </w:lvl>
    <w:lvl w:ilvl="6" w:tplc="7EE0CC68">
      <w:start w:val="1"/>
      <w:numFmt w:val="bullet"/>
      <w:lvlText w:val=""/>
      <w:lvlJc w:val="left"/>
      <w:pPr>
        <w:ind w:left="5040" w:hanging="360"/>
      </w:pPr>
      <w:rPr>
        <w:rFonts w:ascii="Symbol" w:hAnsi="Symbol" w:hint="default"/>
      </w:rPr>
    </w:lvl>
    <w:lvl w:ilvl="7" w:tplc="52A86BEE">
      <w:start w:val="1"/>
      <w:numFmt w:val="bullet"/>
      <w:lvlText w:val="o"/>
      <w:lvlJc w:val="left"/>
      <w:pPr>
        <w:ind w:left="5760" w:hanging="360"/>
      </w:pPr>
      <w:rPr>
        <w:rFonts w:ascii="Courier New" w:hAnsi="Courier New" w:hint="default"/>
      </w:rPr>
    </w:lvl>
    <w:lvl w:ilvl="8" w:tplc="17928BAA">
      <w:start w:val="1"/>
      <w:numFmt w:val="bullet"/>
      <w:lvlText w:val=""/>
      <w:lvlJc w:val="left"/>
      <w:pPr>
        <w:ind w:left="6480" w:hanging="360"/>
      </w:pPr>
      <w:rPr>
        <w:rFonts w:ascii="Wingdings" w:hAnsi="Wingdings" w:hint="default"/>
      </w:rPr>
    </w:lvl>
  </w:abstractNum>
  <w:abstractNum w:abstractNumId="9" w15:restartNumberingAfterBreak="0">
    <w:nsid w:val="2EB6FE11"/>
    <w:multiLevelType w:val="hybridMultilevel"/>
    <w:tmpl w:val="FFFFFFFF"/>
    <w:lvl w:ilvl="0" w:tplc="926CA438">
      <w:start w:val="1"/>
      <w:numFmt w:val="bullet"/>
      <w:lvlText w:val=""/>
      <w:lvlJc w:val="left"/>
      <w:pPr>
        <w:ind w:left="720" w:hanging="360"/>
      </w:pPr>
      <w:rPr>
        <w:rFonts w:ascii="Symbol" w:hAnsi="Symbol" w:hint="default"/>
      </w:rPr>
    </w:lvl>
    <w:lvl w:ilvl="1" w:tplc="6A549F06">
      <w:start w:val="1"/>
      <w:numFmt w:val="bullet"/>
      <w:lvlText w:val="o"/>
      <w:lvlJc w:val="left"/>
      <w:pPr>
        <w:ind w:left="1440" w:hanging="360"/>
      </w:pPr>
      <w:rPr>
        <w:rFonts w:ascii="Courier New" w:hAnsi="Courier New" w:hint="default"/>
      </w:rPr>
    </w:lvl>
    <w:lvl w:ilvl="2" w:tplc="562EAEAE">
      <w:start w:val="1"/>
      <w:numFmt w:val="bullet"/>
      <w:lvlText w:val=""/>
      <w:lvlJc w:val="left"/>
      <w:pPr>
        <w:ind w:left="2160" w:hanging="360"/>
      </w:pPr>
      <w:rPr>
        <w:rFonts w:ascii="Wingdings" w:hAnsi="Wingdings" w:hint="default"/>
      </w:rPr>
    </w:lvl>
    <w:lvl w:ilvl="3" w:tplc="CCAC7EDA">
      <w:start w:val="1"/>
      <w:numFmt w:val="bullet"/>
      <w:lvlText w:val=""/>
      <w:lvlJc w:val="left"/>
      <w:pPr>
        <w:ind w:left="2880" w:hanging="360"/>
      </w:pPr>
      <w:rPr>
        <w:rFonts w:ascii="Symbol" w:hAnsi="Symbol" w:hint="default"/>
      </w:rPr>
    </w:lvl>
    <w:lvl w:ilvl="4" w:tplc="CE2AAA92">
      <w:start w:val="1"/>
      <w:numFmt w:val="bullet"/>
      <w:lvlText w:val="o"/>
      <w:lvlJc w:val="left"/>
      <w:pPr>
        <w:ind w:left="3600" w:hanging="360"/>
      </w:pPr>
      <w:rPr>
        <w:rFonts w:ascii="Courier New" w:hAnsi="Courier New" w:hint="default"/>
      </w:rPr>
    </w:lvl>
    <w:lvl w:ilvl="5" w:tplc="58D08310">
      <w:start w:val="1"/>
      <w:numFmt w:val="bullet"/>
      <w:lvlText w:val=""/>
      <w:lvlJc w:val="left"/>
      <w:pPr>
        <w:ind w:left="4320" w:hanging="360"/>
      </w:pPr>
      <w:rPr>
        <w:rFonts w:ascii="Wingdings" w:hAnsi="Wingdings" w:hint="default"/>
      </w:rPr>
    </w:lvl>
    <w:lvl w:ilvl="6" w:tplc="7D06D3A4">
      <w:start w:val="1"/>
      <w:numFmt w:val="bullet"/>
      <w:lvlText w:val=""/>
      <w:lvlJc w:val="left"/>
      <w:pPr>
        <w:ind w:left="5040" w:hanging="360"/>
      </w:pPr>
      <w:rPr>
        <w:rFonts w:ascii="Symbol" w:hAnsi="Symbol" w:hint="default"/>
      </w:rPr>
    </w:lvl>
    <w:lvl w:ilvl="7" w:tplc="D50E2304">
      <w:start w:val="1"/>
      <w:numFmt w:val="bullet"/>
      <w:lvlText w:val="o"/>
      <w:lvlJc w:val="left"/>
      <w:pPr>
        <w:ind w:left="5760" w:hanging="360"/>
      </w:pPr>
      <w:rPr>
        <w:rFonts w:ascii="Courier New" w:hAnsi="Courier New" w:hint="default"/>
      </w:rPr>
    </w:lvl>
    <w:lvl w:ilvl="8" w:tplc="A874DD50">
      <w:start w:val="1"/>
      <w:numFmt w:val="bullet"/>
      <w:lvlText w:val=""/>
      <w:lvlJc w:val="left"/>
      <w:pPr>
        <w:ind w:left="6480" w:hanging="360"/>
      </w:pPr>
      <w:rPr>
        <w:rFonts w:ascii="Wingdings" w:hAnsi="Wingdings" w:hint="default"/>
      </w:rPr>
    </w:lvl>
  </w:abstractNum>
  <w:abstractNum w:abstractNumId="10" w15:restartNumberingAfterBreak="0">
    <w:nsid w:val="320049B8"/>
    <w:multiLevelType w:val="hybridMultilevel"/>
    <w:tmpl w:val="FFFFFFFF"/>
    <w:lvl w:ilvl="0" w:tplc="C7767970">
      <w:start w:val="1"/>
      <w:numFmt w:val="bullet"/>
      <w:lvlText w:val="-"/>
      <w:lvlJc w:val="left"/>
      <w:pPr>
        <w:ind w:left="1080" w:hanging="360"/>
      </w:pPr>
      <w:rPr>
        <w:rFonts w:ascii="Aptos" w:hAnsi="Aptos" w:hint="default"/>
      </w:rPr>
    </w:lvl>
    <w:lvl w:ilvl="1" w:tplc="45AADE78">
      <w:start w:val="1"/>
      <w:numFmt w:val="bullet"/>
      <w:lvlText w:val="o"/>
      <w:lvlJc w:val="left"/>
      <w:pPr>
        <w:ind w:left="1800" w:hanging="360"/>
      </w:pPr>
      <w:rPr>
        <w:rFonts w:ascii="Courier New" w:hAnsi="Courier New" w:hint="default"/>
      </w:rPr>
    </w:lvl>
    <w:lvl w:ilvl="2" w:tplc="4BFA404A">
      <w:start w:val="1"/>
      <w:numFmt w:val="bullet"/>
      <w:lvlText w:val=""/>
      <w:lvlJc w:val="left"/>
      <w:pPr>
        <w:ind w:left="2520" w:hanging="360"/>
      </w:pPr>
      <w:rPr>
        <w:rFonts w:ascii="Wingdings" w:hAnsi="Wingdings" w:hint="default"/>
      </w:rPr>
    </w:lvl>
    <w:lvl w:ilvl="3" w:tplc="C6961502">
      <w:start w:val="1"/>
      <w:numFmt w:val="bullet"/>
      <w:lvlText w:val=""/>
      <w:lvlJc w:val="left"/>
      <w:pPr>
        <w:ind w:left="3240" w:hanging="360"/>
      </w:pPr>
      <w:rPr>
        <w:rFonts w:ascii="Symbol" w:hAnsi="Symbol" w:hint="default"/>
      </w:rPr>
    </w:lvl>
    <w:lvl w:ilvl="4" w:tplc="75302B68">
      <w:start w:val="1"/>
      <w:numFmt w:val="bullet"/>
      <w:lvlText w:val="o"/>
      <w:lvlJc w:val="left"/>
      <w:pPr>
        <w:ind w:left="3960" w:hanging="360"/>
      </w:pPr>
      <w:rPr>
        <w:rFonts w:ascii="Courier New" w:hAnsi="Courier New" w:hint="default"/>
      </w:rPr>
    </w:lvl>
    <w:lvl w:ilvl="5" w:tplc="7BA28766">
      <w:start w:val="1"/>
      <w:numFmt w:val="bullet"/>
      <w:lvlText w:val=""/>
      <w:lvlJc w:val="left"/>
      <w:pPr>
        <w:ind w:left="4680" w:hanging="360"/>
      </w:pPr>
      <w:rPr>
        <w:rFonts w:ascii="Wingdings" w:hAnsi="Wingdings" w:hint="default"/>
      </w:rPr>
    </w:lvl>
    <w:lvl w:ilvl="6" w:tplc="F54C2E92">
      <w:start w:val="1"/>
      <w:numFmt w:val="bullet"/>
      <w:lvlText w:val=""/>
      <w:lvlJc w:val="left"/>
      <w:pPr>
        <w:ind w:left="5400" w:hanging="360"/>
      </w:pPr>
      <w:rPr>
        <w:rFonts w:ascii="Symbol" w:hAnsi="Symbol" w:hint="default"/>
      </w:rPr>
    </w:lvl>
    <w:lvl w:ilvl="7" w:tplc="227092DC">
      <w:start w:val="1"/>
      <w:numFmt w:val="bullet"/>
      <w:lvlText w:val="o"/>
      <w:lvlJc w:val="left"/>
      <w:pPr>
        <w:ind w:left="6120" w:hanging="360"/>
      </w:pPr>
      <w:rPr>
        <w:rFonts w:ascii="Courier New" w:hAnsi="Courier New" w:hint="default"/>
      </w:rPr>
    </w:lvl>
    <w:lvl w:ilvl="8" w:tplc="69181ED8">
      <w:start w:val="1"/>
      <w:numFmt w:val="bullet"/>
      <w:lvlText w:val=""/>
      <w:lvlJc w:val="left"/>
      <w:pPr>
        <w:ind w:left="6840" w:hanging="360"/>
      </w:pPr>
      <w:rPr>
        <w:rFonts w:ascii="Wingdings" w:hAnsi="Wingdings" w:hint="default"/>
      </w:rPr>
    </w:lvl>
  </w:abstractNum>
  <w:abstractNum w:abstractNumId="11" w15:restartNumberingAfterBreak="0">
    <w:nsid w:val="3A6866AE"/>
    <w:multiLevelType w:val="hybridMultilevel"/>
    <w:tmpl w:val="D628551C"/>
    <w:lvl w:ilvl="0" w:tplc="C98212D2">
      <w:start w:val="1"/>
      <w:numFmt w:val="bullet"/>
      <w:lvlText w:val=""/>
      <w:lvlJc w:val="left"/>
      <w:pPr>
        <w:tabs>
          <w:tab w:val="num" w:pos="720"/>
        </w:tabs>
        <w:ind w:left="720" w:hanging="360"/>
      </w:pPr>
      <w:rPr>
        <w:rFonts w:ascii="Symbol" w:hAnsi="Symbol" w:hint="default"/>
      </w:rPr>
    </w:lvl>
    <w:lvl w:ilvl="1" w:tplc="66B49FAC" w:tentative="1">
      <w:start w:val="1"/>
      <w:numFmt w:val="bullet"/>
      <w:lvlText w:val="o"/>
      <w:lvlJc w:val="left"/>
      <w:pPr>
        <w:tabs>
          <w:tab w:val="num" w:pos="1440"/>
        </w:tabs>
        <w:ind w:left="1440" w:hanging="360"/>
      </w:pPr>
      <w:rPr>
        <w:rFonts w:ascii="Courier New" w:hAnsi="Courier New" w:cs="Courier New" w:hint="default"/>
      </w:rPr>
    </w:lvl>
    <w:lvl w:ilvl="2" w:tplc="0FB03748" w:tentative="1">
      <w:start w:val="1"/>
      <w:numFmt w:val="bullet"/>
      <w:lvlText w:val=""/>
      <w:lvlJc w:val="left"/>
      <w:pPr>
        <w:tabs>
          <w:tab w:val="num" w:pos="2160"/>
        </w:tabs>
        <w:ind w:left="2160" w:hanging="360"/>
      </w:pPr>
      <w:rPr>
        <w:rFonts w:ascii="Wingdings" w:hAnsi="Wingdings" w:hint="default"/>
      </w:rPr>
    </w:lvl>
    <w:lvl w:ilvl="3" w:tplc="1D3614B0" w:tentative="1">
      <w:start w:val="1"/>
      <w:numFmt w:val="bullet"/>
      <w:lvlText w:val=""/>
      <w:lvlJc w:val="left"/>
      <w:pPr>
        <w:tabs>
          <w:tab w:val="num" w:pos="2880"/>
        </w:tabs>
        <w:ind w:left="2880" w:hanging="360"/>
      </w:pPr>
      <w:rPr>
        <w:rFonts w:ascii="Symbol" w:hAnsi="Symbol" w:hint="default"/>
      </w:rPr>
    </w:lvl>
    <w:lvl w:ilvl="4" w:tplc="F086E530" w:tentative="1">
      <w:start w:val="1"/>
      <w:numFmt w:val="bullet"/>
      <w:lvlText w:val="o"/>
      <w:lvlJc w:val="left"/>
      <w:pPr>
        <w:tabs>
          <w:tab w:val="num" w:pos="3600"/>
        </w:tabs>
        <w:ind w:left="3600" w:hanging="360"/>
      </w:pPr>
      <w:rPr>
        <w:rFonts w:ascii="Courier New" w:hAnsi="Courier New" w:cs="Courier New" w:hint="default"/>
      </w:rPr>
    </w:lvl>
    <w:lvl w:ilvl="5" w:tplc="22FA58DA" w:tentative="1">
      <w:start w:val="1"/>
      <w:numFmt w:val="bullet"/>
      <w:lvlText w:val=""/>
      <w:lvlJc w:val="left"/>
      <w:pPr>
        <w:tabs>
          <w:tab w:val="num" w:pos="4320"/>
        </w:tabs>
        <w:ind w:left="4320" w:hanging="360"/>
      </w:pPr>
      <w:rPr>
        <w:rFonts w:ascii="Wingdings" w:hAnsi="Wingdings" w:hint="default"/>
      </w:rPr>
    </w:lvl>
    <w:lvl w:ilvl="6" w:tplc="09DCC04E" w:tentative="1">
      <w:start w:val="1"/>
      <w:numFmt w:val="bullet"/>
      <w:lvlText w:val=""/>
      <w:lvlJc w:val="left"/>
      <w:pPr>
        <w:tabs>
          <w:tab w:val="num" w:pos="5040"/>
        </w:tabs>
        <w:ind w:left="5040" w:hanging="360"/>
      </w:pPr>
      <w:rPr>
        <w:rFonts w:ascii="Symbol" w:hAnsi="Symbol" w:hint="default"/>
      </w:rPr>
    </w:lvl>
    <w:lvl w:ilvl="7" w:tplc="29CE3C10" w:tentative="1">
      <w:start w:val="1"/>
      <w:numFmt w:val="bullet"/>
      <w:lvlText w:val="o"/>
      <w:lvlJc w:val="left"/>
      <w:pPr>
        <w:tabs>
          <w:tab w:val="num" w:pos="5760"/>
        </w:tabs>
        <w:ind w:left="5760" w:hanging="360"/>
      </w:pPr>
      <w:rPr>
        <w:rFonts w:ascii="Courier New" w:hAnsi="Courier New" w:cs="Courier New" w:hint="default"/>
      </w:rPr>
    </w:lvl>
    <w:lvl w:ilvl="8" w:tplc="AC1E6A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C20D0E"/>
    <w:multiLevelType w:val="multilevel"/>
    <w:tmpl w:val="0A7E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57D32"/>
    <w:multiLevelType w:val="hybridMultilevel"/>
    <w:tmpl w:val="FFFFFFFF"/>
    <w:lvl w:ilvl="0" w:tplc="E998F7DC">
      <w:start w:val="1"/>
      <w:numFmt w:val="bullet"/>
      <w:lvlText w:val=""/>
      <w:lvlJc w:val="left"/>
      <w:pPr>
        <w:ind w:left="720" w:hanging="360"/>
      </w:pPr>
      <w:rPr>
        <w:rFonts w:ascii="Symbol" w:hAnsi="Symbol" w:hint="default"/>
      </w:rPr>
    </w:lvl>
    <w:lvl w:ilvl="1" w:tplc="4E269750">
      <w:start w:val="1"/>
      <w:numFmt w:val="bullet"/>
      <w:lvlText w:val="o"/>
      <w:lvlJc w:val="left"/>
      <w:pPr>
        <w:ind w:left="1440" w:hanging="360"/>
      </w:pPr>
      <w:rPr>
        <w:rFonts w:ascii="Courier New" w:hAnsi="Courier New" w:hint="default"/>
      </w:rPr>
    </w:lvl>
    <w:lvl w:ilvl="2" w:tplc="867CE1EA">
      <w:start w:val="1"/>
      <w:numFmt w:val="bullet"/>
      <w:lvlText w:val=""/>
      <w:lvlJc w:val="left"/>
      <w:pPr>
        <w:ind w:left="2160" w:hanging="360"/>
      </w:pPr>
      <w:rPr>
        <w:rFonts w:ascii="Wingdings" w:hAnsi="Wingdings" w:hint="default"/>
      </w:rPr>
    </w:lvl>
    <w:lvl w:ilvl="3" w:tplc="7D1AC172">
      <w:start w:val="1"/>
      <w:numFmt w:val="bullet"/>
      <w:lvlText w:val=""/>
      <w:lvlJc w:val="left"/>
      <w:pPr>
        <w:ind w:left="2880" w:hanging="360"/>
      </w:pPr>
      <w:rPr>
        <w:rFonts w:ascii="Symbol" w:hAnsi="Symbol" w:hint="default"/>
      </w:rPr>
    </w:lvl>
    <w:lvl w:ilvl="4" w:tplc="ABF2E2D8">
      <w:start w:val="1"/>
      <w:numFmt w:val="bullet"/>
      <w:lvlText w:val="o"/>
      <w:lvlJc w:val="left"/>
      <w:pPr>
        <w:ind w:left="3600" w:hanging="360"/>
      </w:pPr>
      <w:rPr>
        <w:rFonts w:ascii="Courier New" w:hAnsi="Courier New" w:hint="default"/>
      </w:rPr>
    </w:lvl>
    <w:lvl w:ilvl="5" w:tplc="2284AC58">
      <w:start w:val="1"/>
      <w:numFmt w:val="bullet"/>
      <w:lvlText w:val=""/>
      <w:lvlJc w:val="left"/>
      <w:pPr>
        <w:ind w:left="4320" w:hanging="360"/>
      </w:pPr>
      <w:rPr>
        <w:rFonts w:ascii="Wingdings" w:hAnsi="Wingdings" w:hint="default"/>
      </w:rPr>
    </w:lvl>
    <w:lvl w:ilvl="6" w:tplc="5C72E544">
      <w:start w:val="1"/>
      <w:numFmt w:val="bullet"/>
      <w:lvlText w:val=""/>
      <w:lvlJc w:val="left"/>
      <w:pPr>
        <w:ind w:left="5040" w:hanging="360"/>
      </w:pPr>
      <w:rPr>
        <w:rFonts w:ascii="Symbol" w:hAnsi="Symbol" w:hint="default"/>
      </w:rPr>
    </w:lvl>
    <w:lvl w:ilvl="7" w:tplc="1B9A3D0E">
      <w:start w:val="1"/>
      <w:numFmt w:val="bullet"/>
      <w:lvlText w:val="o"/>
      <w:lvlJc w:val="left"/>
      <w:pPr>
        <w:ind w:left="5760" w:hanging="360"/>
      </w:pPr>
      <w:rPr>
        <w:rFonts w:ascii="Courier New" w:hAnsi="Courier New" w:hint="default"/>
      </w:rPr>
    </w:lvl>
    <w:lvl w:ilvl="8" w:tplc="CF64DB78">
      <w:start w:val="1"/>
      <w:numFmt w:val="bullet"/>
      <w:lvlText w:val=""/>
      <w:lvlJc w:val="left"/>
      <w:pPr>
        <w:ind w:left="6480" w:hanging="360"/>
      </w:pPr>
      <w:rPr>
        <w:rFonts w:ascii="Wingdings" w:hAnsi="Wingdings" w:hint="default"/>
      </w:rPr>
    </w:lvl>
  </w:abstractNum>
  <w:abstractNum w:abstractNumId="14" w15:restartNumberingAfterBreak="0">
    <w:nsid w:val="4090516C"/>
    <w:multiLevelType w:val="hybridMultilevel"/>
    <w:tmpl w:val="FFFFFFFF"/>
    <w:lvl w:ilvl="0" w:tplc="68B670DA">
      <w:start w:val="1"/>
      <w:numFmt w:val="bullet"/>
      <w:lvlText w:val=""/>
      <w:lvlJc w:val="left"/>
      <w:pPr>
        <w:ind w:left="720" w:hanging="360"/>
      </w:pPr>
      <w:rPr>
        <w:rFonts w:ascii="Symbol" w:hAnsi="Symbol" w:hint="default"/>
      </w:rPr>
    </w:lvl>
    <w:lvl w:ilvl="1" w:tplc="E7568612">
      <w:start w:val="1"/>
      <w:numFmt w:val="bullet"/>
      <w:lvlText w:val="o"/>
      <w:lvlJc w:val="left"/>
      <w:pPr>
        <w:ind w:left="1440" w:hanging="360"/>
      </w:pPr>
      <w:rPr>
        <w:rFonts w:ascii="Courier New" w:hAnsi="Courier New" w:hint="default"/>
      </w:rPr>
    </w:lvl>
    <w:lvl w:ilvl="2" w:tplc="E7D09A1C">
      <w:start w:val="1"/>
      <w:numFmt w:val="bullet"/>
      <w:lvlText w:val=""/>
      <w:lvlJc w:val="left"/>
      <w:pPr>
        <w:ind w:left="2160" w:hanging="360"/>
      </w:pPr>
      <w:rPr>
        <w:rFonts w:ascii="Wingdings" w:hAnsi="Wingdings" w:hint="default"/>
      </w:rPr>
    </w:lvl>
    <w:lvl w:ilvl="3" w:tplc="BC6A9D4E">
      <w:start w:val="1"/>
      <w:numFmt w:val="bullet"/>
      <w:lvlText w:val=""/>
      <w:lvlJc w:val="left"/>
      <w:pPr>
        <w:ind w:left="2880" w:hanging="360"/>
      </w:pPr>
      <w:rPr>
        <w:rFonts w:ascii="Symbol" w:hAnsi="Symbol" w:hint="default"/>
      </w:rPr>
    </w:lvl>
    <w:lvl w:ilvl="4" w:tplc="59A0E908">
      <w:start w:val="1"/>
      <w:numFmt w:val="bullet"/>
      <w:lvlText w:val="o"/>
      <w:lvlJc w:val="left"/>
      <w:pPr>
        <w:ind w:left="3600" w:hanging="360"/>
      </w:pPr>
      <w:rPr>
        <w:rFonts w:ascii="Courier New" w:hAnsi="Courier New" w:hint="default"/>
      </w:rPr>
    </w:lvl>
    <w:lvl w:ilvl="5" w:tplc="78969550">
      <w:start w:val="1"/>
      <w:numFmt w:val="bullet"/>
      <w:lvlText w:val=""/>
      <w:lvlJc w:val="left"/>
      <w:pPr>
        <w:ind w:left="4320" w:hanging="360"/>
      </w:pPr>
      <w:rPr>
        <w:rFonts w:ascii="Wingdings" w:hAnsi="Wingdings" w:hint="default"/>
      </w:rPr>
    </w:lvl>
    <w:lvl w:ilvl="6" w:tplc="BC6E4A44">
      <w:start w:val="1"/>
      <w:numFmt w:val="bullet"/>
      <w:lvlText w:val=""/>
      <w:lvlJc w:val="left"/>
      <w:pPr>
        <w:ind w:left="5040" w:hanging="360"/>
      </w:pPr>
      <w:rPr>
        <w:rFonts w:ascii="Symbol" w:hAnsi="Symbol" w:hint="default"/>
      </w:rPr>
    </w:lvl>
    <w:lvl w:ilvl="7" w:tplc="66BA89CE">
      <w:start w:val="1"/>
      <w:numFmt w:val="bullet"/>
      <w:lvlText w:val="o"/>
      <w:lvlJc w:val="left"/>
      <w:pPr>
        <w:ind w:left="5760" w:hanging="360"/>
      </w:pPr>
      <w:rPr>
        <w:rFonts w:ascii="Courier New" w:hAnsi="Courier New" w:hint="default"/>
      </w:rPr>
    </w:lvl>
    <w:lvl w:ilvl="8" w:tplc="307E9970">
      <w:start w:val="1"/>
      <w:numFmt w:val="bullet"/>
      <w:lvlText w:val=""/>
      <w:lvlJc w:val="left"/>
      <w:pPr>
        <w:ind w:left="6480" w:hanging="360"/>
      </w:pPr>
      <w:rPr>
        <w:rFonts w:ascii="Wingdings" w:hAnsi="Wingdings" w:hint="default"/>
      </w:rPr>
    </w:lvl>
  </w:abstractNum>
  <w:abstractNum w:abstractNumId="15" w15:restartNumberingAfterBreak="0">
    <w:nsid w:val="40D5692D"/>
    <w:multiLevelType w:val="multilevel"/>
    <w:tmpl w:val="6164D0E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95B8C3"/>
    <w:multiLevelType w:val="hybridMultilevel"/>
    <w:tmpl w:val="FFFFFFFF"/>
    <w:lvl w:ilvl="0" w:tplc="F0244D72">
      <w:start w:val="1"/>
      <w:numFmt w:val="bullet"/>
      <w:lvlText w:val=""/>
      <w:lvlJc w:val="left"/>
      <w:pPr>
        <w:ind w:left="720" w:hanging="360"/>
      </w:pPr>
      <w:rPr>
        <w:rFonts w:ascii="Symbol" w:hAnsi="Symbol" w:hint="default"/>
      </w:rPr>
    </w:lvl>
    <w:lvl w:ilvl="1" w:tplc="9940A276">
      <w:start w:val="1"/>
      <w:numFmt w:val="bullet"/>
      <w:lvlText w:val="o"/>
      <w:lvlJc w:val="left"/>
      <w:pPr>
        <w:ind w:left="1440" w:hanging="360"/>
      </w:pPr>
      <w:rPr>
        <w:rFonts w:ascii="Courier New" w:hAnsi="Courier New" w:hint="default"/>
      </w:rPr>
    </w:lvl>
    <w:lvl w:ilvl="2" w:tplc="33FEFA76">
      <w:start w:val="1"/>
      <w:numFmt w:val="bullet"/>
      <w:lvlText w:val=""/>
      <w:lvlJc w:val="left"/>
      <w:pPr>
        <w:ind w:left="2160" w:hanging="360"/>
      </w:pPr>
      <w:rPr>
        <w:rFonts w:ascii="Wingdings" w:hAnsi="Wingdings" w:hint="default"/>
      </w:rPr>
    </w:lvl>
    <w:lvl w:ilvl="3" w:tplc="10528A1A">
      <w:start w:val="1"/>
      <w:numFmt w:val="bullet"/>
      <w:lvlText w:val=""/>
      <w:lvlJc w:val="left"/>
      <w:pPr>
        <w:ind w:left="2880" w:hanging="360"/>
      </w:pPr>
      <w:rPr>
        <w:rFonts w:ascii="Symbol" w:hAnsi="Symbol" w:hint="default"/>
      </w:rPr>
    </w:lvl>
    <w:lvl w:ilvl="4" w:tplc="9190B738">
      <w:start w:val="1"/>
      <w:numFmt w:val="bullet"/>
      <w:lvlText w:val="o"/>
      <w:lvlJc w:val="left"/>
      <w:pPr>
        <w:ind w:left="3600" w:hanging="360"/>
      </w:pPr>
      <w:rPr>
        <w:rFonts w:ascii="Courier New" w:hAnsi="Courier New" w:hint="default"/>
      </w:rPr>
    </w:lvl>
    <w:lvl w:ilvl="5" w:tplc="5E3CA844">
      <w:start w:val="1"/>
      <w:numFmt w:val="bullet"/>
      <w:lvlText w:val=""/>
      <w:lvlJc w:val="left"/>
      <w:pPr>
        <w:ind w:left="4320" w:hanging="360"/>
      </w:pPr>
      <w:rPr>
        <w:rFonts w:ascii="Wingdings" w:hAnsi="Wingdings" w:hint="default"/>
      </w:rPr>
    </w:lvl>
    <w:lvl w:ilvl="6" w:tplc="EB942A32">
      <w:start w:val="1"/>
      <w:numFmt w:val="bullet"/>
      <w:lvlText w:val=""/>
      <w:lvlJc w:val="left"/>
      <w:pPr>
        <w:ind w:left="5040" w:hanging="360"/>
      </w:pPr>
      <w:rPr>
        <w:rFonts w:ascii="Symbol" w:hAnsi="Symbol" w:hint="default"/>
      </w:rPr>
    </w:lvl>
    <w:lvl w:ilvl="7" w:tplc="463832AC">
      <w:start w:val="1"/>
      <w:numFmt w:val="bullet"/>
      <w:lvlText w:val="o"/>
      <w:lvlJc w:val="left"/>
      <w:pPr>
        <w:ind w:left="5760" w:hanging="360"/>
      </w:pPr>
      <w:rPr>
        <w:rFonts w:ascii="Courier New" w:hAnsi="Courier New" w:hint="default"/>
      </w:rPr>
    </w:lvl>
    <w:lvl w:ilvl="8" w:tplc="7932D932">
      <w:start w:val="1"/>
      <w:numFmt w:val="bullet"/>
      <w:lvlText w:val=""/>
      <w:lvlJc w:val="left"/>
      <w:pPr>
        <w:ind w:left="6480" w:hanging="360"/>
      </w:pPr>
      <w:rPr>
        <w:rFonts w:ascii="Wingdings" w:hAnsi="Wingdings" w:hint="default"/>
      </w:rPr>
    </w:lvl>
  </w:abstractNum>
  <w:abstractNum w:abstractNumId="17" w15:restartNumberingAfterBreak="0">
    <w:nsid w:val="467370A5"/>
    <w:multiLevelType w:val="multilevel"/>
    <w:tmpl w:val="74C0581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48B92C1D"/>
    <w:multiLevelType w:val="multilevel"/>
    <w:tmpl w:val="5002D256"/>
    <w:lvl w:ilvl="0">
      <w:start w:val="1"/>
      <w:numFmt w:val="decimal"/>
      <w:pStyle w:val="Heading1"/>
      <w:lvlText w:val="%1."/>
      <w:lvlJc w:val="left"/>
      <w:pPr>
        <w:ind w:left="432" w:hanging="432"/>
      </w:pPr>
      <w:rPr>
        <w:rFonts w:ascii="Arial" w:eastAsia="Times New Roman"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none"/>
      <w:lvlRestart w:val="0"/>
      <w:pStyle w:val="Heading9"/>
      <w:lvlText w:val=""/>
      <w:lvlJc w:val="left"/>
      <w:pPr>
        <w:ind w:left="0" w:firstLine="0"/>
      </w:pPr>
      <w:rPr>
        <w:rFonts w:hint="default"/>
      </w:rPr>
    </w:lvl>
  </w:abstractNum>
  <w:abstractNum w:abstractNumId="19" w15:restartNumberingAfterBreak="0">
    <w:nsid w:val="48DC526E"/>
    <w:multiLevelType w:val="hybridMultilevel"/>
    <w:tmpl w:val="FFFFFFFF"/>
    <w:lvl w:ilvl="0" w:tplc="2C643D76">
      <w:start w:val="1"/>
      <w:numFmt w:val="bullet"/>
      <w:lvlText w:val=""/>
      <w:lvlJc w:val="left"/>
      <w:pPr>
        <w:ind w:left="720" w:hanging="360"/>
      </w:pPr>
      <w:rPr>
        <w:rFonts w:ascii="Symbol" w:hAnsi="Symbol" w:hint="default"/>
      </w:rPr>
    </w:lvl>
    <w:lvl w:ilvl="1" w:tplc="51AE1818">
      <w:start w:val="1"/>
      <w:numFmt w:val="bullet"/>
      <w:lvlText w:val="o"/>
      <w:lvlJc w:val="left"/>
      <w:pPr>
        <w:ind w:left="1440" w:hanging="360"/>
      </w:pPr>
      <w:rPr>
        <w:rFonts w:ascii="Courier New" w:hAnsi="Courier New" w:hint="default"/>
      </w:rPr>
    </w:lvl>
    <w:lvl w:ilvl="2" w:tplc="C7023646">
      <w:start w:val="1"/>
      <w:numFmt w:val="bullet"/>
      <w:lvlText w:val=""/>
      <w:lvlJc w:val="left"/>
      <w:pPr>
        <w:ind w:left="2160" w:hanging="360"/>
      </w:pPr>
      <w:rPr>
        <w:rFonts w:ascii="Wingdings" w:hAnsi="Wingdings" w:hint="default"/>
      </w:rPr>
    </w:lvl>
    <w:lvl w:ilvl="3" w:tplc="93906E7A">
      <w:start w:val="1"/>
      <w:numFmt w:val="bullet"/>
      <w:lvlText w:val=""/>
      <w:lvlJc w:val="left"/>
      <w:pPr>
        <w:ind w:left="2880" w:hanging="360"/>
      </w:pPr>
      <w:rPr>
        <w:rFonts w:ascii="Symbol" w:hAnsi="Symbol" w:hint="default"/>
      </w:rPr>
    </w:lvl>
    <w:lvl w:ilvl="4" w:tplc="D472B508">
      <w:start w:val="1"/>
      <w:numFmt w:val="bullet"/>
      <w:lvlText w:val="o"/>
      <w:lvlJc w:val="left"/>
      <w:pPr>
        <w:ind w:left="3600" w:hanging="360"/>
      </w:pPr>
      <w:rPr>
        <w:rFonts w:ascii="Courier New" w:hAnsi="Courier New" w:hint="default"/>
      </w:rPr>
    </w:lvl>
    <w:lvl w:ilvl="5" w:tplc="76647508">
      <w:start w:val="1"/>
      <w:numFmt w:val="bullet"/>
      <w:lvlText w:val=""/>
      <w:lvlJc w:val="left"/>
      <w:pPr>
        <w:ind w:left="4320" w:hanging="360"/>
      </w:pPr>
      <w:rPr>
        <w:rFonts w:ascii="Wingdings" w:hAnsi="Wingdings" w:hint="default"/>
      </w:rPr>
    </w:lvl>
    <w:lvl w:ilvl="6" w:tplc="3078F8D8">
      <w:start w:val="1"/>
      <w:numFmt w:val="bullet"/>
      <w:lvlText w:val=""/>
      <w:lvlJc w:val="left"/>
      <w:pPr>
        <w:ind w:left="5040" w:hanging="360"/>
      </w:pPr>
      <w:rPr>
        <w:rFonts w:ascii="Symbol" w:hAnsi="Symbol" w:hint="default"/>
      </w:rPr>
    </w:lvl>
    <w:lvl w:ilvl="7" w:tplc="0E6EE954">
      <w:start w:val="1"/>
      <w:numFmt w:val="bullet"/>
      <w:lvlText w:val="o"/>
      <w:lvlJc w:val="left"/>
      <w:pPr>
        <w:ind w:left="5760" w:hanging="360"/>
      </w:pPr>
      <w:rPr>
        <w:rFonts w:ascii="Courier New" w:hAnsi="Courier New" w:hint="default"/>
      </w:rPr>
    </w:lvl>
    <w:lvl w:ilvl="8" w:tplc="CB9486AC">
      <w:start w:val="1"/>
      <w:numFmt w:val="bullet"/>
      <w:lvlText w:val=""/>
      <w:lvlJc w:val="left"/>
      <w:pPr>
        <w:ind w:left="6480" w:hanging="360"/>
      </w:pPr>
      <w:rPr>
        <w:rFonts w:ascii="Wingdings" w:hAnsi="Wingdings" w:hint="default"/>
      </w:rPr>
    </w:lvl>
  </w:abstractNum>
  <w:abstractNum w:abstractNumId="20" w15:restartNumberingAfterBreak="0">
    <w:nsid w:val="492141B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D3196E7"/>
    <w:multiLevelType w:val="hybridMultilevel"/>
    <w:tmpl w:val="FFFFFFFF"/>
    <w:lvl w:ilvl="0" w:tplc="81D40C24">
      <w:start w:val="1"/>
      <w:numFmt w:val="bullet"/>
      <w:lvlText w:val=""/>
      <w:lvlJc w:val="left"/>
      <w:pPr>
        <w:ind w:left="720" w:hanging="360"/>
      </w:pPr>
      <w:rPr>
        <w:rFonts w:ascii="Symbol" w:hAnsi="Symbol" w:hint="default"/>
      </w:rPr>
    </w:lvl>
    <w:lvl w:ilvl="1" w:tplc="3E5017E4">
      <w:start w:val="1"/>
      <w:numFmt w:val="bullet"/>
      <w:lvlText w:val="o"/>
      <w:lvlJc w:val="left"/>
      <w:pPr>
        <w:ind w:left="1440" w:hanging="360"/>
      </w:pPr>
      <w:rPr>
        <w:rFonts w:ascii="Courier New" w:hAnsi="Courier New" w:hint="default"/>
      </w:rPr>
    </w:lvl>
    <w:lvl w:ilvl="2" w:tplc="0C101DA8">
      <w:start w:val="1"/>
      <w:numFmt w:val="bullet"/>
      <w:lvlText w:val=""/>
      <w:lvlJc w:val="left"/>
      <w:pPr>
        <w:ind w:left="2160" w:hanging="360"/>
      </w:pPr>
      <w:rPr>
        <w:rFonts w:ascii="Wingdings" w:hAnsi="Wingdings" w:hint="default"/>
      </w:rPr>
    </w:lvl>
    <w:lvl w:ilvl="3" w:tplc="242024AE">
      <w:start w:val="1"/>
      <w:numFmt w:val="bullet"/>
      <w:lvlText w:val=""/>
      <w:lvlJc w:val="left"/>
      <w:pPr>
        <w:ind w:left="2880" w:hanging="360"/>
      </w:pPr>
      <w:rPr>
        <w:rFonts w:ascii="Symbol" w:hAnsi="Symbol" w:hint="default"/>
      </w:rPr>
    </w:lvl>
    <w:lvl w:ilvl="4" w:tplc="75B41AAC">
      <w:start w:val="1"/>
      <w:numFmt w:val="bullet"/>
      <w:lvlText w:val="o"/>
      <w:lvlJc w:val="left"/>
      <w:pPr>
        <w:ind w:left="3600" w:hanging="360"/>
      </w:pPr>
      <w:rPr>
        <w:rFonts w:ascii="Courier New" w:hAnsi="Courier New" w:hint="default"/>
      </w:rPr>
    </w:lvl>
    <w:lvl w:ilvl="5" w:tplc="A1BE7F56">
      <w:start w:val="1"/>
      <w:numFmt w:val="bullet"/>
      <w:lvlText w:val=""/>
      <w:lvlJc w:val="left"/>
      <w:pPr>
        <w:ind w:left="4320" w:hanging="360"/>
      </w:pPr>
      <w:rPr>
        <w:rFonts w:ascii="Wingdings" w:hAnsi="Wingdings" w:hint="default"/>
      </w:rPr>
    </w:lvl>
    <w:lvl w:ilvl="6" w:tplc="7004DF64">
      <w:start w:val="1"/>
      <w:numFmt w:val="bullet"/>
      <w:lvlText w:val=""/>
      <w:lvlJc w:val="left"/>
      <w:pPr>
        <w:ind w:left="5040" w:hanging="360"/>
      </w:pPr>
      <w:rPr>
        <w:rFonts w:ascii="Symbol" w:hAnsi="Symbol" w:hint="default"/>
      </w:rPr>
    </w:lvl>
    <w:lvl w:ilvl="7" w:tplc="9352276C">
      <w:start w:val="1"/>
      <w:numFmt w:val="bullet"/>
      <w:lvlText w:val="o"/>
      <w:lvlJc w:val="left"/>
      <w:pPr>
        <w:ind w:left="5760" w:hanging="360"/>
      </w:pPr>
      <w:rPr>
        <w:rFonts w:ascii="Courier New" w:hAnsi="Courier New" w:hint="default"/>
      </w:rPr>
    </w:lvl>
    <w:lvl w:ilvl="8" w:tplc="AF00121C">
      <w:start w:val="1"/>
      <w:numFmt w:val="bullet"/>
      <w:lvlText w:val=""/>
      <w:lvlJc w:val="left"/>
      <w:pPr>
        <w:ind w:left="6480" w:hanging="360"/>
      </w:pPr>
      <w:rPr>
        <w:rFonts w:ascii="Wingdings" w:hAnsi="Wingdings" w:hint="default"/>
      </w:rPr>
    </w:lvl>
  </w:abstractNum>
  <w:abstractNum w:abstractNumId="22" w15:restartNumberingAfterBreak="0">
    <w:nsid w:val="4DD2288E"/>
    <w:multiLevelType w:val="multilevel"/>
    <w:tmpl w:val="19D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163D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9554FB1"/>
    <w:multiLevelType w:val="hybridMultilevel"/>
    <w:tmpl w:val="FFFFFFFF"/>
    <w:lvl w:ilvl="0" w:tplc="9E4AF1E2">
      <w:start w:val="1"/>
      <w:numFmt w:val="bullet"/>
      <w:lvlText w:val=""/>
      <w:lvlJc w:val="left"/>
      <w:pPr>
        <w:ind w:left="720" w:hanging="360"/>
      </w:pPr>
      <w:rPr>
        <w:rFonts w:ascii="Symbol" w:hAnsi="Symbol" w:hint="default"/>
      </w:rPr>
    </w:lvl>
    <w:lvl w:ilvl="1" w:tplc="1E66B654">
      <w:start w:val="1"/>
      <w:numFmt w:val="bullet"/>
      <w:lvlText w:val="o"/>
      <w:lvlJc w:val="left"/>
      <w:pPr>
        <w:ind w:left="1440" w:hanging="360"/>
      </w:pPr>
      <w:rPr>
        <w:rFonts w:ascii="Courier New" w:hAnsi="Courier New" w:hint="default"/>
      </w:rPr>
    </w:lvl>
    <w:lvl w:ilvl="2" w:tplc="645A42DE">
      <w:start w:val="1"/>
      <w:numFmt w:val="bullet"/>
      <w:lvlText w:val=""/>
      <w:lvlJc w:val="left"/>
      <w:pPr>
        <w:ind w:left="2160" w:hanging="360"/>
      </w:pPr>
      <w:rPr>
        <w:rFonts w:ascii="Wingdings" w:hAnsi="Wingdings" w:hint="default"/>
      </w:rPr>
    </w:lvl>
    <w:lvl w:ilvl="3" w:tplc="958A7442">
      <w:start w:val="1"/>
      <w:numFmt w:val="bullet"/>
      <w:lvlText w:val=""/>
      <w:lvlJc w:val="left"/>
      <w:pPr>
        <w:ind w:left="2880" w:hanging="360"/>
      </w:pPr>
      <w:rPr>
        <w:rFonts w:ascii="Symbol" w:hAnsi="Symbol" w:hint="default"/>
      </w:rPr>
    </w:lvl>
    <w:lvl w:ilvl="4" w:tplc="638200A8">
      <w:start w:val="1"/>
      <w:numFmt w:val="bullet"/>
      <w:lvlText w:val="o"/>
      <w:lvlJc w:val="left"/>
      <w:pPr>
        <w:ind w:left="3600" w:hanging="360"/>
      </w:pPr>
      <w:rPr>
        <w:rFonts w:ascii="Courier New" w:hAnsi="Courier New" w:hint="default"/>
      </w:rPr>
    </w:lvl>
    <w:lvl w:ilvl="5" w:tplc="8A0C684E">
      <w:start w:val="1"/>
      <w:numFmt w:val="bullet"/>
      <w:lvlText w:val=""/>
      <w:lvlJc w:val="left"/>
      <w:pPr>
        <w:ind w:left="4320" w:hanging="360"/>
      </w:pPr>
      <w:rPr>
        <w:rFonts w:ascii="Wingdings" w:hAnsi="Wingdings" w:hint="default"/>
      </w:rPr>
    </w:lvl>
    <w:lvl w:ilvl="6" w:tplc="EA30F234">
      <w:start w:val="1"/>
      <w:numFmt w:val="bullet"/>
      <w:lvlText w:val=""/>
      <w:lvlJc w:val="left"/>
      <w:pPr>
        <w:ind w:left="5040" w:hanging="360"/>
      </w:pPr>
      <w:rPr>
        <w:rFonts w:ascii="Symbol" w:hAnsi="Symbol" w:hint="default"/>
      </w:rPr>
    </w:lvl>
    <w:lvl w:ilvl="7" w:tplc="715899CA">
      <w:start w:val="1"/>
      <w:numFmt w:val="bullet"/>
      <w:lvlText w:val="o"/>
      <w:lvlJc w:val="left"/>
      <w:pPr>
        <w:ind w:left="5760" w:hanging="360"/>
      </w:pPr>
      <w:rPr>
        <w:rFonts w:ascii="Courier New" w:hAnsi="Courier New" w:hint="default"/>
      </w:rPr>
    </w:lvl>
    <w:lvl w:ilvl="8" w:tplc="6116E6BE">
      <w:start w:val="1"/>
      <w:numFmt w:val="bullet"/>
      <w:lvlText w:val=""/>
      <w:lvlJc w:val="left"/>
      <w:pPr>
        <w:ind w:left="6480" w:hanging="360"/>
      </w:pPr>
      <w:rPr>
        <w:rFonts w:ascii="Wingdings" w:hAnsi="Wingdings" w:hint="default"/>
      </w:rPr>
    </w:lvl>
  </w:abstractNum>
  <w:abstractNum w:abstractNumId="25" w15:restartNumberingAfterBreak="0">
    <w:nsid w:val="5AF4B205"/>
    <w:multiLevelType w:val="multilevel"/>
    <w:tmpl w:val="FFFFFFFF"/>
    <w:lvl w:ilvl="0">
      <w:start w:val="1"/>
      <w:numFmt w:val="decimal"/>
      <w:lvlText w:val="%1."/>
      <w:lvlJc w:val="left"/>
      <w:pPr>
        <w:ind w:left="720" w:hanging="360"/>
      </w:pPr>
    </w:lvl>
    <w:lvl w:ilvl="1">
      <w:start w:val="2"/>
      <w:numFmt w:val="decimal"/>
      <w:lvlText w:val="%1.%2"/>
      <w:lvlJc w:val="left"/>
      <w:pPr>
        <w:ind w:left="576" w:hanging="576"/>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B6FC9BD"/>
    <w:multiLevelType w:val="hybridMultilevel"/>
    <w:tmpl w:val="FFFFFFFF"/>
    <w:lvl w:ilvl="0" w:tplc="120A6E7E">
      <w:start w:val="1"/>
      <w:numFmt w:val="bullet"/>
      <w:lvlText w:val="-"/>
      <w:lvlJc w:val="left"/>
      <w:pPr>
        <w:ind w:left="1080" w:hanging="360"/>
      </w:pPr>
      <w:rPr>
        <w:rFonts w:ascii="Aptos" w:hAnsi="Aptos" w:hint="default"/>
      </w:rPr>
    </w:lvl>
    <w:lvl w:ilvl="1" w:tplc="7898F59A">
      <w:start w:val="1"/>
      <w:numFmt w:val="bullet"/>
      <w:lvlText w:val="o"/>
      <w:lvlJc w:val="left"/>
      <w:pPr>
        <w:ind w:left="1800" w:hanging="360"/>
      </w:pPr>
      <w:rPr>
        <w:rFonts w:ascii="Courier New" w:hAnsi="Courier New" w:hint="default"/>
      </w:rPr>
    </w:lvl>
    <w:lvl w:ilvl="2" w:tplc="C5DAE9E4">
      <w:start w:val="1"/>
      <w:numFmt w:val="bullet"/>
      <w:lvlText w:val=""/>
      <w:lvlJc w:val="left"/>
      <w:pPr>
        <w:ind w:left="2520" w:hanging="360"/>
      </w:pPr>
      <w:rPr>
        <w:rFonts w:ascii="Wingdings" w:hAnsi="Wingdings" w:hint="default"/>
      </w:rPr>
    </w:lvl>
    <w:lvl w:ilvl="3" w:tplc="52D40612">
      <w:start w:val="1"/>
      <w:numFmt w:val="bullet"/>
      <w:lvlText w:val=""/>
      <w:lvlJc w:val="left"/>
      <w:pPr>
        <w:ind w:left="3240" w:hanging="360"/>
      </w:pPr>
      <w:rPr>
        <w:rFonts w:ascii="Symbol" w:hAnsi="Symbol" w:hint="default"/>
      </w:rPr>
    </w:lvl>
    <w:lvl w:ilvl="4" w:tplc="2E10AAF8">
      <w:start w:val="1"/>
      <w:numFmt w:val="bullet"/>
      <w:lvlText w:val="o"/>
      <w:lvlJc w:val="left"/>
      <w:pPr>
        <w:ind w:left="3960" w:hanging="360"/>
      </w:pPr>
      <w:rPr>
        <w:rFonts w:ascii="Courier New" w:hAnsi="Courier New" w:hint="default"/>
      </w:rPr>
    </w:lvl>
    <w:lvl w:ilvl="5" w:tplc="57F0F816">
      <w:start w:val="1"/>
      <w:numFmt w:val="bullet"/>
      <w:lvlText w:val=""/>
      <w:lvlJc w:val="left"/>
      <w:pPr>
        <w:ind w:left="4680" w:hanging="360"/>
      </w:pPr>
      <w:rPr>
        <w:rFonts w:ascii="Wingdings" w:hAnsi="Wingdings" w:hint="default"/>
      </w:rPr>
    </w:lvl>
    <w:lvl w:ilvl="6" w:tplc="06B6B61C">
      <w:start w:val="1"/>
      <w:numFmt w:val="bullet"/>
      <w:lvlText w:val=""/>
      <w:lvlJc w:val="left"/>
      <w:pPr>
        <w:ind w:left="5400" w:hanging="360"/>
      </w:pPr>
      <w:rPr>
        <w:rFonts w:ascii="Symbol" w:hAnsi="Symbol" w:hint="default"/>
      </w:rPr>
    </w:lvl>
    <w:lvl w:ilvl="7" w:tplc="FFB0928A">
      <w:start w:val="1"/>
      <w:numFmt w:val="bullet"/>
      <w:lvlText w:val="o"/>
      <w:lvlJc w:val="left"/>
      <w:pPr>
        <w:ind w:left="6120" w:hanging="360"/>
      </w:pPr>
      <w:rPr>
        <w:rFonts w:ascii="Courier New" w:hAnsi="Courier New" w:hint="default"/>
      </w:rPr>
    </w:lvl>
    <w:lvl w:ilvl="8" w:tplc="2A2C2438">
      <w:start w:val="1"/>
      <w:numFmt w:val="bullet"/>
      <w:lvlText w:val=""/>
      <w:lvlJc w:val="left"/>
      <w:pPr>
        <w:ind w:left="6840" w:hanging="360"/>
      </w:pPr>
      <w:rPr>
        <w:rFonts w:ascii="Wingdings" w:hAnsi="Wingdings" w:hint="default"/>
      </w:rPr>
    </w:lvl>
  </w:abstractNum>
  <w:abstractNum w:abstractNumId="27" w15:restartNumberingAfterBreak="0">
    <w:nsid w:val="5BE64073"/>
    <w:multiLevelType w:val="multilevel"/>
    <w:tmpl w:val="7FB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363AA"/>
    <w:multiLevelType w:val="hybridMultilevel"/>
    <w:tmpl w:val="7BB67196"/>
    <w:lvl w:ilvl="0" w:tplc="041D0011">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9" w15:restartNumberingAfterBreak="0">
    <w:nsid w:val="65147F4C"/>
    <w:multiLevelType w:val="hybridMultilevel"/>
    <w:tmpl w:val="FFFFFFFF"/>
    <w:lvl w:ilvl="0" w:tplc="F238FEBE">
      <w:start w:val="1"/>
      <w:numFmt w:val="bullet"/>
      <w:lvlText w:val="-"/>
      <w:lvlJc w:val="left"/>
      <w:pPr>
        <w:ind w:left="720" w:hanging="360"/>
      </w:pPr>
      <w:rPr>
        <w:rFonts w:ascii="Aptos" w:hAnsi="Aptos" w:hint="default"/>
      </w:rPr>
    </w:lvl>
    <w:lvl w:ilvl="1" w:tplc="743239FE">
      <w:start w:val="1"/>
      <w:numFmt w:val="bullet"/>
      <w:lvlText w:val="o"/>
      <w:lvlJc w:val="left"/>
      <w:pPr>
        <w:ind w:left="1440" w:hanging="360"/>
      </w:pPr>
      <w:rPr>
        <w:rFonts w:ascii="Courier New" w:hAnsi="Courier New" w:hint="default"/>
      </w:rPr>
    </w:lvl>
    <w:lvl w:ilvl="2" w:tplc="3CA628EA">
      <w:start w:val="1"/>
      <w:numFmt w:val="bullet"/>
      <w:lvlText w:val=""/>
      <w:lvlJc w:val="left"/>
      <w:pPr>
        <w:ind w:left="2160" w:hanging="360"/>
      </w:pPr>
      <w:rPr>
        <w:rFonts w:ascii="Wingdings" w:hAnsi="Wingdings" w:hint="default"/>
      </w:rPr>
    </w:lvl>
    <w:lvl w:ilvl="3" w:tplc="DF485AD0">
      <w:start w:val="1"/>
      <w:numFmt w:val="bullet"/>
      <w:lvlText w:val=""/>
      <w:lvlJc w:val="left"/>
      <w:pPr>
        <w:ind w:left="2880" w:hanging="360"/>
      </w:pPr>
      <w:rPr>
        <w:rFonts w:ascii="Symbol" w:hAnsi="Symbol" w:hint="default"/>
      </w:rPr>
    </w:lvl>
    <w:lvl w:ilvl="4" w:tplc="36CC808A">
      <w:start w:val="1"/>
      <w:numFmt w:val="bullet"/>
      <w:lvlText w:val="o"/>
      <w:lvlJc w:val="left"/>
      <w:pPr>
        <w:ind w:left="3600" w:hanging="360"/>
      </w:pPr>
      <w:rPr>
        <w:rFonts w:ascii="Courier New" w:hAnsi="Courier New" w:hint="default"/>
      </w:rPr>
    </w:lvl>
    <w:lvl w:ilvl="5" w:tplc="D4F8CB92">
      <w:start w:val="1"/>
      <w:numFmt w:val="bullet"/>
      <w:lvlText w:val=""/>
      <w:lvlJc w:val="left"/>
      <w:pPr>
        <w:ind w:left="4320" w:hanging="360"/>
      </w:pPr>
      <w:rPr>
        <w:rFonts w:ascii="Wingdings" w:hAnsi="Wingdings" w:hint="default"/>
      </w:rPr>
    </w:lvl>
    <w:lvl w:ilvl="6" w:tplc="304663FC">
      <w:start w:val="1"/>
      <w:numFmt w:val="bullet"/>
      <w:lvlText w:val=""/>
      <w:lvlJc w:val="left"/>
      <w:pPr>
        <w:ind w:left="5040" w:hanging="360"/>
      </w:pPr>
      <w:rPr>
        <w:rFonts w:ascii="Symbol" w:hAnsi="Symbol" w:hint="default"/>
      </w:rPr>
    </w:lvl>
    <w:lvl w:ilvl="7" w:tplc="456A5924">
      <w:start w:val="1"/>
      <w:numFmt w:val="bullet"/>
      <w:lvlText w:val="o"/>
      <w:lvlJc w:val="left"/>
      <w:pPr>
        <w:ind w:left="5760" w:hanging="360"/>
      </w:pPr>
      <w:rPr>
        <w:rFonts w:ascii="Courier New" w:hAnsi="Courier New" w:hint="default"/>
      </w:rPr>
    </w:lvl>
    <w:lvl w:ilvl="8" w:tplc="3C7602C6">
      <w:start w:val="1"/>
      <w:numFmt w:val="bullet"/>
      <w:lvlText w:val=""/>
      <w:lvlJc w:val="left"/>
      <w:pPr>
        <w:ind w:left="6480" w:hanging="360"/>
      </w:pPr>
      <w:rPr>
        <w:rFonts w:ascii="Wingdings" w:hAnsi="Wingdings" w:hint="default"/>
      </w:rPr>
    </w:lvl>
  </w:abstractNum>
  <w:abstractNum w:abstractNumId="30" w15:restartNumberingAfterBreak="0">
    <w:nsid w:val="6E336DBC"/>
    <w:multiLevelType w:val="hybridMultilevel"/>
    <w:tmpl w:val="278203F4"/>
    <w:lvl w:ilvl="0" w:tplc="0F7A3EEA">
      <w:start w:val="1"/>
      <w:numFmt w:val="bullet"/>
      <w:pStyle w:val="bulletednormal"/>
      <w:lvlText w:val="-"/>
      <w:lvlJc w:val="left"/>
      <w:pPr>
        <w:tabs>
          <w:tab w:val="num" w:pos="720"/>
        </w:tabs>
        <w:ind w:left="720" w:hanging="360"/>
      </w:pPr>
      <w:rPr>
        <w:rFonts w:ascii="Times New Roman" w:hAnsi="Times New Roman" w:cs="Times New Roman" w:hint="default"/>
      </w:rPr>
    </w:lvl>
    <w:lvl w:ilvl="1" w:tplc="F5902F8C">
      <w:start w:val="1"/>
      <w:numFmt w:val="bullet"/>
      <w:lvlText w:val="o"/>
      <w:lvlJc w:val="left"/>
      <w:pPr>
        <w:tabs>
          <w:tab w:val="num" w:pos="1440"/>
        </w:tabs>
        <w:ind w:left="1440" w:hanging="360"/>
      </w:pPr>
      <w:rPr>
        <w:rFonts w:ascii="Courier New" w:hAnsi="Courier New" w:cs="Courier New" w:hint="default"/>
      </w:rPr>
    </w:lvl>
    <w:lvl w:ilvl="2" w:tplc="6CBCF3D8" w:tentative="1">
      <w:start w:val="1"/>
      <w:numFmt w:val="bullet"/>
      <w:lvlText w:val=""/>
      <w:lvlJc w:val="left"/>
      <w:pPr>
        <w:tabs>
          <w:tab w:val="num" w:pos="2160"/>
        </w:tabs>
        <w:ind w:left="2160" w:hanging="360"/>
      </w:pPr>
      <w:rPr>
        <w:rFonts w:ascii="Wingdings" w:hAnsi="Wingdings" w:hint="default"/>
      </w:rPr>
    </w:lvl>
    <w:lvl w:ilvl="3" w:tplc="5F9A1E22" w:tentative="1">
      <w:start w:val="1"/>
      <w:numFmt w:val="bullet"/>
      <w:lvlText w:val=""/>
      <w:lvlJc w:val="left"/>
      <w:pPr>
        <w:tabs>
          <w:tab w:val="num" w:pos="2880"/>
        </w:tabs>
        <w:ind w:left="2880" w:hanging="360"/>
      </w:pPr>
      <w:rPr>
        <w:rFonts w:ascii="Symbol" w:hAnsi="Symbol" w:hint="default"/>
      </w:rPr>
    </w:lvl>
    <w:lvl w:ilvl="4" w:tplc="4532E27A" w:tentative="1">
      <w:start w:val="1"/>
      <w:numFmt w:val="bullet"/>
      <w:lvlText w:val="o"/>
      <w:lvlJc w:val="left"/>
      <w:pPr>
        <w:tabs>
          <w:tab w:val="num" w:pos="3600"/>
        </w:tabs>
        <w:ind w:left="3600" w:hanging="360"/>
      </w:pPr>
      <w:rPr>
        <w:rFonts w:ascii="Courier New" w:hAnsi="Courier New" w:cs="Courier New" w:hint="default"/>
      </w:rPr>
    </w:lvl>
    <w:lvl w:ilvl="5" w:tplc="E6E0BD26" w:tentative="1">
      <w:start w:val="1"/>
      <w:numFmt w:val="bullet"/>
      <w:lvlText w:val=""/>
      <w:lvlJc w:val="left"/>
      <w:pPr>
        <w:tabs>
          <w:tab w:val="num" w:pos="4320"/>
        </w:tabs>
        <w:ind w:left="4320" w:hanging="360"/>
      </w:pPr>
      <w:rPr>
        <w:rFonts w:ascii="Wingdings" w:hAnsi="Wingdings" w:hint="default"/>
      </w:rPr>
    </w:lvl>
    <w:lvl w:ilvl="6" w:tplc="00F65754" w:tentative="1">
      <w:start w:val="1"/>
      <w:numFmt w:val="bullet"/>
      <w:lvlText w:val=""/>
      <w:lvlJc w:val="left"/>
      <w:pPr>
        <w:tabs>
          <w:tab w:val="num" w:pos="5040"/>
        </w:tabs>
        <w:ind w:left="5040" w:hanging="360"/>
      </w:pPr>
      <w:rPr>
        <w:rFonts w:ascii="Symbol" w:hAnsi="Symbol" w:hint="default"/>
      </w:rPr>
    </w:lvl>
    <w:lvl w:ilvl="7" w:tplc="8530F800" w:tentative="1">
      <w:start w:val="1"/>
      <w:numFmt w:val="bullet"/>
      <w:lvlText w:val="o"/>
      <w:lvlJc w:val="left"/>
      <w:pPr>
        <w:tabs>
          <w:tab w:val="num" w:pos="5760"/>
        </w:tabs>
        <w:ind w:left="5760" w:hanging="360"/>
      </w:pPr>
      <w:rPr>
        <w:rFonts w:ascii="Courier New" w:hAnsi="Courier New" w:cs="Courier New" w:hint="default"/>
      </w:rPr>
    </w:lvl>
    <w:lvl w:ilvl="8" w:tplc="B4BC11B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A1235C"/>
    <w:multiLevelType w:val="multilevel"/>
    <w:tmpl w:val="D3A84C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2" w15:restartNumberingAfterBreak="0">
    <w:nsid w:val="78B4661D"/>
    <w:multiLevelType w:val="hybridMultilevel"/>
    <w:tmpl w:val="FFFFFFFF"/>
    <w:lvl w:ilvl="0" w:tplc="D8364CB6">
      <w:start w:val="1"/>
      <w:numFmt w:val="bullet"/>
      <w:lvlText w:val="-"/>
      <w:lvlJc w:val="left"/>
      <w:pPr>
        <w:ind w:left="1080" w:hanging="360"/>
      </w:pPr>
      <w:rPr>
        <w:rFonts w:ascii="Aptos" w:hAnsi="Aptos" w:hint="default"/>
      </w:rPr>
    </w:lvl>
    <w:lvl w:ilvl="1" w:tplc="41FEFC5A">
      <w:start w:val="1"/>
      <w:numFmt w:val="bullet"/>
      <w:lvlText w:val="o"/>
      <w:lvlJc w:val="left"/>
      <w:pPr>
        <w:ind w:left="1800" w:hanging="360"/>
      </w:pPr>
      <w:rPr>
        <w:rFonts w:ascii="Courier New" w:hAnsi="Courier New" w:hint="default"/>
      </w:rPr>
    </w:lvl>
    <w:lvl w:ilvl="2" w:tplc="9752B9F8">
      <w:start w:val="1"/>
      <w:numFmt w:val="bullet"/>
      <w:lvlText w:val=""/>
      <w:lvlJc w:val="left"/>
      <w:pPr>
        <w:ind w:left="2520" w:hanging="360"/>
      </w:pPr>
      <w:rPr>
        <w:rFonts w:ascii="Wingdings" w:hAnsi="Wingdings" w:hint="default"/>
      </w:rPr>
    </w:lvl>
    <w:lvl w:ilvl="3" w:tplc="DFB4BE64">
      <w:start w:val="1"/>
      <w:numFmt w:val="bullet"/>
      <w:lvlText w:val=""/>
      <w:lvlJc w:val="left"/>
      <w:pPr>
        <w:ind w:left="3240" w:hanging="360"/>
      </w:pPr>
      <w:rPr>
        <w:rFonts w:ascii="Symbol" w:hAnsi="Symbol" w:hint="default"/>
      </w:rPr>
    </w:lvl>
    <w:lvl w:ilvl="4" w:tplc="AD4A9FAA">
      <w:start w:val="1"/>
      <w:numFmt w:val="bullet"/>
      <w:lvlText w:val="o"/>
      <w:lvlJc w:val="left"/>
      <w:pPr>
        <w:ind w:left="3960" w:hanging="360"/>
      </w:pPr>
      <w:rPr>
        <w:rFonts w:ascii="Courier New" w:hAnsi="Courier New" w:hint="default"/>
      </w:rPr>
    </w:lvl>
    <w:lvl w:ilvl="5" w:tplc="BACA4676">
      <w:start w:val="1"/>
      <w:numFmt w:val="bullet"/>
      <w:lvlText w:val=""/>
      <w:lvlJc w:val="left"/>
      <w:pPr>
        <w:ind w:left="4680" w:hanging="360"/>
      </w:pPr>
      <w:rPr>
        <w:rFonts w:ascii="Wingdings" w:hAnsi="Wingdings" w:hint="default"/>
      </w:rPr>
    </w:lvl>
    <w:lvl w:ilvl="6" w:tplc="6D389088">
      <w:start w:val="1"/>
      <w:numFmt w:val="bullet"/>
      <w:lvlText w:val=""/>
      <w:lvlJc w:val="left"/>
      <w:pPr>
        <w:ind w:left="5400" w:hanging="360"/>
      </w:pPr>
      <w:rPr>
        <w:rFonts w:ascii="Symbol" w:hAnsi="Symbol" w:hint="default"/>
      </w:rPr>
    </w:lvl>
    <w:lvl w:ilvl="7" w:tplc="419C7EB4">
      <w:start w:val="1"/>
      <w:numFmt w:val="bullet"/>
      <w:lvlText w:val="o"/>
      <w:lvlJc w:val="left"/>
      <w:pPr>
        <w:ind w:left="6120" w:hanging="360"/>
      </w:pPr>
      <w:rPr>
        <w:rFonts w:ascii="Courier New" w:hAnsi="Courier New" w:hint="default"/>
      </w:rPr>
    </w:lvl>
    <w:lvl w:ilvl="8" w:tplc="30D0022C">
      <w:start w:val="1"/>
      <w:numFmt w:val="bullet"/>
      <w:lvlText w:val=""/>
      <w:lvlJc w:val="left"/>
      <w:pPr>
        <w:ind w:left="6840" w:hanging="360"/>
      </w:pPr>
      <w:rPr>
        <w:rFonts w:ascii="Wingdings" w:hAnsi="Wingdings" w:hint="default"/>
      </w:rPr>
    </w:lvl>
  </w:abstractNum>
  <w:abstractNum w:abstractNumId="33" w15:restartNumberingAfterBreak="0">
    <w:nsid w:val="79D701B0"/>
    <w:multiLevelType w:val="multilevel"/>
    <w:tmpl w:val="F04C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C697A3"/>
    <w:multiLevelType w:val="hybridMultilevel"/>
    <w:tmpl w:val="FFFFFFFF"/>
    <w:lvl w:ilvl="0" w:tplc="1E24A774">
      <w:start w:val="1"/>
      <w:numFmt w:val="bullet"/>
      <w:lvlText w:val="-"/>
      <w:lvlJc w:val="left"/>
      <w:pPr>
        <w:ind w:left="1080" w:hanging="360"/>
      </w:pPr>
      <w:rPr>
        <w:rFonts w:ascii="Aptos" w:hAnsi="Aptos" w:hint="default"/>
      </w:rPr>
    </w:lvl>
    <w:lvl w:ilvl="1" w:tplc="BAE68450">
      <w:start w:val="1"/>
      <w:numFmt w:val="bullet"/>
      <w:lvlText w:val="o"/>
      <w:lvlJc w:val="left"/>
      <w:pPr>
        <w:ind w:left="1800" w:hanging="360"/>
      </w:pPr>
      <w:rPr>
        <w:rFonts w:ascii="Courier New" w:hAnsi="Courier New" w:hint="default"/>
      </w:rPr>
    </w:lvl>
    <w:lvl w:ilvl="2" w:tplc="983E23D0">
      <w:start w:val="1"/>
      <w:numFmt w:val="bullet"/>
      <w:lvlText w:val=""/>
      <w:lvlJc w:val="left"/>
      <w:pPr>
        <w:ind w:left="2520" w:hanging="360"/>
      </w:pPr>
      <w:rPr>
        <w:rFonts w:ascii="Wingdings" w:hAnsi="Wingdings" w:hint="default"/>
      </w:rPr>
    </w:lvl>
    <w:lvl w:ilvl="3" w:tplc="4A2CFA5E">
      <w:start w:val="1"/>
      <w:numFmt w:val="bullet"/>
      <w:lvlText w:val=""/>
      <w:lvlJc w:val="left"/>
      <w:pPr>
        <w:ind w:left="3240" w:hanging="360"/>
      </w:pPr>
      <w:rPr>
        <w:rFonts w:ascii="Symbol" w:hAnsi="Symbol" w:hint="default"/>
      </w:rPr>
    </w:lvl>
    <w:lvl w:ilvl="4" w:tplc="95E28476">
      <w:start w:val="1"/>
      <w:numFmt w:val="bullet"/>
      <w:lvlText w:val="o"/>
      <w:lvlJc w:val="left"/>
      <w:pPr>
        <w:ind w:left="3960" w:hanging="360"/>
      </w:pPr>
      <w:rPr>
        <w:rFonts w:ascii="Courier New" w:hAnsi="Courier New" w:hint="default"/>
      </w:rPr>
    </w:lvl>
    <w:lvl w:ilvl="5" w:tplc="0BE6E5C6">
      <w:start w:val="1"/>
      <w:numFmt w:val="bullet"/>
      <w:lvlText w:val=""/>
      <w:lvlJc w:val="left"/>
      <w:pPr>
        <w:ind w:left="4680" w:hanging="360"/>
      </w:pPr>
      <w:rPr>
        <w:rFonts w:ascii="Wingdings" w:hAnsi="Wingdings" w:hint="default"/>
      </w:rPr>
    </w:lvl>
    <w:lvl w:ilvl="6" w:tplc="94A29CAC">
      <w:start w:val="1"/>
      <w:numFmt w:val="bullet"/>
      <w:lvlText w:val=""/>
      <w:lvlJc w:val="left"/>
      <w:pPr>
        <w:ind w:left="5400" w:hanging="360"/>
      </w:pPr>
      <w:rPr>
        <w:rFonts w:ascii="Symbol" w:hAnsi="Symbol" w:hint="default"/>
      </w:rPr>
    </w:lvl>
    <w:lvl w:ilvl="7" w:tplc="ECB81654">
      <w:start w:val="1"/>
      <w:numFmt w:val="bullet"/>
      <w:lvlText w:val="o"/>
      <w:lvlJc w:val="left"/>
      <w:pPr>
        <w:ind w:left="6120" w:hanging="360"/>
      </w:pPr>
      <w:rPr>
        <w:rFonts w:ascii="Courier New" w:hAnsi="Courier New" w:hint="default"/>
      </w:rPr>
    </w:lvl>
    <w:lvl w:ilvl="8" w:tplc="F5BE1764">
      <w:start w:val="1"/>
      <w:numFmt w:val="bullet"/>
      <w:lvlText w:val=""/>
      <w:lvlJc w:val="left"/>
      <w:pPr>
        <w:ind w:left="6840" w:hanging="360"/>
      </w:pPr>
      <w:rPr>
        <w:rFonts w:ascii="Wingdings" w:hAnsi="Wingdings" w:hint="default"/>
      </w:rPr>
    </w:lvl>
  </w:abstractNum>
  <w:abstractNum w:abstractNumId="35" w15:restartNumberingAfterBreak="0">
    <w:nsid w:val="7DA8650F"/>
    <w:multiLevelType w:val="hybridMultilevel"/>
    <w:tmpl w:val="211CAB14"/>
    <w:lvl w:ilvl="0" w:tplc="64465BCA">
      <w:numFmt w:val="bullet"/>
      <w:lvlText w:val="-"/>
      <w:lvlJc w:val="left"/>
      <w:pPr>
        <w:tabs>
          <w:tab w:val="num" w:pos="720"/>
        </w:tabs>
        <w:ind w:left="720" w:hanging="360"/>
      </w:pPr>
      <w:rPr>
        <w:rFonts w:ascii="Times New Roman" w:eastAsia="Times New Roman" w:hAnsi="Times New Roman" w:cs="Times New Roman" w:hint="default"/>
      </w:rPr>
    </w:lvl>
    <w:lvl w:ilvl="1" w:tplc="B75250CA">
      <w:start w:val="1"/>
      <w:numFmt w:val="bullet"/>
      <w:lvlText w:val="o"/>
      <w:lvlJc w:val="left"/>
      <w:pPr>
        <w:tabs>
          <w:tab w:val="num" w:pos="1440"/>
        </w:tabs>
        <w:ind w:left="1440" w:hanging="360"/>
      </w:pPr>
      <w:rPr>
        <w:rFonts w:ascii="Courier New" w:hAnsi="Courier New" w:cs="Courier New" w:hint="default"/>
      </w:rPr>
    </w:lvl>
    <w:lvl w:ilvl="2" w:tplc="C0AC1A66" w:tentative="1">
      <w:start w:val="1"/>
      <w:numFmt w:val="bullet"/>
      <w:lvlText w:val=""/>
      <w:lvlJc w:val="left"/>
      <w:pPr>
        <w:tabs>
          <w:tab w:val="num" w:pos="2160"/>
        </w:tabs>
        <w:ind w:left="2160" w:hanging="360"/>
      </w:pPr>
      <w:rPr>
        <w:rFonts w:ascii="Wingdings" w:hAnsi="Wingdings" w:hint="default"/>
      </w:rPr>
    </w:lvl>
    <w:lvl w:ilvl="3" w:tplc="FEAEFD26" w:tentative="1">
      <w:start w:val="1"/>
      <w:numFmt w:val="bullet"/>
      <w:lvlText w:val=""/>
      <w:lvlJc w:val="left"/>
      <w:pPr>
        <w:tabs>
          <w:tab w:val="num" w:pos="2880"/>
        </w:tabs>
        <w:ind w:left="2880" w:hanging="360"/>
      </w:pPr>
      <w:rPr>
        <w:rFonts w:ascii="Symbol" w:hAnsi="Symbol" w:hint="default"/>
      </w:rPr>
    </w:lvl>
    <w:lvl w:ilvl="4" w:tplc="3FB0C408" w:tentative="1">
      <w:start w:val="1"/>
      <w:numFmt w:val="bullet"/>
      <w:lvlText w:val="o"/>
      <w:lvlJc w:val="left"/>
      <w:pPr>
        <w:tabs>
          <w:tab w:val="num" w:pos="3600"/>
        </w:tabs>
        <w:ind w:left="3600" w:hanging="360"/>
      </w:pPr>
      <w:rPr>
        <w:rFonts w:ascii="Courier New" w:hAnsi="Courier New" w:cs="Courier New" w:hint="default"/>
      </w:rPr>
    </w:lvl>
    <w:lvl w:ilvl="5" w:tplc="EE84D020" w:tentative="1">
      <w:start w:val="1"/>
      <w:numFmt w:val="bullet"/>
      <w:lvlText w:val=""/>
      <w:lvlJc w:val="left"/>
      <w:pPr>
        <w:tabs>
          <w:tab w:val="num" w:pos="4320"/>
        </w:tabs>
        <w:ind w:left="4320" w:hanging="360"/>
      </w:pPr>
      <w:rPr>
        <w:rFonts w:ascii="Wingdings" w:hAnsi="Wingdings" w:hint="default"/>
      </w:rPr>
    </w:lvl>
    <w:lvl w:ilvl="6" w:tplc="E6AE6506" w:tentative="1">
      <w:start w:val="1"/>
      <w:numFmt w:val="bullet"/>
      <w:lvlText w:val=""/>
      <w:lvlJc w:val="left"/>
      <w:pPr>
        <w:tabs>
          <w:tab w:val="num" w:pos="5040"/>
        </w:tabs>
        <w:ind w:left="5040" w:hanging="360"/>
      </w:pPr>
      <w:rPr>
        <w:rFonts w:ascii="Symbol" w:hAnsi="Symbol" w:hint="default"/>
      </w:rPr>
    </w:lvl>
    <w:lvl w:ilvl="7" w:tplc="EFF2A3A0" w:tentative="1">
      <w:start w:val="1"/>
      <w:numFmt w:val="bullet"/>
      <w:lvlText w:val="o"/>
      <w:lvlJc w:val="left"/>
      <w:pPr>
        <w:tabs>
          <w:tab w:val="num" w:pos="5760"/>
        </w:tabs>
        <w:ind w:left="5760" w:hanging="360"/>
      </w:pPr>
      <w:rPr>
        <w:rFonts w:ascii="Courier New" w:hAnsi="Courier New" w:cs="Courier New" w:hint="default"/>
      </w:rPr>
    </w:lvl>
    <w:lvl w:ilvl="8" w:tplc="9AE001BC"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EE7667"/>
    <w:multiLevelType w:val="hybridMultilevel"/>
    <w:tmpl w:val="6164D0EE"/>
    <w:lvl w:ilvl="0" w:tplc="7838607C">
      <w:start w:val="1"/>
      <w:numFmt w:val="bullet"/>
      <w:lvlText w:val=""/>
      <w:lvlJc w:val="left"/>
      <w:pPr>
        <w:tabs>
          <w:tab w:val="num" w:pos="720"/>
        </w:tabs>
        <w:ind w:left="720" w:hanging="360"/>
      </w:pPr>
      <w:rPr>
        <w:rFonts w:ascii="Symbol" w:hAnsi="Symbol" w:hint="default"/>
      </w:rPr>
    </w:lvl>
    <w:lvl w:ilvl="1" w:tplc="E700AF18" w:tentative="1">
      <w:start w:val="1"/>
      <w:numFmt w:val="bullet"/>
      <w:lvlText w:val="o"/>
      <w:lvlJc w:val="left"/>
      <w:pPr>
        <w:tabs>
          <w:tab w:val="num" w:pos="1440"/>
        </w:tabs>
        <w:ind w:left="1440" w:hanging="360"/>
      </w:pPr>
      <w:rPr>
        <w:rFonts w:ascii="Courier New" w:hAnsi="Courier New" w:cs="Courier New" w:hint="default"/>
      </w:rPr>
    </w:lvl>
    <w:lvl w:ilvl="2" w:tplc="DA244556" w:tentative="1">
      <w:start w:val="1"/>
      <w:numFmt w:val="bullet"/>
      <w:lvlText w:val=""/>
      <w:lvlJc w:val="left"/>
      <w:pPr>
        <w:tabs>
          <w:tab w:val="num" w:pos="2160"/>
        </w:tabs>
        <w:ind w:left="2160" w:hanging="360"/>
      </w:pPr>
      <w:rPr>
        <w:rFonts w:ascii="Wingdings" w:hAnsi="Wingdings" w:hint="default"/>
      </w:rPr>
    </w:lvl>
    <w:lvl w:ilvl="3" w:tplc="58D44A20" w:tentative="1">
      <w:start w:val="1"/>
      <w:numFmt w:val="bullet"/>
      <w:lvlText w:val=""/>
      <w:lvlJc w:val="left"/>
      <w:pPr>
        <w:tabs>
          <w:tab w:val="num" w:pos="2880"/>
        </w:tabs>
        <w:ind w:left="2880" w:hanging="360"/>
      </w:pPr>
      <w:rPr>
        <w:rFonts w:ascii="Symbol" w:hAnsi="Symbol" w:hint="default"/>
      </w:rPr>
    </w:lvl>
    <w:lvl w:ilvl="4" w:tplc="08D06F8A" w:tentative="1">
      <w:start w:val="1"/>
      <w:numFmt w:val="bullet"/>
      <w:lvlText w:val="o"/>
      <w:lvlJc w:val="left"/>
      <w:pPr>
        <w:tabs>
          <w:tab w:val="num" w:pos="3600"/>
        </w:tabs>
        <w:ind w:left="3600" w:hanging="360"/>
      </w:pPr>
      <w:rPr>
        <w:rFonts w:ascii="Courier New" w:hAnsi="Courier New" w:cs="Courier New" w:hint="default"/>
      </w:rPr>
    </w:lvl>
    <w:lvl w:ilvl="5" w:tplc="6DC8F880" w:tentative="1">
      <w:start w:val="1"/>
      <w:numFmt w:val="bullet"/>
      <w:lvlText w:val=""/>
      <w:lvlJc w:val="left"/>
      <w:pPr>
        <w:tabs>
          <w:tab w:val="num" w:pos="4320"/>
        </w:tabs>
        <w:ind w:left="4320" w:hanging="360"/>
      </w:pPr>
      <w:rPr>
        <w:rFonts w:ascii="Wingdings" w:hAnsi="Wingdings" w:hint="default"/>
      </w:rPr>
    </w:lvl>
    <w:lvl w:ilvl="6" w:tplc="F8A4783E" w:tentative="1">
      <w:start w:val="1"/>
      <w:numFmt w:val="bullet"/>
      <w:lvlText w:val=""/>
      <w:lvlJc w:val="left"/>
      <w:pPr>
        <w:tabs>
          <w:tab w:val="num" w:pos="5040"/>
        </w:tabs>
        <w:ind w:left="5040" w:hanging="360"/>
      </w:pPr>
      <w:rPr>
        <w:rFonts w:ascii="Symbol" w:hAnsi="Symbol" w:hint="default"/>
      </w:rPr>
    </w:lvl>
    <w:lvl w:ilvl="7" w:tplc="8012C130" w:tentative="1">
      <w:start w:val="1"/>
      <w:numFmt w:val="bullet"/>
      <w:lvlText w:val="o"/>
      <w:lvlJc w:val="left"/>
      <w:pPr>
        <w:tabs>
          <w:tab w:val="num" w:pos="5760"/>
        </w:tabs>
        <w:ind w:left="5760" w:hanging="360"/>
      </w:pPr>
      <w:rPr>
        <w:rFonts w:ascii="Courier New" w:hAnsi="Courier New" w:cs="Courier New" w:hint="default"/>
      </w:rPr>
    </w:lvl>
    <w:lvl w:ilvl="8" w:tplc="F512384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89A319"/>
    <w:multiLevelType w:val="hybridMultilevel"/>
    <w:tmpl w:val="FFFFFFFF"/>
    <w:lvl w:ilvl="0" w:tplc="55CE3F12">
      <w:start w:val="1"/>
      <w:numFmt w:val="bullet"/>
      <w:lvlText w:val="-"/>
      <w:lvlJc w:val="left"/>
      <w:pPr>
        <w:ind w:left="720" w:hanging="360"/>
      </w:pPr>
      <w:rPr>
        <w:rFonts w:ascii="Aptos" w:hAnsi="Aptos" w:hint="default"/>
      </w:rPr>
    </w:lvl>
    <w:lvl w:ilvl="1" w:tplc="256ABD7A">
      <w:start w:val="1"/>
      <w:numFmt w:val="bullet"/>
      <w:lvlText w:val="o"/>
      <w:lvlJc w:val="left"/>
      <w:pPr>
        <w:ind w:left="1440" w:hanging="360"/>
      </w:pPr>
      <w:rPr>
        <w:rFonts w:ascii="Courier New" w:hAnsi="Courier New" w:hint="default"/>
      </w:rPr>
    </w:lvl>
    <w:lvl w:ilvl="2" w:tplc="89E829FA">
      <w:start w:val="1"/>
      <w:numFmt w:val="bullet"/>
      <w:lvlText w:val=""/>
      <w:lvlJc w:val="left"/>
      <w:pPr>
        <w:ind w:left="2160" w:hanging="360"/>
      </w:pPr>
      <w:rPr>
        <w:rFonts w:ascii="Wingdings" w:hAnsi="Wingdings" w:hint="default"/>
      </w:rPr>
    </w:lvl>
    <w:lvl w:ilvl="3" w:tplc="AA5051EA">
      <w:start w:val="1"/>
      <w:numFmt w:val="bullet"/>
      <w:lvlText w:val=""/>
      <w:lvlJc w:val="left"/>
      <w:pPr>
        <w:ind w:left="2880" w:hanging="360"/>
      </w:pPr>
      <w:rPr>
        <w:rFonts w:ascii="Symbol" w:hAnsi="Symbol" w:hint="default"/>
      </w:rPr>
    </w:lvl>
    <w:lvl w:ilvl="4" w:tplc="EB42FDDA">
      <w:start w:val="1"/>
      <w:numFmt w:val="bullet"/>
      <w:lvlText w:val="o"/>
      <w:lvlJc w:val="left"/>
      <w:pPr>
        <w:ind w:left="3600" w:hanging="360"/>
      </w:pPr>
      <w:rPr>
        <w:rFonts w:ascii="Courier New" w:hAnsi="Courier New" w:hint="default"/>
      </w:rPr>
    </w:lvl>
    <w:lvl w:ilvl="5" w:tplc="2FF2E61A">
      <w:start w:val="1"/>
      <w:numFmt w:val="bullet"/>
      <w:lvlText w:val=""/>
      <w:lvlJc w:val="left"/>
      <w:pPr>
        <w:ind w:left="4320" w:hanging="360"/>
      </w:pPr>
      <w:rPr>
        <w:rFonts w:ascii="Wingdings" w:hAnsi="Wingdings" w:hint="default"/>
      </w:rPr>
    </w:lvl>
    <w:lvl w:ilvl="6" w:tplc="2ABCD8B8">
      <w:start w:val="1"/>
      <w:numFmt w:val="bullet"/>
      <w:lvlText w:val=""/>
      <w:lvlJc w:val="left"/>
      <w:pPr>
        <w:ind w:left="5040" w:hanging="360"/>
      </w:pPr>
      <w:rPr>
        <w:rFonts w:ascii="Symbol" w:hAnsi="Symbol" w:hint="default"/>
      </w:rPr>
    </w:lvl>
    <w:lvl w:ilvl="7" w:tplc="B43CE6D0">
      <w:start w:val="1"/>
      <w:numFmt w:val="bullet"/>
      <w:lvlText w:val="o"/>
      <w:lvlJc w:val="left"/>
      <w:pPr>
        <w:ind w:left="5760" w:hanging="360"/>
      </w:pPr>
      <w:rPr>
        <w:rFonts w:ascii="Courier New" w:hAnsi="Courier New" w:hint="default"/>
      </w:rPr>
    </w:lvl>
    <w:lvl w:ilvl="8" w:tplc="38907E06">
      <w:start w:val="1"/>
      <w:numFmt w:val="bullet"/>
      <w:lvlText w:val=""/>
      <w:lvlJc w:val="left"/>
      <w:pPr>
        <w:ind w:left="6480" w:hanging="360"/>
      </w:pPr>
      <w:rPr>
        <w:rFonts w:ascii="Wingdings" w:hAnsi="Wingdings" w:hint="default"/>
      </w:rPr>
    </w:lvl>
  </w:abstractNum>
  <w:abstractNum w:abstractNumId="38" w15:restartNumberingAfterBreak="0">
    <w:nsid w:val="7EC93DE7"/>
    <w:multiLevelType w:val="hybridMultilevel"/>
    <w:tmpl w:val="FFFFFFFF"/>
    <w:lvl w:ilvl="0" w:tplc="FFFFFFFF">
      <w:start w:val="1"/>
      <w:numFmt w:val="bullet"/>
      <w:lvlText w:val=""/>
      <w:lvlJc w:val="left"/>
      <w:pPr>
        <w:ind w:left="720" w:hanging="360"/>
      </w:pPr>
      <w:rPr>
        <w:rFonts w:ascii="Symbol" w:hAnsi="Symbol" w:hint="default"/>
      </w:rPr>
    </w:lvl>
    <w:lvl w:ilvl="1" w:tplc="3E20ABA2">
      <w:start w:val="1"/>
      <w:numFmt w:val="bullet"/>
      <w:lvlText w:val="o"/>
      <w:lvlJc w:val="left"/>
      <w:pPr>
        <w:ind w:left="1440" w:hanging="360"/>
      </w:pPr>
      <w:rPr>
        <w:rFonts w:ascii="Courier New" w:hAnsi="Courier New" w:hint="default"/>
      </w:rPr>
    </w:lvl>
    <w:lvl w:ilvl="2" w:tplc="CF941F30">
      <w:start w:val="1"/>
      <w:numFmt w:val="bullet"/>
      <w:lvlText w:val=""/>
      <w:lvlJc w:val="left"/>
      <w:pPr>
        <w:ind w:left="2160" w:hanging="360"/>
      </w:pPr>
      <w:rPr>
        <w:rFonts w:ascii="Wingdings" w:hAnsi="Wingdings" w:hint="default"/>
      </w:rPr>
    </w:lvl>
    <w:lvl w:ilvl="3" w:tplc="E776245C">
      <w:start w:val="1"/>
      <w:numFmt w:val="bullet"/>
      <w:lvlText w:val=""/>
      <w:lvlJc w:val="left"/>
      <w:pPr>
        <w:ind w:left="2880" w:hanging="360"/>
      </w:pPr>
      <w:rPr>
        <w:rFonts w:ascii="Symbol" w:hAnsi="Symbol" w:hint="default"/>
      </w:rPr>
    </w:lvl>
    <w:lvl w:ilvl="4" w:tplc="4F34DFA6">
      <w:start w:val="1"/>
      <w:numFmt w:val="bullet"/>
      <w:lvlText w:val="o"/>
      <w:lvlJc w:val="left"/>
      <w:pPr>
        <w:ind w:left="3600" w:hanging="360"/>
      </w:pPr>
      <w:rPr>
        <w:rFonts w:ascii="Courier New" w:hAnsi="Courier New" w:hint="default"/>
      </w:rPr>
    </w:lvl>
    <w:lvl w:ilvl="5" w:tplc="9FD8BF44">
      <w:start w:val="1"/>
      <w:numFmt w:val="bullet"/>
      <w:lvlText w:val=""/>
      <w:lvlJc w:val="left"/>
      <w:pPr>
        <w:ind w:left="4320" w:hanging="360"/>
      </w:pPr>
      <w:rPr>
        <w:rFonts w:ascii="Wingdings" w:hAnsi="Wingdings" w:hint="default"/>
      </w:rPr>
    </w:lvl>
    <w:lvl w:ilvl="6" w:tplc="1E6C8A82">
      <w:start w:val="1"/>
      <w:numFmt w:val="bullet"/>
      <w:lvlText w:val=""/>
      <w:lvlJc w:val="left"/>
      <w:pPr>
        <w:ind w:left="5040" w:hanging="360"/>
      </w:pPr>
      <w:rPr>
        <w:rFonts w:ascii="Symbol" w:hAnsi="Symbol" w:hint="default"/>
      </w:rPr>
    </w:lvl>
    <w:lvl w:ilvl="7" w:tplc="1194CF56">
      <w:start w:val="1"/>
      <w:numFmt w:val="bullet"/>
      <w:lvlText w:val="o"/>
      <w:lvlJc w:val="left"/>
      <w:pPr>
        <w:ind w:left="5760" w:hanging="360"/>
      </w:pPr>
      <w:rPr>
        <w:rFonts w:ascii="Courier New" w:hAnsi="Courier New" w:hint="default"/>
      </w:rPr>
    </w:lvl>
    <w:lvl w:ilvl="8" w:tplc="A0DE065E">
      <w:start w:val="1"/>
      <w:numFmt w:val="bullet"/>
      <w:lvlText w:val=""/>
      <w:lvlJc w:val="left"/>
      <w:pPr>
        <w:ind w:left="6480" w:hanging="360"/>
      </w:pPr>
      <w:rPr>
        <w:rFonts w:ascii="Wingdings" w:hAnsi="Wingdings" w:hint="default"/>
      </w:rPr>
    </w:lvl>
  </w:abstractNum>
  <w:abstractNum w:abstractNumId="39" w15:restartNumberingAfterBreak="0">
    <w:nsid w:val="7FB9873D"/>
    <w:multiLevelType w:val="hybridMultilevel"/>
    <w:tmpl w:val="FFFFFFFF"/>
    <w:lvl w:ilvl="0" w:tplc="D8CE108E">
      <w:start w:val="1"/>
      <w:numFmt w:val="bullet"/>
      <w:lvlText w:val="-"/>
      <w:lvlJc w:val="left"/>
      <w:pPr>
        <w:ind w:left="1080" w:hanging="360"/>
      </w:pPr>
      <w:rPr>
        <w:rFonts w:ascii="Aptos" w:hAnsi="Aptos" w:hint="default"/>
      </w:rPr>
    </w:lvl>
    <w:lvl w:ilvl="1" w:tplc="8712485E">
      <w:start w:val="1"/>
      <w:numFmt w:val="bullet"/>
      <w:lvlText w:val="o"/>
      <w:lvlJc w:val="left"/>
      <w:pPr>
        <w:ind w:left="1800" w:hanging="360"/>
      </w:pPr>
      <w:rPr>
        <w:rFonts w:ascii="Courier New" w:hAnsi="Courier New" w:hint="default"/>
      </w:rPr>
    </w:lvl>
    <w:lvl w:ilvl="2" w:tplc="AF6AF760">
      <w:start w:val="1"/>
      <w:numFmt w:val="bullet"/>
      <w:lvlText w:val=""/>
      <w:lvlJc w:val="left"/>
      <w:pPr>
        <w:ind w:left="2520" w:hanging="360"/>
      </w:pPr>
      <w:rPr>
        <w:rFonts w:ascii="Wingdings" w:hAnsi="Wingdings" w:hint="default"/>
      </w:rPr>
    </w:lvl>
    <w:lvl w:ilvl="3" w:tplc="AFB8934A">
      <w:start w:val="1"/>
      <w:numFmt w:val="bullet"/>
      <w:lvlText w:val=""/>
      <w:lvlJc w:val="left"/>
      <w:pPr>
        <w:ind w:left="3240" w:hanging="360"/>
      </w:pPr>
      <w:rPr>
        <w:rFonts w:ascii="Symbol" w:hAnsi="Symbol" w:hint="default"/>
      </w:rPr>
    </w:lvl>
    <w:lvl w:ilvl="4" w:tplc="01184C9C">
      <w:start w:val="1"/>
      <w:numFmt w:val="bullet"/>
      <w:lvlText w:val="o"/>
      <w:lvlJc w:val="left"/>
      <w:pPr>
        <w:ind w:left="3960" w:hanging="360"/>
      </w:pPr>
      <w:rPr>
        <w:rFonts w:ascii="Courier New" w:hAnsi="Courier New" w:hint="default"/>
      </w:rPr>
    </w:lvl>
    <w:lvl w:ilvl="5" w:tplc="537C486C">
      <w:start w:val="1"/>
      <w:numFmt w:val="bullet"/>
      <w:lvlText w:val=""/>
      <w:lvlJc w:val="left"/>
      <w:pPr>
        <w:ind w:left="4680" w:hanging="360"/>
      </w:pPr>
      <w:rPr>
        <w:rFonts w:ascii="Wingdings" w:hAnsi="Wingdings" w:hint="default"/>
      </w:rPr>
    </w:lvl>
    <w:lvl w:ilvl="6" w:tplc="CE82EA82">
      <w:start w:val="1"/>
      <w:numFmt w:val="bullet"/>
      <w:lvlText w:val=""/>
      <w:lvlJc w:val="left"/>
      <w:pPr>
        <w:ind w:left="5400" w:hanging="360"/>
      </w:pPr>
      <w:rPr>
        <w:rFonts w:ascii="Symbol" w:hAnsi="Symbol" w:hint="default"/>
      </w:rPr>
    </w:lvl>
    <w:lvl w:ilvl="7" w:tplc="3EAA5E8E">
      <w:start w:val="1"/>
      <w:numFmt w:val="bullet"/>
      <w:lvlText w:val="o"/>
      <w:lvlJc w:val="left"/>
      <w:pPr>
        <w:ind w:left="6120" w:hanging="360"/>
      </w:pPr>
      <w:rPr>
        <w:rFonts w:ascii="Courier New" w:hAnsi="Courier New" w:hint="default"/>
      </w:rPr>
    </w:lvl>
    <w:lvl w:ilvl="8" w:tplc="EC3EC47C">
      <w:start w:val="1"/>
      <w:numFmt w:val="bullet"/>
      <w:lvlText w:val=""/>
      <w:lvlJc w:val="left"/>
      <w:pPr>
        <w:ind w:left="6840" w:hanging="360"/>
      </w:pPr>
      <w:rPr>
        <w:rFonts w:ascii="Wingdings" w:hAnsi="Wingdings" w:hint="default"/>
      </w:rPr>
    </w:lvl>
  </w:abstractNum>
  <w:num w:numId="1" w16cid:durableId="228805257">
    <w:abstractNumId w:val="8"/>
  </w:num>
  <w:num w:numId="2" w16cid:durableId="1102141011">
    <w:abstractNumId w:val="38"/>
  </w:num>
  <w:num w:numId="3" w16cid:durableId="1156337372">
    <w:abstractNumId w:val="31"/>
  </w:num>
  <w:num w:numId="4" w16cid:durableId="1119951352">
    <w:abstractNumId w:val="17"/>
  </w:num>
  <w:num w:numId="5" w16cid:durableId="1154178456">
    <w:abstractNumId w:val="35"/>
  </w:num>
  <w:num w:numId="6" w16cid:durableId="1411384669">
    <w:abstractNumId w:val="30"/>
  </w:num>
  <w:num w:numId="7" w16cid:durableId="634719928">
    <w:abstractNumId w:val="36"/>
  </w:num>
  <w:num w:numId="8" w16cid:durableId="244460597">
    <w:abstractNumId w:val="4"/>
  </w:num>
  <w:num w:numId="9" w16cid:durableId="1016424670">
    <w:abstractNumId w:val="15"/>
  </w:num>
  <w:num w:numId="10" w16cid:durableId="1734431852">
    <w:abstractNumId w:val="11"/>
  </w:num>
  <w:num w:numId="11" w16cid:durableId="916522512">
    <w:abstractNumId w:val="28"/>
  </w:num>
  <w:num w:numId="12" w16cid:durableId="1675306764">
    <w:abstractNumId w:val="5"/>
  </w:num>
  <w:num w:numId="13" w16cid:durableId="1055201306">
    <w:abstractNumId w:val="20"/>
  </w:num>
  <w:num w:numId="14" w16cid:durableId="476262324">
    <w:abstractNumId w:val="23"/>
  </w:num>
  <w:num w:numId="15" w16cid:durableId="179702986">
    <w:abstractNumId w:val="18"/>
  </w:num>
  <w:num w:numId="16" w16cid:durableId="178735998">
    <w:abstractNumId w:val="25"/>
  </w:num>
  <w:num w:numId="17" w16cid:durableId="14575694">
    <w:abstractNumId w:val="16"/>
  </w:num>
  <w:num w:numId="18" w16cid:durableId="1522628905">
    <w:abstractNumId w:val="7"/>
  </w:num>
  <w:num w:numId="19" w16cid:durableId="1016495398">
    <w:abstractNumId w:val="19"/>
  </w:num>
  <w:num w:numId="20" w16cid:durableId="1022784797">
    <w:abstractNumId w:val="21"/>
  </w:num>
  <w:num w:numId="21" w16cid:durableId="1006706849">
    <w:abstractNumId w:val="9"/>
  </w:num>
  <w:num w:numId="22" w16cid:durableId="1423334767">
    <w:abstractNumId w:val="13"/>
  </w:num>
  <w:num w:numId="23" w16cid:durableId="1845320486">
    <w:abstractNumId w:val="24"/>
  </w:num>
  <w:num w:numId="24" w16cid:durableId="77559952">
    <w:abstractNumId w:val="0"/>
  </w:num>
  <w:num w:numId="25" w16cid:durableId="1953972433">
    <w:abstractNumId w:val="33"/>
  </w:num>
  <w:num w:numId="26" w16cid:durableId="1740134168">
    <w:abstractNumId w:val="27"/>
  </w:num>
  <w:num w:numId="27" w16cid:durableId="1317564528">
    <w:abstractNumId w:val="2"/>
  </w:num>
  <w:num w:numId="28" w16cid:durableId="1640914017">
    <w:abstractNumId w:val="22"/>
  </w:num>
  <w:num w:numId="29" w16cid:durableId="436104589">
    <w:abstractNumId w:val="12"/>
  </w:num>
  <w:num w:numId="30" w16cid:durableId="904336094">
    <w:abstractNumId w:val="29"/>
  </w:num>
  <w:num w:numId="31" w16cid:durableId="2080403064">
    <w:abstractNumId w:val="6"/>
  </w:num>
  <w:num w:numId="32" w16cid:durableId="668214187">
    <w:abstractNumId w:val="3"/>
  </w:num>
  <w:num w:numId="33" w16cid:durableId="880824221">
    <w:abstractNumId w:val="14"/>
  </w:num>
  <w:num w:numId="34" w16cid:durableId="104542764">
    <w:abstractNumId w:val="37"/>
  </w:num>
  <w:num w:numId="35" w16cid:durableId="1432313037">
    <w:abstractNumId w:val="1"/>
  </w:num>
  <w:num w:numId="36" w16cid:durableId="1229072492">
    <w:abstractNumId w:val="10"/>
  </w:num>
  <w:num w:numId="37" w16cid:durableId="740061540">
    <w:abstractNumId w:val="39"/>
  </w:num>
  <w:num w:numId="38" w16cid:durableId="1444959798">
    <w:abstractNumId w:val="26"/>
  </w:num>
  <w:num w:numId="39" w16cid:durableId="796532556">
    <w:abstractNumId w:val="34"/>
  </w:num>
  <w:num w:numId="40" w16cid:durableId="14108824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3MDU0MzIwMDU3NzZV0lEKTi0uzszPAykwrQUALzYuSSwAAAA="/>
  </w:docVars>
  <w:rsids>
    <w:rsidRoot w:val="00781167"/>
    <w:rsid w:val="0000088E"/>
    <w:rsid w:val="00005188"/>
    <w:rsid w:val="00005D0A"/>
    <w:rsid w:val="000061A2"/>
    <w:rsid w:val="00007A9C"/>
    <w:rsid w:val="0001414A"/>
    <w:rsid w:val="000146C4"/>
    <w:rsid w:val="000214D9"/>
    <w:rsid w:val="00025A85"/>
    <w:rsid w:val="00033513"/>
    <w:rsid w:val="0003595F"/>
    <w:rsid w:val="00035AF7"/>
    <w:rsid w:val="000435A6"/>
    <w:rsid w:val="00044B13"/>
    <w:rsid w:val="00045581"/>
    <w:rsid w:val="0004776D"/>
    <w:rsid w:val="000477F5"/>
    <w:rsid w:val="000501A5"/>
    <w:rsid w:val="000511C5"/>
    <w:rsid w:val="00052809"/>
    <w:rsid w:val="0006083B"/>
    <w:rsid w:val="000679AF"/>
    <w:rsid w:val="00071CFD"/>
    <w:rsid w:val="000843D8"/>
    <w:rsid w:val="00085030"/>
    <w:rsid w:val="00086077"/>
    <w:rsid w:val="00086EC2"/>
    <w:rsid w:val="00087CE3"/>
    <w:rsid w:val="00094F52"/>
    <w:rsid w:val="00095D99"/>
    <w:rsid w:val="00096E09"/>
    <w:rsid w:val="000A15C4"/>
    <w:rsid w:val="000A182C"/>
    <w:rsid w:val="000A4588"/>
    <w:rsid w:val="000B0BA5"/>
    <w:rsid w:val="000B2F77"/>
    <w:rsid w:val="000B3032"/>
    <w:rsid w:val="000C1483"/>
    <w:rsid w:val="000C3B63"/>
    <w:rsid w:val="000C5F19"/>
    <w:rsid w:val="000D174C"/>
    <w:rsid w:val="000D17E3"/>
    <w:rsid w:val="000E03D6"/>
    <w:rsid w:val="000E5DD1"/>
    <w:rsid w:val="000E75BF"/>
    <w:rsid w:val="000F1AA4"/>
    <w:rsid w:val="000F23EE"/>
    <w:rsid w:val="000F304B"/>
    <w:rsid w:val="001056DA"/>
    <w:rsid w:val="00106195"/>
    <w:rsid w:val="001117AE"/>
    <w:rsid w:val="0011629B"/>
    <w:rsid w:val="00122E47"/>
    <w:rsid w:val="00123CDC"/>
    <w:rsid w:val="00125C79"/>
    <w:rsid w:val="0013121E"/>
    <w:rsid w:val="00137ACB"/>
    <w:rsid w:val="00140DDF"/>
    <w:rsid w:val="001437A9"/>
    <w:rsid w:val="0015142E"/>
    <w:rsid w:val="00153CBB"/>
    <w:rsid w:val="00157825"/>
    <w:rsid w:val="00161410"/>
    <w:rsid w:val="00163C87"/>
    <w:rsid w:val="001672D6"/>
    <w:rsid w:val="00171764"/>
    <w:rsid w:val="00173FB0"/>
    <w:rsid w:val="00175F3C"/>
    <w:rsid w:val="00176686"/>
    <w:rsid w:val="001808B2"/>
    <w:rsid w:val="00180F34"/>
    <w:rsid w:val="001845A9"/>
    <w:rsid w:val="0018571B"/>
    <w:rsid w:val="0018664D"/>
    <w:rsid w:val="001870B2"/>
    <w:rsid w:val="001900DE"/>
    <w:rsid w:val="00190DC1"/>
    <w:rsid w:val="00193419"/>
    <w:rsid w:val="001960C7"/>
    <w:rsid w:val="001A0E25"/>
    <w:rsid w:val="001A16CD"/>
    <w:rsid w:val="001A34E7"/>
    <w:rsid w:val="001A468A"/>
    <w:rsid w:val="001B260A"/>
    <w:rsid w:val="001B33C3"/>
    <w:rsid w:val="001B53B7"/>
    <w:rsid w:val="001B7D08"/>
    <w:rsid w:val="001C40F4"/>
    <w:rsid w:val="001C5EAD"/>
    <w:rsid w:val="001C729B"/>
    <w:rsid w:val="001C7658"/>
    <w:rsid w:val="001D06CB"/>
    <w:rsid w:val="001D4181"/>
    <w:rsid w:val="001D4791"/>
    <w:rsid w:val="001D79B4"/>
    <w:rsid w:val="001E4C35"/>
    <w:rsid w:val="001F0A14"/>
    <w:rsid w:val="001F0C3F"/>
    <w:rsid w:val="001F182E"/>
    <w:rsid w:val="001F49E5"/>
    <w:rsid w:val="001F529E"/>
    <w:rsid w:val="001F7B50"/>
    <w:rsid w:val="00201C5C"/>
    <w:rsid w:val="00203F87"/>
    <w:rsid w:val="00203F89"/>
    <w:rsid w:val="0020487A"/>
    <w:rsid w:val="0020588B"/>
    <w:rsid w:val="00206703"/>
    <w:rsid w:val="0020769B"/>
    <w:rsid w:val="00207BE6"/>
    <w:rsid w:val="00215E2C"/>
    <w:rsid w:val="00216D44"/>
    <w:rsid w:val="00225049"/>
    <w:rsid w:val="00226DB0"/>
    <w:rsid w:val="00230875"/>
    <w:rsid w:val="0023352B"/>
    <w:rsid w:val="00235EAC"/>
    <w:rsid w:val="00241506"/>
    <w:rsid w:val="00250694"/>
    <w:rsid w:val="002517DA"/>
    <w:rsid w:val="00255FEA"/>
    <w:rsid w:val="002568BA"/>
    <w:rsid w:val="002575CD"/>
    <w:rsid w:val="0025AE84"/>
    <w:rsid w:val="002600E0"/>
    <w:rsid w:val="00260577"/>
    <w:rsid w:val="002610E9"/>
    <w:rsid w:val="00263B21"/>
    <w:rsid w:val="00264102"/>
    <w:rsid w:val="00265954"/>
    <w:rsid w:val="00270AD9"/>
    <w:rsid w:val="0027423B"/>
    <w:rsid w:val="002841CD"/>
    <w:rsid w:val="00284FB4"/>
    <w:rsid w:val="00285EA6"/>
    <w:rsid w:val="002925C7"/>
    <w:rsid w:val="00292A19"/>
    <w:rsid w:val="002A01EF"/>
    <w:rsid w:val="002A2DDC"/>
    <w:rsid w:val="002A47C7"/>
    <w:rsid w:val="002A58F5"/>
    <w:rsid w:val="002A6EA1"/>
    <w:rsid w:val="002B5297"/>
    <w:rsid w:val="002B5531"/>
    <w:rsid w:val="002C229F"/>
    <w:rsid w:val="002C7D2D"/>
    <w:rsid w:val="002D140D"/>
    <w:rsid w:val="002D1C69"/>
    <w:rsid w:val="002D6D47"/>
    <w:rsid w:val="002D6F14"/>
    <w:rsid w:val="002E0C4D"/>
    <w:rsid w:val="002F2F00"/>
    <w:rsid w:val="002F5B05"/>
    <w:rsid w:val="002F6B9D"/>
    <w:rsid w:val="002F6CB9"/>
    <w:rsid w:val="002F7B8D"/>
    <w:rsid w:val="00302543"/>
    <w:rsid w:val="00302A9E"/>
    <w:rsid w:val="003065DD"/>
    <w:rsid w:val="003136CA"/>
    <w:rsid w:val="003145E2"/>
    <w:rsid w:val="00315DAC"/>
    <w:rsid w:val="0031710E"/>
    <w:rsid w:val="0032148D"/>
    <w:rsid w:val="00332024"/>
    <w:rsid w:val="00334134"/>
    <w:rsid w:val="00345CD6"/>
    <w:rsid w:val="003531B2"/>
    <w:rsid w:val="003537F6"/>
    <w:rsid w:val="003559D4"/>
    <w:rsid w:val="003600FF"/>
    <w:rsid w:val="00364A6F"/>
    <w:rsid w:val="00367AEA"/>
    <w:rsid w:val="0037169C"/>
    <w:rsid w:val="00375FBD"/>
    <w:rsid w:val="00377262"/>
    <w:rsid w:val="00377A44"/>
    <w:rsid w:val="00387058"/>
    <w:rsid w:val="003905A4"/>
    <w:rsid w:val="00392485"/>
    <w:rsid w:val="00392A6B"/>
    <w:rsid w:val="00394AF5"/>
    <w:rsid w:val="003977A7"/>
    <w:rsid w:val="00397BEF"/>
    <w:rsid w:val="003A455C"/>
    <w:rsid w:val="003A7EAD"/>
    <w:rsid w:val="003B0220"/>
    <w:rsid w:val="003B76A2"/>
    <w:rsid w:val="003C1ADD"/>
    <w:rsid w:val="003D072B"/>
    <w:rsid w:val="003D11E3"/>
    <w:rsid w:val="003D23E0"/>
    <w:rsid w:val="003D2CAB"/>
    <w:rsid w:val="003D7432"/>
    <w:rsid w:val="003E1227"/>
    <w:rsid w:val="003E5FAB"/>
    <w:rsid w:val="003E6574"/>
    <w:rsid w:val="003E6912"/>
    <w:rsid w:val="003F23EC"/>
    <w:rsid w:val="003F5C43"/>
    <w:rsid w:val="00402E14"/>
    <w:rsid w:val="00414E7D"/>
    <w:rsid w:val="00416BE0"/>
    <w:rsid w:val="00420791"/>
    <w:rsid w:val="004230AB"/>
    <w:rsid w:val="00424988"/>
    <w:rsid w:val="00430D27"/>
    <w:rsid w:val="00433852"/>
    <w:rsid w:val="0043583B"/>
    <w:rsid w:val="00435E16"/>
    <w:rsid w:val="00444323"/>
    <w:rsid w:val="00444DDC"/>
    <w:rsid w:val="00446CB5"/>
    <w:rsid w:val="00446CF1"/>
    <w:rsid w:val="00453064"/>
    <w:rsid w:val="00455526"/>
    <w:rsid w:val="00461FEE"/>
    <w:rsid w:val="00464363"/>
    <w:rsid w:val="00465A12"/>
    <w:rsid w:val="00474A9A"/>
    <w:rsid w:val="00475E6A"/>
    <w:rsid w:val="0048796A"/>
    <w:rsid w:val="004908EA"/>
    <w:rsid w:val="00490E66"/>
    <w:rsid w:val="004913FE"/>
    <w:rsid w:val="00495D9B"/>
    <w:rsid w:val="00496CC0"/>
    <w:rsid w:val="004A1770"/>
    <w:rsid w:val="004A28AB"/>
    <w:rsid w:val="004A37F0"/>
    <w:rsid w:val="004A6E75"/>
    <w:rsid w:val="004A79E3"/>
    <w:rsid w:val="004B5A09"/>
    <w:rsid w:val="004B5EE1"/>
    <w:rsid w:val="004C3C24"/>
    <w:rsid w:val="004C7FAD"/>
    <w:rsid w:val="004D04DF"/>
    <w:rsid w:val="004D115E"/>
    <w:rsid w:val="004D142F"/>
    <w:rsid w:val="004D1885"/>
    <w:rsid w:val="004D5A1E"/>
    <w:rsid w:val="004D746A"/>
    <w:rsid w:val="004DE9E7"/>
    <w:rsid w:val="004E42D3"/>
    <w:rsid w:val="004E5D54"/>
    <w:rsid w:val="004E7BC1"/>
    <w:rsid w:val="004F3C04"/>
    <w:rsid w:val="004F46BA"/>
    <w:rsid w:val="00500D70"/>
    <w:rsid w:val="00503FA4"/>
    <w:rsid w:val="005072D2"/>
    <w:rsid w:val="00507401"/>
    <w:rsid w:val="00514AD4"/>
    <w:rsid w:val="00515129"/>
    <w:rsid w:val="00521ECB"/>
    <w:rsid w:val="005231F1"/>
    <w:rsid w:val="00532162"/>
    <w:rsid w:val="00535CC3"/>
    <w:rsid w:val="005400C3"/>
    <w:rsid w:val="00540E98"/>
    <w:rsid w:val="00541973"/>
    <w:rsid w:val="00545A0B"/>
    <w:rsid w:val="005462F5"/>
    <w:rsid w:val="005474BD"/>
    <w:rsid w:val="00551F8D"/>
    <w:rsid w:val="00555901"/>
    <w:rsid w:val="005653DB"/>
    <w:rsid w:val="00567706"/>
    <w:rsid w:val="0057008B"/>
    <w:rsid w:val="00570658"/>
    <w:rsid w:val="00570B25"/>
    <w:rsid w:val="00577FE1"/>
    <w:rsid w:val="00583F18"/>
    <w:rsid w:val="005856D1"/>
    <w:rsid w:val="005868B1"/>
    <w:rsid w:val="00593B9D"/>
    <w:rsid w:val="00595D31"/>
    <w:rsid w:val="005A1B52"/>
    <w:rsid w:val="005A2008"/>
    <w:rsid w:val="005A2DD0"/>
    <w:rsid w:val="005B367A"/>
    <w:rsid w:val="005C1FAD"/>
    <w:rsid w:val="005C4B1B"/>
    <w:rsid w:val="005C719D"/>
    <w:rsid w:val="005D1942"/>
    <w:rsid w:val="005E266E"/>
    <w:rsid w:val="005E286D"/>
    <w:rsid w:val="005F2D68"/>
    <w:rsid w:val="005F5AB6"/>
    <w:rsid w:val="005F707B"/>
    <w:rsid w:val="00602B1D"/>
    <w:rsid w:val="00604B4E"/>
    <w:rsid w:val="006079D7"/>
    <w:rsid w:val="00610077"/>
    <w:rsid w:val="00610CEE"/>
    <w:rsid w:val="00611F11"/>
    <w:rsid w:val="00613B7C"/>
    <w:rsid w:val="00616BFF"/>
    <w:rsid w:val="006170BB"/>
    <w:rsid w:val="00617F37"/>
    <w:rsid w:val="0062322E"/>
    <w:rsid w:val="00625371"/>
    <w:rsid w:val="006307B4"/>
    <w:rsid w:val="00630A89"/>
    <w:rsid w:val="006329A5"/>
    <w:rsid w:val="0063445E"/>
    <w:rsid w:val="00636E32"/>
    <w:rsid w:val="00641470"/>
    <w:rsid w:val="00641C66"/>
    <w:rsid w:val="00644260"/>
    <w:rsid w:val="006473DB"/>
    <w:rsid w:val="0065285C"/>
    <w:rsid w:val="0065334B"/>
    <w:rsid w:val="006568CD"/>
    <w:rsid w:val="00657B71"/>
    <w:rsid w:val="00665EB4"/>
    <w:rsid w:val="006825FF"/>
    <w:rsid w:val="006909D9"/>
    <w:rsid w:val="00691290"/>
    <w:rsid w:val="00695333"/>
    <w:rsid w:val="006A0FD3"/>
    <w:rsid w:val="006A4652"/>
    <w:rsid w:val="006B1378"/>
    <w:rsid w:val="006B6E0B"/>
    <w:rsid w:val="006C6BBA"/>
    <w:rsid w:val="006C7A03"/>
    <w:rsid w:val="006D1E49"/>
    <w:rsid w:val="006D3E1F"/>
    <w:rsid w:val="006D48AF"/>
    <w:rsid w:val="006D6954"/>
    <w:rsid w:val="006D759E"/>
    <w:rsid w:val="006E44FD"/>
    <w:rsid w:val="006E7CDF"/>
    <w:rsid w:val="006F1078"/>
    <w:rsid w:val="006F10B6"/>
    <w:rsid w:val="006F2207"/>
    <w:rsid w:val="006F2CEB"/>
    <w:rsid w:val="00705501"/>
    <w:rsid w:val="00706C8A"/>
    <w:rsid w:val="00710413"/>
    <w:rsid w:val="00711B94"/>
    <w:rsid w:val="007137E8"/>
    <w:rsid w:val="00717528"/>
    <w:rsid w:val="00721A69"/>
    <w:rsid w:val="00722F6E"/>
    <w:rsid w:val="00727F47"/>
    <w:rsid w:val="00732535"/>
    <w:rsid w:val="00732E27"/>
    <w:rsid w:val="0074619F"/>
    <w:rsid w:val="007466CF"/>
    <w:rsid w:val="007506DD"/>
    <w:rsid w:val="007511B2"/>
    <w:rsid w:val="007513C1"/>
    <w:rsid w:val="007617C1"/>
    <w:rsid w:val="007617D5"/>
    <w:rsid w:val="00774E93"/>
    <w:rsid w:val="0077607C"/>
    <w:rsid w:val="00776960"/>
    <w:rsid w:val="0077736B"/>
    <w:rsid w:val="00781167"/>
    <w:rsid w:val="007816B4"/>
    <w:rsid w:val="00783361"/>
    <w:rsid w:val="00786F58"/>
    <w:rsid w:val="00787E95"/>
    <w:rsid w:val="00790975"/>
    <w:rsid w:val="007909E1"/>
    <w:rsid w:val="00791A10"/>
    <w:rsid w:val="00791C97"/>
    <w:rsid w:val="0079367B"/>
    <w:rsid w:val="00794583"/>
    <w:rsid w:val="007A0410"/>
    <w:rsid w:val="007A3A30"/>
    <w:rsid w:val="007B093C"/>
    <w:rsid w:val="007B3FEB"/>
    <w:rsid w:val="007B4B27"/>
    <w:rsid w:val="007B73F1"/>
    <w:rsid w:val="007C0250"/>
    <w:rsid w:val="007C02EB"/>
    <w:rsid w:val="007C316B"/>
    <w:rsid w:val="007C4BC5"/>
    <w:rsid w:val="007D28FB"/>
    <w:rsid w:val="007D499B"/>
    <w:rsid w:val="007D78EA"/>
    <w:rsid w:val="007E0CDF"/>
    <w:rsid w:val="007E41E1"/>
    <w:rsid w:val="007E50C5"/>
    <w:rsid w:val="007E63BF"/>
    <w:rsid w:val="007E7EFB"/>
    <w:rsid w:val="007F6C54"/>
    <w:rsid w:val="007F79E2"/>
    <w:rsid w:val="00800CB3"/>
    <w:rsid w:val="00800E8D"/>
    <w:rsid w:val="00800F2B"/>
    <w:rsid w:val="00801DB2"/>
    <w:rsid w:val="0080545B"/>
    <w:rsid w:val="008117B3"/>
    <w:rsid w:val="008155F9"/>
    <w:rsid w:val="00817177"/>
    <w:rsid w:val="008178F8"/>
    <w:rsid w:val="0082223F"/>
    <w:rsid w:val="0082750B"/>
    <w:rsid w:val="0082796D"/>
    <w:rsid w:val="008405F5"/>
    <w:rsid w:val="00842F95"/>
    <w:rsid w:val="00846C2D"/>
    <w:rsid w:val="008542D6"/>
    <w:rsid w:val="0085C4AC"/>
    <w:rsid w:val="00867423"/>
    <w:rsid w:val="008703FF"/>
    <w:rsid w:val="0088057D"/>
    <w:rsid w:val="00880CF0"/>
    <w:rsid w:val="00880F43"/>
    <w:rsid w:val="0088147F"/>
    <w:rsid w:val="0088170A"/>
    <w:rsid w:val="00887DD1"/>
    <w:rsid w:val="00890670"/>
    <w:rsid w:val="008B138E"/>
    <w:rsid w:val="008C08B0"/>
    <w:rsid w:val="008C0DF6"/>
    <w:rsid w:val="008C1D8B"/>
    <w:rsid w:val="008C4CA3"/>
    <w:rsid w:val="008C4CFD"/>
    <w:rsid w:val="008C5A0A"/>
    <w:rsid w:val="008C67D8"/>
    <w:rsid w:val="008C7CDB"/>
    <w:rsid w:val="008D55B5"/>
    <w:rsid w:val="008E0D4E"/>
    <w:rsid w:val="008E3075"/>
    <w:rsid w:val="008F100E"/>
    <w:rsid w:val="008F3AA4"/>
    <w:rsid w:val="008F3B64"/>
    <w:rsid w:val="008F65C1"/>
    <w:rsid w:val="00900038"/>
    <w:rsid w:val="0090123F"/>
    <w:rsid w:val="00912EE1"/>
    <w:rsid w:val="0091452C"/>
    <w:rsid w:val="00921077"/>
    <w:rsid w:val="00923B8C"/>
    <w:rsid w:val="0092486C"/>
    <w:rsid w:val="00927324"/>
    <w:rsid w:val="009273AA"/>
    <w:rsid w:val="0093066D"/>
    <w:rsid w:val="009309B1"/>
    <w:rsid w:val="00931955"/>
    <w:rsid w:val="00944A90"/>
    <w:rsid w:val="00944D3F"/>
    <w:rsid w:val="00947129"/>
    <w:rsid w:val="00953DA6"/>
    <w:rsid w:val="00954AE4"/>
    <w:rsid w:val="00955CD9"/>
    <w:rsid w:val="009621D6"/>
    <w:rsid w:val="009675E8"/>
    <w:rsid w:val="0098179E"/>
    <w:rsid w:val="009840D4"/>
    <w:rsid w:val="009846D4"/>
    <w:rsid w:val="009854C2"/>
    <w:rsid w:val="00986708"/>
    <w:rsid w:val="00990610"/>
    <w:rsid w:val="009A0D05"/>
    <w:rsid w:val="009A5EE6"/>
    <w:rsid w:val="009B23CD"/>
    <w:rsid w:val="009B2D16"/>
    <w:rsid w:val="009B51D7"/>
    <w:rsid w:val="009C1DE4"/>
    <w:rsid w:val="009C61FD"/>
    <w:rsid w:val="009C7096"/>
    <w:rsid w:val="009D163D"/>
    <w:rsid w:val="009D3BBC"/>
    <w:rsid w:val="009D4E6D"/>
    <w:rsid w:val="009D77B4"/>
    <w:rsid w:val="009D7E15"/>
    <w:rsid w:val="009E25A9"/>
    <w:rsid w:val="009E5D8C"/>
    <w:rsid w:val="009E6E37"/>
    <w:rsid w:val="009F1019"/>
    <w:rsid w:val="009F3409"/>
    <w:rsid w:val="009F7F95"/>
    <w:rsid w:val="00A01F15"/>
    <w:rsid w:val="00A0293D"/>
    <w:rsid w:val="00A07067"/>
    <w:rsid w:val="00A107B3"/>
    <w:rsid w:val="00A11AA4"/>
    <w:rsid w:val="00A11ACB"/>
    <w:rsid w:val="00A16151"/>
    <w:rsid w:val="00A16FAF"/>
    <w:rsid w:val="00A20D93"/>
    <w:rsid w:val="00A21537"/>
    <w:rsid w:val="00A24456"/>
    <w:rsid w:val="00A265EB"/>
    <w:rsid w:val="00A300E1"/>
    <w:rsid w:val="00A3313E"/>
    <w:rsid w:val="00A36269"/>
    <w:rsid w:val="00A44DD5"/>
    <w:rsid w:val="00A44EFE"/>
    <w:rsid w:val="00A47FBA"/>
    <w:rsid w:val="00A5177E"/>
    <w:rsid w:val="00A5397F"/>
    <w:rsid w:val="00A545D7"/>
    <w:rsid w:val="00A5755D"/>
    <w:rsid w:val="00A6027A"/>
    <w:rsid w:val="00A710DF"/>
    <w:rsid w:val="00A72C0C"/>
    <w:rsid w:val="00A73F3D"/>
    <w:rsid w:val="00A745F0"/>
    <w:rsid w:val="00A750D9"/>
    <w:rsid w:val="00A808A2"/>
    <w:rsid w:val="00A80F65"/>
    <w:rsid w:val="00A84C12"/>
    <w:rsid w:val="00A8520F"/>
    <w:rsid w:val="00A91563"/>
    <w:rsid w:val="00A9561E"/>
    <w:rsid w:val="00A95B3C"/>
    <w:rsid w:val="00AA2F9A"/>
    <w:rsid w:val="00AB31A2"/>
    <w:rsid w:val="00AB4608"/>
    <w:rsid w:val="00AB4F47"/>
    <w:rsid w:val="00AB4F87"/>
    <w:rsid w:val="00AB61F0"/>
    <w:rsid w:val="00AB6A7E"/>
    <w:rsid w:val="00AC03A0"/>
    <w:rsid w:val="00AC1307"/>
    <w:rsid w:val="00AD1509"/>
    <w:rsid w:val="00AD38AA"/>
    <w:rsid w:val="00AD547D"/>
    <w:rsid w:val="00AD5F3A"/>
    <w:rsid w:val="00AE31D9"/>
    <w:rsid w:val="00AE6600"/>
    <w:rsid w:val="00AE7991"/>
    <w:rsid w:val="00AF09AA"/>
    <w:rsid w:val="00AF22D3"/>
    <w:rsid w:val="00AF6EFE"/>
    <w:rsid w:val="00AF7B94"/>
    <w:rsid w:val="00B02814"/>
    <w:rsid w:val="00B029E5"/>
    <w:rsid w:val="00B04519"/>
    <w:rsid w:val="00B101CD"/>
    <w:rsid w:val="00B10581"/>
    <w:rsid w:val="00B113EE"/>
    <w:rsid w:val="00B11D09"/>
    <w:rsid w:val="00B137D1"/>
    <w:rsid w:val="00B15F2C"/>
    <w:rsid w:val="00B1690B"/>
    <w:rsid w:val="00B16D2C"/>
    <w:rsid w:val="00B1712B"/>
    <w:rsid w:val="00B30DCE"/>
    <w:rsid w:val="00B32268"/>
    <w:rsid w:val="00B431A7"/>
    <w:rsid w:val="00B43D96"/>
    <w:rsid w:val="00B43F86"/>
    <w:rsid w:val="00B445A2"/>
    <w:rsid w:val="00B44EBD"/>
    <w:rsid w:val="00B47268"/>
    <w:rsid w:val="00B47DBC"/>
    <w:rsid w:val="00B51A1C"/>
    <w:rsid w:val="00B55A0B"/>
    <w:rsid w:val="00B57572"/>
    <w:rsid w:val="00B57B3A"/>
    <w:rsid w:val="00B61E8E"/>
    <w:rsid w:val="00B633BD"/>
    <w:rsid w:val="00B66186"/>
    <w:rsid w:val="00B732C7"/>
    <w:rsid w:val="00B73EC9"/>
    <w:rsid w:val="00B759D1"/>
    <w:rsid w:val="00B8252D"/>
    <w:rsid w:val="00B83803"/>
    <w:rsid w:val="00B83E21"/>
    <w:rsid w:val="00B84B4A"/>
    <w:rsid w:val="00B870D2"/>
    <w:rsid w:val="00B8794F"/>
    <w:rsid w:val="00B91050"/>
    <w:rsid w:val="00B917D0"/>
    <w:rsid w:val="00B92078"/>
    <w:rsid w:val="00B92091"/>
    <w:rsid w:val="00B9477E"/>
    <w:rsid w:val="00B954C7"/>
    <w:rsid w:val="00B9557D"/>
    <w:rsid w:val="00BA3FCB"/>
    <w:rsid w:val="00BA7818"/>
    <w:rsid w:val="00BA7847"/>
    <w:rsid w:val="00BB1984"/>
    <w:rsid w:val="00BB48B4"/>
    <w:rsid w:val="00BB4BB1"/>
    <w:rsid w:val="00BC407F"/>
    <w:rsid w:val="00BD346F"/>
    <w:rsid w:val="00BD54A0"/>
    <w:rsid w:val="00BD60F3"/>
    <w:rsid w:val="00BE3EE6"/>
    <w:rsid w:val="00BE668A"/>
    <w:rsid w:val="00BF70A6"/>
    <w:rsid w:val="00BF772D"/>
    <w:rsid w:val="00C008EA"/>
    <w:rsid w:val="00C04CAA"/>
    <w:rsid w:val="00C05ED4"/>
    <w:rsid w:val="00C12257"/>
    <w:rsid w:val="00C132F8"/>
    <w:rsid w:val="00C14FAD"/>
    <w:rsid w:val="00C15449"/>
    <w:rsid w:val="00C17AF7"/>
    <w:rsid w:val="00C201A1"/>
    <w:rsid w:val="00C2069D"/>
    <w:rsid w:val="00C228C3"/>
    <w:rsid w:val="00C229E3"/>
    <w:rsid w:val="00C22AE9"/>
    <w:rsid w:val="00C22B3E"/>
    <w:rsid w:val="00C22F99"/>
    <w:rsid w:val="00C26D3B"/>
    <w:rsid w:val="00C30749"/>
    <w:rsid w:val="00C32711"/>
    <w:rsid w:val="00C37D40"/>
    <w:rsid w:val="00C45447"/>
    <w:rsid w:val="00C5372C"/>
    <w:rsid w:val="00C56933"/>
    <w:rsid w:val="00C61557"/>
    <w:rsid w:val="00C70603"/>
    <w:rsid w:val="00C70F11"/>
    <w:rsid w:val="00C72F1E"/>
    <w:rsid w:val="00C777C1"/>
    <w:rsid w:val="00C77CC8"/>
    <w:rsid w:val="00C80E45"/>
    <w:rsid w:val="00C83F0C"/>
    <w:rsid w:val="00C85BA3"/>
    <w:rsid w:val="00C86733"/>
    <w:rsid w:val="00C93975"/>
    <w:rsid w:val="00CA589E"/>
    <w:rsid w:val="00CA5CBE"/>
    <w:rsid w:val="00CA64AC"/>
    <w:rsid w:val="00CB6F9B"/>
    <w:rsid w:val="00CC29D4"/>
    <w:rsid w:val="00CC3239"/>
    <w:rsid w:val="00CC328B"/>
    <w:rsid w:val="00CC6326"/>
    <w:rsid w:val="00CD050A"/>
    <w:rsid w:val="00CD4E37"/>
    <w:rsid w:val="00CD6500"/>
    <w:rsid w:val="00CE1D63"/>
    <w:rsid w:val="00CF141B"/>
    <w:rsid w:val="00D01934"/>
    <w:rsid w:val="00D01F85"/>
    <w:rsid w:val="00D025DE"/>
    <w:rsid w:val="00D120F4"/>
    <w:rsid w:val="00D16617"/>
    <w:rsid w:val="00D20A3F"/>
    <w:rsid w:val="00D20AF9"/>
    <w:rsid w:val="00D2209C"/>
    <w:rsid w:val="00D24CE3"/>
    <w:rsid w:val="00D252FB"/>
    <w:rsid w:val="00D25AA2"/>
    <w:rsid w:val="00D26833"/>
    <w:rsid w:val="00D27166"/>
    <w:rsid w:val="00D332B2"/>
    <w:rsid w:val="00D34689"/>
    <w:rsid w:val="00D36BE5"/>
    <w:rsid w:val="00D40861"/>
    <w:rsid w:val="00D422D1"/>
    <w:rsid w:val="00D4230F"/>
    <w:rsid w:val="00D46775"/>
    <w:rsid w:val="00D46AA0"/>
    <w:rsid w:val="00D50D13"/>
    <w:rsid w:val="00D5384D"/>
    <w:rsid w:val="00D6040B"/>
    <w:rsid w:val="00D60C20"/>
    <w:rsid w:val="00D65379"/>
    <w:rsid w:val="00D66489"/>
    <w:rsid w:val="00D66969"/>
    <w:rsid w:val="00D702DD"/>
    <w:rsid w:val="00D72666"/>
    <w:rsid w:val="00D760BE"/>
    <w:rsid w:val="00D831B6"/>
    <w:rsid w:val="00D917B9"/>
    <w:rsid w:val="00D97108"/>
    <w:rsid w:val="00DA06C1"/>
    <w:rsid w:val="00DA163B"/>
    <w:rsid w:val="00DA16FF"/>
    <w:rsid w:val="00DA3630"/>
    <w:rsid w:val="00DA4B6F"/>
    <w:rsid w:val="00DA5E06"/>
    <w:rsid w:val="00DB1600"/>
    <w:rsid w:val="00DB7455"/>
    <w:rsid w:val="00DC11C9"/>
    <w:rsid w:val="00DC46E2"/>
    <w:rsid w:val="00DD081F"/>
    <w:rsid w:val="00DD24D0"/>
    <w:rsid w:val="00DD2D30"/>
    <w:rsid w:val="00DD6442"/>
    <w:rsid w:val="00DD67B4"/>
    <w:rsid w:val="00DD7024"/>
    <w:rsid w:val="00DF1450"/>
    <w:rsid w:val="00DF43D1"/>
    <w:rsid w:val="00E015C3"/>
    <w:rsid w:val="00E03948"/>
    <w:rsid w:val="00E04322"/>
    <w:rsid w:val="00E05B3F"/>
    <w:rsid w:val="00E06853"/>
    <w:rsid w:val="00E1018E"/>
    <w:rsid w:val="00E14620"/>
    <w:rsid w:val="00E27AE1"/>
    <w:rsid w:val="00E30C41"/>
    <w:rsid w:val="00E3367E"/>
    <w:rsid w:val="00E47DD6"/>
    <w:rsid w:val="00E6119A"/>
    <w:rsid w:val="00E66523"/>
    <w:rsid w:val="00E66863"/>
    <w:rsid w:val="00E72D1A"/>
    <w:rsid w:val="00E73AB1"/>
    <w:rsid w:val="00E743E9"/>
    <w:rsid w:val="00E74DB1"/>
    <w:rsid w:val="00E86B26"/>
    <w:rsid w:val="00E91BF0"/>
    <w:rsid w:val="00E9633A"/>
    <w:rsid w:val="00E97CD3"/>
    <w:rsid w:val="00E98EBB"/>
    <w:rsid w:val="00EA0CD5"/>
    <w:rsid w:val="00EA35E0"/>
    <w:rsid w:val="00EB47F8"/>
    <w:rsid w:val="00EC3E7D"/>
    <w:rsid w:val="00EC4757"/>
    <w:rsid w:val="00EC5FEF"/>
    <w:rsid w:val="00EC7E91"/>
    <w:rsid w:val="00ED296E"/>
    <w:rsid w:val="00EE2000"/>
    <w:rsid w:val="00EE20DE"/>
    <w:rsid w:val="00EE3149"/>
    <w:rsid w:val="00EE5120"/>
    <w:rsid w:val="00EE68E9"/>
    <w:rsid w:val="00EE7D58"/>
    <w:rsid w:val="00EE7E2D"/>
    <w:rsid w:val="00F03583"/>
    <w:rsid w:val="00F04919"/>
    <w:rsid w:val="00F10D96"/>
    <w:rsid w:val="00F12976"/>
    <w:rsid w:val="00F2030C"/>
    <w:rsid w:val="00F249A3"/>
    <w:rsid w:val="00F256D6"/>
    <w:rsid w:val="00F31956"/>
    <w:rsid w:val="00F42DCF"/>
    <w:rsid w:val="00F43AEC"/>
    <w:rsid w:val="00F46946"/>
    <w:rsid w:val="00F503BA"/>
    <w:rsid w:val="00F60B40"/>
    <w:rsid w:val="00F62BAE"/>
    <w:rsid w:val="00F6312E"/>
    <w:rsid w:val="00F64124"/>
    <w:rsid w:val="00F73EB2"/>
    <w:rsid w:val="00F74565"/>
    <w:rsid w:val="00F75316"/>
    <w:rsid w:val="00F80897"/>
    <w:rsid w:val="00F81A57"/>
    <w:rsid w:val="00F86733"/>
    <w:rsid w:val="00F872E0"/>
    <w:rsid w:val="00FA1DAE"/>
    <w:rsid w:val="00FA300F"/>
    <w:rsid w:val="00FB03F2"/>
    <w:rsid w:val="00FB25E2"/>
    <w:rsid w:val="00FB71E3"/>
    <w:rsid w:val="00FB7AAA"/>
    <w:rsid w:val="00FC3DB7"/>
    <w:rsid w:val="00FC3F27"/>
    <w:rsid w:val="00FC4508"/>
    <w:rsid w:val="00FD165C"/>
    <w:rsid w:val="00FD3D9F"/>
    <w:rsid w:val="00FDC1A8"/>
    <w:rsid w:val="00FE09F4"/>
    <w:rsid w:val="00FE3B27"/>
    <w:rsid w:val="00FE5BFC"/>
    <w:rsid w:val="00FF3F88"/>
    <w:rsid w:val="00FF4661"/>
    <w:rsid w:val="018628C6"/>
    <w:rsid w:val="02187469"/>
    <w:rsid w:val="02284376"/>
    <w:rsid w:val="022D7F09"/>
    <w:rsid w:val="024B28EE"/>
    <w:rsid w:val="026ABFE3"/>
    <w:rsid w:val="02E40F7A"/>
    <w:rsid w:val="033029A6"/>
    <w:rsid w:val="034A57A9"/>
    <w:rsid w:val="036BD3E6"/>
    <w:rsid w:val="037A4C2B"/>
    <w:rsid w:val="037CD14B"/>
    <w:rsid w:val="0380BED8"/>
    <w:rsid w:val="03B3959E"/>
    <w:rsid w:val="03B8E97D"/>
    <w:rsid w:val="03E72834"/>
    <w:rsid w:val="03EB64F3"/>
    <w:rsid w:val="0467F3C8"/>
    <w:rsid w:val="0487AB51"/>
    <w:rsid w:val="04970566"/>
    <w:rsid w:val="04D2CC64"/>
    <w:rsid w:val="0504E63C"/>
    <w:rsid w:val="051B5EC6"/>
    <w:rsid w:val="0525542F"/>
    <w:rsid w:val="0559BE88"/>
    <w:rsid w:val="0585FF0C"/>
    <w:rsid w:val="05EF4F56"/>
    <w:rsid w:val="0635126E"/>
    <w:rsid w:val="0655B878"/>
    <w:rsid w:val="06751646"/>
    <w:rsid w:val="068C2EC5"/>
    <w:rsid w:val="075B384C"/>
    <w:rsid w:val="07A237C2"/>
    <w:rsid w:val="07C48027"/>
    <w:rsid w:val="07D56578"/>
    <w:rsid w:val="081A7BD3"/>
    <w:rsid w:val="0841E1D5"/>
    <w:rsid w:val="084C669A"/>
    <w:rsid w:val="0852E917"/>
    <w:rsid w:val="085F7FC0"/>
    <w:rsid w:val="08A191C5"/>
    <w:rsid w:val="09065D33"/>
    <w:rsid w:val="0997763D"/>
    <w:rsid w:val="099C5C2C"/>
    <w:rsid w:val="09AF40DD"/>
    <w:rsid w:val="0A204B97"/>
    <w:rsid w:val="0B10C613"/>
    <w:rsid w:val="0B446765"/>
    <w:rsid w:val="0B5B98EC"/>
    <w:rsid w:val="0B9C844F"/>
    <w:rsid w:val="0BCBDE53"/>
    <w:rsid w:val="0BD0BD5E"/>
    <w:rsid w:val="0C107123"/>
    <w:rsid w:val="0C4177B0"/>
    <w:rsid w:val="0C66DB37"/>
    <w:rsid w:val="0C98A5D9"/>
    <w:rsid w:val="0CB4EB80"/>
    <w:rsid w:val="0CDA5B63"/>
    <w:rsid w:val="0D233DD6"/>
    <w:rsid w:val="0D49D65A"/>
    <w:rsid w:val="0D55313B"/>
    <w:rsid w:val="0DAD46D8"/>
    <w:rsid w:val="0DD109D3"/>
    <w:rsid w:val="0DD1F6AC"/>
    <w:rsid w:val="0E3A427F"/>
    <w:rsid w:val="0E520A6C"/>
    <w:rsid w:val="0E5E3043"/>
    <w:rsid w:val="0E727B7F"/>
    <w:rsid w:val="0E9544E8"/>
    <w:rsid w:val="0EB10B9E"/>
    <w:rsid w:val="0EB91B94"/>
    <w:rsid w:val="0EC0BF77"/>
    <w:rsid w:val="0ECC17BD"/>
    <w:rsid w:val="0ED6C1A7"/>
    <w:rsid w:val="0EF32F33"/>
    <w:rsid w:val="0F36AD74"/>
    <w:rsid w:val="0F439F3D"/>
    <w:rsid w:val="0F77D6E2"/>
    <w:rsid w:val="0F822BA6"/>
    <w:rsid w:val="0F9D59ED"/>
    <w:rsid w:val="0FE0F70D"/>
    <w:rsid w:val="0FE99082"/>
    <w:rsid w:val="0FFC5027"/>
    <w:rsid w:val="103F0FF4"/>
    <w:rsid w:val="106FB09A"/>
    <w:rsid w:val="10716D09"/>
    <w:rsid w:val="10BF1DEE"/>
    <w:rsid w:val="10E2151B"/>
    <w:rsid w:val="114666EB"/>
    <w:rsid w:val="119332D1"/>
    <w:rsid w:val="11A9BC71"/>
    <w:rsid w:val="11BD68C2"/>
    <w:rsid w:val="11F1DE13"/>
    <w:rsid w:val="12C062AF"/>
    <w:rsid w:val="13047C6F"/>
    <w:rsid w:val="13469027"/>
    <w:rsid w:val="13576825"/>
    <w:rsid w:val="13ABD293"/>
    <w:rsid w:val="13B3F320"/>
    <w:rsid w:val="14BBB80F"/>
    <w:rsid w:val="14EAA1BA"/>
    <w:rsid w:val="14FAAF67"/>
    <w:rsid w:val="161EA074"/>
    <w:rsid w:val="1640AD8A"/>
    <w:rsid w:val="165C526A"/>
    <w:rsid w:val="16658A6B"/>
    <w:rsid w:val="16C33744"/>
    <w:rsid w:val="17DB6552"/>
    <w:rsid w:val="17EED515"/>
    <w:rsid w:val="17F3EDF8"/>
    <w:rsid w:val="1813660F"/>
    <w:rsid w:val="18587FF9"/>
    <w:rsid w:val="187E5A85"/>
    <w:rsid w:val="18F208EB"/>
    <w:rsid w:val="1952ABE4"/>
    <w:rsid w:val="19811908"/>
    <w:rsid w:val="19851560"/>
    <w:rsid w:val="19A4204C"/>
    <w:rsid w:val="19EFED87"/>
    <w:rsid w:val="1A41EF4B"/>
    <w:rsid w:val="1A6C53CC"/>
    <w:rsid w:val="1A6E5C35"/>
    <w:rsid w:val="1A7D5FB5"/>
    <w:rsid w:val="1AA433F2"/>
    <w:rsid w:val="1AC41829"/>
    <w:rsid w:val="1B08F631"/>
    <w:rsid w:val="1B43F56C"/>
    <w:rsid w:val="1B81607E"/>
    <w:rsid w:val="1B9DE318"/>
    <w:rsid w:val="1C064DE5"/>
    <w:rsid w:val="1C3BB737"/>
    <w:rsid w:val="1C763592"/>
    <w:rsid w:val="1C7C34C6"/>
    <w:rsid w:val="1C8A646B"/>
    <w:rsid w:val="1CA0F28A"/>
    <w:rsid w:val="1CA35B69"/>
    <w:rsid w:val="1CEEDDCB"/>
    <w:rsid w:val="1D2B42BA"/>
    <w:rsid w:val="1D500307"/>
    <w:rsid w:val="1D65336D"/>
    <w:rsid w:val="1D69A85C"/>
    <w:rsid w:val="1D7895E2"/>
    <w:rsid w:val="1DBA3C44"/>
    <w:rsid w:val="1DBA710F"/>
    <w:rsid w:val="1DBB3726"/>
    <w:rsid w:val="1E81D78D"/>
    <w:rsid w:val="1E97189C"/>
    <w:rsid w:val="1F0DCCFA"/>
    <w:rsid w:val="1F355499"/>
    <w:rsid w:val="1F394A6C"/>
    <w:rsid w:val="1F7CF9CD"/>
    <w:rsid w:val="1FA7806E"/>
    <w:rsid w:val="1FEF214A"/>
    <w:rsid w:val="201B45AB"/>
    <w:rsid w:val="20356F78"/>
    <w:rsid w:val="20D99A9A"/>
    <w:rsid w:val="2190C6E2"/>
    <w:rsid w:val="21C9FA8C"/>
    <w:rsid w:val="21F0C57C"/>
    <w:rsid w:val="22440680"/>
    <w:rsid w:val="22A1DA92"/>
    <w:rsid w:val="2301871B"/>
    <w:rsid w:val="231D12D7"/>
    <w:rsid w:val="233236DA"/>
    <w:rsid w:val="23426C43"/>
    <w:rsid w:val="2345FC05"/>
    <w:rsid w:val="23486379"/>
    <w:rsid w:val="234DFF6A"/>
    <w:rsid w:val="23617EE4"/>
    <w:rsid w:val="236A1CD9"/>
    <w:rsid w:val="237A39A0"/>
    <w:rsid w:val="23ACC3CC"/>
    <w:rsid w:val="23B2864A"/>
    <w:rsid w:val="2432FE77"/>
    <w:rsid w:val="24485610"/>
    <w:rsid w:val="24AAE5D5"/>
    <w:rsid w:val="25442119"/>
    <w:rsid w:val="2573FB71"/>
    <w:rsid w:val="2586D56B"/>
    <w:rsid w:val="259EE35B"/>
    <w:rsid w:val="25C9983B"/>
    <w:rsid w:val="260C5731"/>
    <w:rsid w:val="261DA511"/>
    <w:rsid w:val="26298679"/>
    <w:rsid w:val="26612474"/>
    <w:rsid w:val="26798CA7"/>
    <w:rsid w:val="26B64FB6"/>
    <w:rsid w:val="26D2F7B7"/>
    <w:rsid w:val="26EDD96D"/>
    <w:rsid w:val="26F17EE3"/>
    <w:rsid w:val="270D9069"/>
    <w:rsid w:val="271E242C"/>
    <w:rsid w:val="2725A463"/>
    <w:rsid w:val="274C10F2"/>
    <w:rsid w:val="2788B781"/>
    <w:rsid w:val="27E37DFE"/>
    <w:rsid w:val="27FE4BB9"/>
    <w:rsid w:val="28231632"/>
    <w:rsid w:val="282DE713"/>
    <w:rsid w:val="28481D07"/>
    <w:rsid w:val="28485E7B"/>
    <w:rsid w:val="287C4B82"/>
    <w:rsid w:val="2888BDC8"/>
    <w:rsid w:val="28A08387"/>
    <w:rsid w:val="28ACA98A"/>
    <w:rsid w:val="28D4A9DE"/>
    <w:rsid w:val="28D7BB08"/>
    <w:rsid w:val="293273D0"/>
    <w:rsid w:val="2949D1C4"/>
    <w:rsid w:val="2971D732"/>
    <w:rsid w:val="29741686"/>
    <w:rsid w:val="29A2CA4A"/>
    <w:rsid w:val="29B6D345"/>
    <w:rsid w:val="29BE5278"/>
    <w:rsid w:val="29D00385"/>
    <w:rsid w:val="29E230F5"/>
    <w:rsid w:val="2A4BC246"/>
    <w:rsid w:val="2A6603A1"/>
    <w:rsid w:val="2A6D487F"/>
    <w:rsid w:val="2AB16148"/>
    <w:rsid w:val="2AB4088B"/>
    <w:rsid w:val="2ADB8B9B"/>
    <w:rsid w:val="2AFAAFFF"/>
    <w:rsid w:val="2B02E61F"/>
    <w:rsid w:val="2B4952A4"/>
    <w:rsid w:val="2BAFC803"/>
    <w:rsid w:val="2C387BB9"/>
    <w:rsid w:val="2C5F7BC6"/>
    <w:rsid w:val="2CC091F8"/>
    <w:rsid w:val="2CEFF4E5"/>
    <w:rsid w:val="2D81E5AE"/>
    <w:rsid w:val="2DA0C808"/>
    <w:rsid w:val="2DDD3FCE"/>
    <w:rsid w:val="2E0EDB1B"/>
    <w:rsid w:val="2E27D60E"/>
    <w:rsid w:val="2E61553B"/>
    <w:rsid w:val="2E63EB91"/>
    <w:rsid w:val="2E69E895"/>
    <w:rsid w:val="2E6DF657"/>
    <w:rsid w:val="2E8D2606"/>
    <w:rsid w:val="2E96732D"/>
    <w:rsid w:val="2EB7AD8E"/>
    <w:rsid w:val="2F0C15A3"/>
    <w:rsid w:val="2F37B215"/>
    <w:rsid w:val="2F3947EA"/>
    <w:rsid w:val="2F873851"/>
    <w:rsid w:val="2F953FA8"/>
    <w:rsid w:val="2FAF12B0"/>
    <w:rsid w:val="2FD0BF9D"/>
    <w:rsid w:val="2FE945A0"/>
    <w:rsid w:val="300B0A76"/>
    <w:rsid w:val="30321033"/>
    <w:rsid w:val="307BF764"/>
    <w:rsid w:val="308093D9"/>
    <w:rsid w:val="30CA6B82"/>
    <w:rsid w:val="30CAFA07"/>
    <w:rsid w:val="30D4B715"/>
    <w:rsid w:val="31BC7072"/>
    <w:rsid w:val="31E20D8B"/>
    <w:rsid w:val="31EC69D5"/>
    <w:rsid w:val="3211718D"/>
    <w:rsid w:val="32178F96"/>
    <w:rsid w:val="328012C2"/>
    <w:rsid w:val="3286C5F4"/>
    <w:rsid w:val="3295DE6E"/>
    <w:rsid w:val="32BCFBE4"/>
    <w:rsid w:val="32F1AD62"/>
    <w:rsid w:val="32FF8A34"/>
    <w:rsid w:val="33818F65"/>
    <w:rsid w:val="33831327"/>
    <w:rsid w:val="3386F131"/>
    <w:rsid w:val="33B99221"/>
    <w:rsid w:val="33F1BB2B"/>
    <w:rsid w:val="343B8715"/>
    <w:rsid w:val="344627EF"/>
    <w:rsid w:val="34529010"/>
    <w:rsid w:val="3473FFFE"/>
    <w:rsid w:val="34784030"/>
    <w:rsid w:val="34F56EA6"/>
    <w:rsid w:val="3521545C"/>
    <w:rsid w:val="35798DCB"/>
    <w:rsid w:val="3591F338"/>
    <w:rsid w:val="359CA3D0"/>
    <w:rsid w:val="3702D30C"/>
    <w:rsid w:val="3736C772"/>
    <w:rsid w:val="374CF910"/>
    <w:rsid w:val="37586FE1"/>
    <w:rsid w:val="3761DB33"/>
    <w:rsid w:val="37834847"/>
    <w:rsid w:val="38569883"/>
    <w:rsid w:val="3861AD11"/>
    <w:rsid w:val="387D469F"/>
    <w:rsid w:val="38B20EC2"/>
    <w:rsid w:val="38FBE6AE"/>
    <w:rsid w:val="398E4222"/>
    <w:rsid w:val="39C0F9A1"/>
    <w:rsid w:val="39C9B036"/>
    <w:rsid w:val="39CB3667"/>
    <w:rsid w:val="39EEB401"/>
    <w:rsid w:val="39F5AC19"/>
    <w:rsid w:val="3A00638E"/>
    <w:rsid w:val="3ABE91AE"/>
    <w:rsid w:val="3ADC5E28"/>
    <w:rsid w:val="3B03722F"/>
    <w:rsid w:val="3B8DD57E"/>
    <w:rsid w:val="3BB4EC8D"/>
    <w:rsid w:val="3BDCF84C"/>
    <w:rsid w:val="3C5071B6"/>
    <w:rsid w:val="3CD56861"/>
    <w:rsid w:val="3CED3191"/>
    <w:rsid w:val="3D9A07CB"/>
    <w:rsid w:val="3DAFC31D"/>
    <w:rsid w:val="3DD46DBB"/>
    <w:rsid w:val="3E7D7B7B"/>
    <w:rsid w:val="3E899FEC"/>
    <w:rsid w:val="3F4D12D1"/>
    <w:rsid w:val="3F5BA03C"/>
    <w:rsid w:val="4014A5F3"/>
    <w:rsid w:val="401943F4"/>
    <w:rsid w:val="405537EC"/>
    <w:rsid w:val="40A95396"/>
    <w:rsid w:val="40A9C1CA"/>
    <w:rsid w:val="40F8E2F6"/>
    <w:rsid w:val="40FD0287"/>
    <w:rsid w:val="4113EBED"/>
    <w:rsid w:val="4134DEDC"/>
    <w:rsid w:val="41FB79F6"/>
    <w:rsid w:val="420CDD86"/>
    <w:rsid w:val="426B1BBF"/>
    <w:rsid w:val="42DED588"/>
    <w:rsid w:val="432AE7DC"/>
    <w:rsid w:val="43399EF0"/>
    <w:rsid w:val="434CAB1D"/>
    <w:rsid w:val="4355289D"/>
    <w:rsid w:val="4356F5D5"/>
    <w:rsid w:val="438D5F44"/>
    <w:rsid w:val="4396539D"/>
    <w:rsid w:val="439AA119"/>
    <w:rsid w:val="43DEB2DA"/>
    <w:rsid w:val="441A2D17"/>
    <w:rsid w:val="442A5C5A"/>
    <w:rsid w:val="444FF9E6"/>
    <w:rsid w:val="44A3F26A"/>
    <w:rsid w:val="44BAD72D"/>
    <w:rsid w:val="44C71890"/>
    <w:rsid w:val="45140D5E"/>
    <w:rsid w:val="4519BA64"/>
    <w:rsid w:val="456C9C35"/>
    <w:rsid w:val="45B2507D"/>
    <w:rsid w:val="45D71369"/>
    <w:rsid w:val="46A28C56"/>
    <w:rsid w:val="46CADAB6"/>
    <w:rsid w:val="47105A53"/>
    <w:rsid w:val="478E89CC"/>
    <w:rsid w:val="47BEB733"/>
    <w:rsid w:val="47D78682"/>
    <w:rsid w:val="480C013E"/>
    <w:rsid w:val="48501241"/>
    <w:rsid w:val="48884A97"/>
    <w:rsid w:val="48D16EC9"/>
    <w:rsid w:val="48EDC9B2"/>
    <w:rsid w:val="48EFA024"/>
    <w:rsid w:val="491C0C1E"/>
    <w:rsid w:val="494621E4"/>
    <w:rsid w:val="49748472"/>
    <w:rsid w:val="49DE4D73"/>
    <w:rsid w:val="4A1D1744"/>
    <w:rsid w:val="4A24E72F"/>
    <w:rsid w:val="4A330C71"/>
    <w:rsid w:val="4A79822F"/>
    <w:rsid w:val="4ACF5227"/>
    <w:rsid w:val="4B92B8D0"/>
    <w:rsid w:val="4BE81A03"/>
    <w:rsid w:val="4BEF0210"/>
    <w:rsid w:val="4C124F5C"/>
    <w:rsid w:val="4C313FEA"/>
    <w:rsid w:val="4C4BA66A"/>
    <w:rsid w:val="4C84129F"/>
    <w:rsid w:val="4D18140D"/>
    <w:rsid w:val="4D469FCA"/>
    <w:rsid w:val="4DA78EC0"/>
    <w:rsid w:val="4DD3A0BE"/>
    <w:rsid w:val="4E0FD116"/>
    <w:rsid w:val="4E1F2551"/>
    <w:rsid w:val="4E27C05C"/>
    <w:rsid w:val="4E27E075"/>
    <w:rsid w:val="4E4A43D0"/>
    <w:rsid w:val="4E5CDDBA"/>
    <w:rsid w:val="4E685B06"/>
    <w:rsid w:val="4E97B25A"/>
    <w:rsid w:val="4EA07BD0"/>
    <w:rsid w:val="4EE1A317"/>
    <w:rsid w:val="4F25519E"/>
    <w:rsid w:val="4F44DCC9"/>
    <w:rsid w:val="4F51802A"/>
    <w:rsid w:val="4F539FF6"/>
    <w:rsid w:val="4F6090FA"/>
    <w:rsid w:val="4F7D9B6B"/>
    <w:rsid w:val="4F820C4F"/>
    <w:rsid w:val="4F91032F"/>
    <w:rsid w:val="4FA8CE00"/>
    <w:rsid w:val="5016D8B5"/>
    <w:rsid w:val="501B3AFB"/>
    <w:rsid w:val="5025B18C"/>
    <w:rsid w:val="503B1AB7"/>
    <w:rsid w:val="50417E39"/>
    <w:rsid w:val="505104C0"/>
    <w:rsid w:val="5120D4C3"/>
    <w:rsid w:val="5127250C"/>
    <w:rsid w:val="5170635E"/>
    <w:rsid w:val="518E7D00"/>
    <w:rsid w:val="51FBFFEC"/>
    <w:rsid w:val="520BE008"/>
    <w:rsid w:val="522848F7"/>
    <w:rsid w:val="523EA68E"/>
    <w:rsid w:val="526FBF89"/>
    <w:rsid w:val="52927E8C"/>
    <w:rsid w:val="52C47589"/>
    <w:rsid w:val="52EE8A32"/>
    <w:rsid w:val="52FFEF66"/>
    <w:rsid w:val="5352EC79"/>
    <w:rsid w:val="53569121"/>
    <w:rsid w:val="53636505"/>
    <w:rsid w:val="5366773C"/>
    <w:rsid w:val="537149B1"/>
    <w:rsid w:val="538FD9F2"/>
    <w:rsid w:val="54C57842"/>
    <w:rsid w:val="55052368"/>
    <w:rsid w:val="55377AA0"/>
    <w:rsid w:val="553CB2B9"/>
    <w:rsid w:val="556DA67B"/>
    <w:rsid w:val="560E7690"/>
    <w:rsid w:val="560F7F55"/>
    <w:rsid w:val="561D61F2"/>
    <w:rsid w:val="561F7007"/>
    <w:rsid w:val="562F0CF6"/>
    <w:rsid w:val="56732B27"/>
    <w:rsid w:val="567CDA59"/>
    <w:rsid w:val="567EB7F7"/>
    <w:rsid w:val="56863B3C"/>
    <w:rsid w:val="56A526C8"/>
    <w:rsid w:val="5710DA6D"/>
    <w:rsid w:val="577A9EE1"/>
    <w:rsid w:val="577B0F0A"/>
    <w:rsid w:val="57B78549"/>
    <w:rsid w:val="5816988C"/>
    <w:rsid w:val="5817205A"/>
    <w:rsid w:val="582B2498"/>
    <w:rsid w:val="585F2AB9"/>
    <w:rsid w:val="586848A5"/>
    <w:rsid w:val="5869C260"/>
    <w:rsid w:val="5872A35D"/>
    <w:rsid w:val="587D47D9"/>
    <w:rsid w:val="58C29A11"/>
    <w:rsid w:val="58DDDCE1"/>
    <w:rsid w:val="58DE5645"/>
    <w:rsid w:val="58ED5740"/>
    <w:rsid w:val="596B34E6"/>
    <w:rsid w:val="59911889"/>
    <w:rsid w:val="5998BED1"/>
    <w:rsid w:val="59A398FA"/>
    <w:rsid w:val="59DD2D5E"/>
    <w:rsid w:val="5A3F615E"/>
    <w:rsid w:val="5A9B8866"/>
    <w:rsid w:val="5AA63D81"/>
    <w:rsid w:val="5AA724E2"/>
    <w:rsid w:val="5ABB0462"/>
    <w:rsid w:val="5B21672E"/>
    <w:rsid w:val="5B503B5D"/>
    <w:rsid w:val="5BAF35EF"/>
    <w:rsid w:val="5BB5239B"/>
    <w:rsid w:val="5BBE0B27"/>
    <w:rsid w:val="5BC70313"/>
    <w:rsid w:val="5BCDA2CC"/>
    <w:rsid w:val="5BE604BC"/>
    <w:rsid w:val="5BF44044"/>
    <w:rsid w:val="5BF7E7CA"/>
    <w:rsid w:val="5C004472"/>
    <w:rsid w:val="5C046B21"/>
    <w:rsid w:val="5C04AA60"/>
    <w:rsid w:val="5C5FA1D4"/>
    <w:rsid w:val="5CC3FD06"/>
    <w:rsid w:val="5CCEE200"/>
    <w:rsid w:val="5CFE76BC"/>
    <w:rsid w:val="5CFF5F4E"/>
    <w:rsid w:val="5DE2196A"/>
    <w:rsid w:val="5E030260"/>
    <w:rsid w:val="5E39B8A9"/>
    <w:rsid w:val="5E4C38E9"/>
    <w:rsid w:val="5EA6BAAF"/>
    <w:rsid w:val="5ED14BE9"/>
    <w:rsid w:val="5EE40A2C"/>
    <w:rsid w:val="5F266BA3"/>
    <w:rsid w:val="5F425A9F"/>
    <w:rsid w:val="5F4A205D"/>
    <w:rsid w:val="5F67FC78"/>
    <w:rsid w:val="5FE57A8B"/>
    <w:rsid w:val="6048C13D"/>
    <w:rsid w:val="60A9E338"/>
    <w:rsid w:val="60D08447"/>
    <w:rsid w:val="60E5E52C"/>
    <w:rsid w:val="60F2ACA7"/>
    <w:rsid w:val="612A4DD5"/>
    <w:rsid w:val="61349085"/>
    <w:rsid w:val="6146AEF2"/>
    <w:rsid w:val="61A3BF32"/>
    <w:rsid w:val="61B31750"/>
    <w:rsid w:val="61C9EAE6"/>
    <w:rsid w:val="61D4FFF7"/>
    <w:rsid w:val="61F36536"/>
    <w:rsid w:val="627380E3"/>
    <w:rsid w:val="62738E94"/>
    <w:rsid w:val="62A63DC2"/>
    <w:rsid w:val="62C880A3"/>
    <w:rsid w:val="62CF67C7"/>
    <w:rsid w:val="62E12873"/>
    <w:rsid w:val="632A4689"/>
    <w:rsid w:val="6346E57B"/>
    <w:rsid w:val="636F1354"/>
    <w:rsid w:val="63817A0A"/>
    <w:rsid w:val="641A9D74"/>
    <w:rsid w:val="641CD639"/>
    <w:rsid w:val="643FA473"/>
    <w:rsid w:val="6468D0AA"/>
    <w:rsid w:val="6473C44B"/>
    <w:rsid w:val="647A1F50"/>
    <w:rsid w:val="647B8D98"/>
    <w:rsid w:val="64A0EAF5"/>
    <w:rsid w:val="64C85010"/>
    <w:rsid w:val="64E66258"/>
    <w:rsid w:val="64F0733F"/>
    <w:rsid w:val="6503898C"/>
    <w:rsid w:val="65966E61"/>
    <w:rsid w:val="65A48D3A"/>
    <w:rsid w:val="65FB0993"/>
    <w:rsid w:val="6611106B"/>
    <w:rsid w:val="662FF550"/>
    <w:rsid w:val="669362E9"/>
    <w:rsid w:val="669523EA"/>
    <w:rsid w:val="66DF2211"/>
    <w:rsid w:val="6700341C"/>
    <w:rsid w:val="67299E4E"/>
    <w:rsid w:val="673C977A"/>
    <w:rsid w:val="678C829D"/>
    <w:rsid w:val="67E02123"/>
    <w:rsid w:val="6820A71D"/>
    <w:rsid w:val="68344857"/>
    <w:rsid w:val="683B8159"/>
    <w:rsid w:val="685A5D42"/>
    <w:rsid w:val="686B7251"/>
    <w:rsid w:val="68FAA38E"/>
    <w:rsid w:val="69391E55"/>
    <w:rsid w:val="6968DB83"/>
    <w:rsid w:val="69B72876"/>
    <w:rsid w:val="69CF38FB"/>
    <w:rsid w:val="69D26F49"/>
    <w:rsid w:val="6A037327"/>
    <w:rsid w:val="6A14765F"/>
    <w:rsid w:val="6A807438"/>
    <w:rsid w:val="6AB03C57"/>
    <w:rsid w:val="6AD7CAA5"/>
    <w:rsid w:val="6ADCC36D"/>
    <w:rsid w:val="6B08F245"/>
    <w:rsid w:val="6B58A623"/>
    <w:rsid w:val="6B776431"/>
    <w:rsid w:val="6B821940"/>
    <w:rsid w:val="6B9E241F"/>
    <w:rsid w:val="6BA34C97"/>
    <w:rsid w:val="6BDD0BC6"/>
    <w:rsid w:val="6BE9107D"/>
    <w:rsid w:val="6C360886"/>
    <w:rsid w:val="6D0C368C"/>
    <w:rsid w:val="6D3A767D"/>
    <w:rsid w:val="6D5FE42A"/>
    <w:rsid w:val="6E17EF39"/>
    <w:rsid w:val="6E3C6DAA"/>
    <w:rsid w:val="6E47A209"/>
    <w:rsid w:val="6E5523CE"/>
    <w:rsid w:val="6E8B7AB7"/>
    <w:rsid w:val="6EB76821"/>
    <w:rsid w:val="6ED3ACBB"/>
    <w:rsid w:val="6EDC51DC"/>
    <w:rsid w:val="6EE87EE2"/>
    <w:rsid w:val="6F3AF757"/>
    <w:rsid w:val="6F8FD4D6"/>
    <w:rsid w:val="6FAFCA32"/>
    <w:rsid w:val="6FC5478E"/>
    <w:rsid w:val="6FD9A7DD"/>
    <w:rsid w:val="6FE3607E"/>
    <w:rsid w:val="700971E5"/>
    <w:rsid w:val="7026F67E"/>
    <w:rsid w:val="705565E8"/>
    <w:rsid w:val="709CD894"/>
    <w:rsid w:val="70A8C176"/>
    <w:rsid w:val="70F0C7C6"/>
    <w:rsid w:val="71467C33"/>
    <w:rsid w:val="716D7453"/>
    <w:rsid w:val="7177392E"/>
    <w:rsid w:val="71DD1E70"/>
    <w:rsid w:val="724F8E18"/>
    <w:rsid w:val="72533F40"/>
    <w:rsid w:val="72D3D662"/>
    <w:rsid w:val="72EC08AE"/>
    <w:rsid w:val="73003B93"/>
    <w:rsid w:val="7313E741"/>
    <w:rsid w:val="733017FA"/>
    <w:rsid w:val="738CC7F3"/>
    <w:rsid w:val="738FC944"/>
    <w:rsid w:val="73947F09"/>
    <w:rsid w:val="73D735B0"/>
    <w:rsid w:val="73F7603D"/>
    <w:rsid w:val="741B98B8"/>
    <w:rsid w:val="746D259C"/>
    <w:rsid w:val="74742B71"/>
    <w:rsid w:val="74959D80"/>
    <w:rsid w:val="74A22AD8"/>
    <w:rsid w:val="752FDE5D"/>
    <w:rsid w:val="7534CBA8"/>
    <w:rsid w:val="7572E648"/>
    <w:rsid w:val="766BE51E"/>
    <w:rsid w:val="77012C67"/>
    <w:rsid w:val="77107082"/>
    <w:rsid w:val="774CBF30"/>
    <w:rsid w:val="7760350E"/>
    <w:rsid w:val="77E0A72A"/>
    <w:rsid w:val="77F715E2"/>
    <w:rsid w:val="784677BB"/>
    <w:rsid w:val="785F60C9"/>
    <w:rsid w:val="789F722F"/>
    <w:rsid w:val="7928AB23"/>
    <w:rsid w:val="792EE143"/>
    <w:rsid w:val="79322B37"/>
    <w:rsid w:val="7958C112"/>
    <w:rsid w:val="79BE09CC"/>
    <w:rsid w:val="7A605C30"/>
    <w:rsid w:val="7A76C2C4"/>
    <w:rsid w:val="7A9D340F"/>
    <w:rsid w:val="7AAE2E63"/>
    <w:rsid w:val="7AD7FBED"/>
    <w:rsid w:val="7B0F3FCE"/>
    <w:rsid w:val="7B4F6D40"/>
    <w:rsid w:val="7B70F28E"/>
    <w:rsid w:val="7B9F7531"/>
    <w:rsid w:val="7C0B2A0F"/>
    <w:rsid w:val="7C12EA81"/>
    <w:rsid w:val="7C32261B"/>
    <w:rsid w:val="7C82C398"/>
    <w:rsid w:val="7C866D21"/>
    <w:rsid w:val="7C924577"/>
    <w:rsid w:val="7CC2F315"/>
    <w:rsid w:val="7D1610EB"/>
    <w:rsid w:val="7D20AB67"/>
    <w:rsid w:val="7D332DCC"/>
    <w:rsid w:val="7D344204"/>
    <w:rsid w:val="7D64F43E"/>
    <w:rsid w:val="7D7A3613"/>
    <w:rsid w:val="7D9FAB60"/>
    <w:rsid w:val="7DB3D6CF"/>
    <w:rsid w:val="7DE41B1F"/>
    <w:rsid w:val="7E3F980F"/>
    <w:rsid w:val="7EE6784E"/>
    <w:rsid w:val="7F278F2F"/>
    <w:rsid w:val="7F2EC15F"/>
    <w:rsid w:val="7F44D6F7"/>
    <w:rsid w:val="7F93D406"/>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762C3"/>
  <w15:docId w15:val="{00046C52-B907-499A-9C9A-3558B2F7C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szCs w:val="24"/>
      <w:lang w:val="en-US" w:eastAsia="en-US"/>
    </w:rPr>
  </w:style>
  <w:style w:type="paragraph" w:styleId="Heading1">
    <w:name w:val="heading 1"/>
    <w:basedOn w:val="Normal"/>
    <w:next w:val="Normal"/>
    <w:link w:val="Heading1Char"/>
    <w:qFormat/>
    <w:rsid w:val="0004776D"/>
    <w:pPr>
      <w:keepNext/>
      <w:numPr>
        <w:numId w:val="15"/>
      </w:numPr>
      <w:spacing w:before="240" w:after="60"/>
      <w:outlineLvl w:val="0"/>
    </w:pPr>
    <w:rPr>
      <w:rFonts w:ascii="Arial" w:hAnsi="Arial" w:cs="Arial"/>
      <w:b/>
      <w:bCs/>
      <w:caps/>
      <w:kern w:val="32"/>
      <w:sz w:val="32"/>
      <w:szCs w:val="32"/>
    </w:rPr>
  </w:style>
  <w:style w:type="paragraph" w:styleId="Heading2">
    <w:name w:val="heading 2"/>
    <w:basedOn w:val="Normal"/>
    <w:next w:val="Normal"/>
    <w:link w:val="Heading2Char"/>
    <w:qFormat/>
    <w:rsid w:val="00086077"/>
    <w:pPr>
      <w:keepNext/>
      <w:numPr>
        <w:ilvl w:val="1"/>
        <w:numId w:val="15"/>
      </w:numPr>
      <w:spacing w:before="240" w:after="60"/>
      <w:outlineLvl w:val="1"/>
    </w:pPr>
    <w:rPr>
      <w:rFonts w:ascii="Arial" w:hAnsi="Arial" w:cs="Arial"/>
      <w:b/>
      <w:bCs/>
      <w:iCs/>
      <w:sz w:val="28"/>
      <w:szCs w:val="28"/>
      <w:lang w:val="sv-SE"/>
    </w:rPr>
  </w:style>
  <w:style w:type="paragraph" w:styleId="Heading3">
    <w:name w:val="heading 3"/>
    <w:basedOn w:val="Normal"/>
    <w:next w:val="Normal"/>
    <w:qFormat/>
    <w:rsid w:val="00086077"/>
    <w:pPr>
      <w:keepNext/>
      <w:numPr>
        <w:ilvl w:val="2"/>
        <w:numId w:val="15"/>
      </w:numPr>
      <w:spacing w:before="240" w:after="60"/>
      <w:outlineLvl w:val="2"/>
    </w:pPr>
    <w:rPr>
      <w:rFonts w:ascii="Arial" w:hAnsi="Arial" w:cs="Arial"/>
      <w:b/>
      <w:bCs/>
      <w:szCs w:val="26"/>
    </w:rPr>
  </w:style>
  <w:style w:type="paragraph" w:styleId="Heading4">
    <w:name w:val="heading 4"/>
    <w:basedOn w:val="Normal"/>
    <w:next w:val="Normal"/>
    <w:qFormat/>
    <w:rsid w:val="00394AF5"/>
    <w:pPr>
      <w:keepNext/>
      <w:numPr>
        <w:ilvl w:val="3"/>
        <w:numId w:val="15"/>
      </w:numPr>
      <w:spacing w:before="240" w:after="60"/>
      <w:outlineLvl w:val="3"/>
    </w:pPr>
    <w:rPr>
      <w:rFonts w:ascii="Arial" w:hAnsi="Arial"/>
      <w:b/>
      <w:bCs/>
      <w:szCs w:val="28"/>
    </w:rPr>
  </w:style>
  <w:style w:type="paragraph" w:styleId="Heading5">
    <w:name w:val="heading 5"/>
    <w:basedOn w:val="Normal"/>
    <w:next w:val="Normal"/>
    <w:qFormat/>
    <w:rsid w:val="00394AF5"/>
    <w:pPr>
      <w:numPr>
        <w:ilvl w:val="4"/>
        <w:numId w:val="15"/>
      </w:numPr>
      <w:spacing w:before="240" w:after="60"/>
      <w:outlineLvl w:val="4"/>
    </w:pPr>
    <w:rPr>
      <w:rFonts w:ascii="Arial" w:hAnsi="Arial"/>
      <w:bCs/>
      <w:iCs/>
      <w:szCs w:val="26"/>
    </w:rPr>
  </w:style>
  <w:style w:type="paragraph" w:styleId="Heading6">
    <w:name w:val="heading 6"/>
    <w:basedOn w:val="Normal"/>
    <w:next w:val="Normal"/>
    <w:qFormat/>
    <w:rsid w:val="00BB1984"/>
    <w:pPr>
      <w:numPr>
        <w:ilvl w:val="5"/>
        <w:numId w:val="15"/>
      </w:numPr>
      <w:spacing w:before="240" w:after="60"/>
      <w:outlineLvl w:val="5"/>
    </w:pPr>
    <w:rPr>
      <w:b/>
      <w:bCs/>
      <w:sz w:val="22"/>
      <w:szCs w:val="22"/>
    </w:rPr>
  </w:style>
  <w:style w:type="paragraph" w:styleId="Heading7">
    <w:name w:val="heading 7"/>
    <w:basedOn w:val="Normal"/>
    <w:next w:val="Normal"/>
    <w:qFormat/>
    <w:rsid w:val="00BB1984"/>
    <w:pPr>
      <w:numPr>
        <w:ilvl w:val="6"/>
        <w:numId w:val="15"/>
      </w:numPr>
      <w:spacing w:before="240" w:after="60"/>
      <w:outlineLvl w:val="6"/>
    </w:pPr>
  </w:style>
  <w:style w:type="paragraph" w:styleId="Heading8">
    <w:name w:val="heading 8"/>
    <w:basedOn w:val="Normal"/>
    <w:next w:val="Normal"/>
    <w:qFormat/>
    <w:rsid w:val="00BB1984"/>
    <w:pPr>
      <w:numPr>
        <w:ilvl w:val="7"/>
        <w:numId w:val="15"/>
      </w:numPr>
      <w:spacing w:before="240" w:after="60"/>
      <w:outlineLvl w:val="7"/>
    </w:pPr>
    <w:rPr>
      <w:i/>
      <w:iCs/>
    </w:rPr>
  </w:style>
  <w:style w:type="paragraph" w:styleId="Heading9">
    <w:name w:val="heading 9"/>
    <w:basedOn w:val="Normal"/>
    <w:next w:val="Normal"/>
    <w:qFormat/>
    <w:rsid w:val="00BB1984"/>
    <w:pPr>
      <w:numPr>
        <w:ilvl w:val="8"/>
        <w:numId w:val="1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aga-Rubrik">
    <w:name w:val="Bilaga-Rubrik"/>
    <w:basedOn w:val="Heading1"/>
    <w:next w:val="Normal"/>
    <w:rPr>
      <w:lang w:val="en-GB" w:eastAsia="sv-SE"/>
    </w:rPr>
  </w:style>
  <w:style w:type="paragraph" w:customStyle="1" w:styleId="Bilaga-underrubrik">
    <w:name w:val="Bilaga - underrubrik"/>
    <w:basedOn w:val="Heading2"/>
    <w:next w:val="Normal"/>
    <w:pPr>
      <w:suppressAutoHyphens/>
    </w:pPr>
    <w:rPr>
      <w:lang w:val="en-GB" w:eastAsia="ar-SA"/>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Index">
    <w:name w:val="Index"/>
    <w:basedOn w:val="Heading1"/>
    <w:next w:val="Normal"/>
    <w:rPr>
      <w:lang w:val="sv-SE"/>
    </w:rPr>
  </w:style>
  <w:style w:type="paragraph" w:styleId="TOC1">
    <w:name w:val="toc 1"/>
    <w:basedOn w:val="Normal"/>
    <w:next w:val="Normal"/>
    <w:autoRedefine/>
    <w:uiPriority w:val="39"/>
    <w:qFormat/>
    <w:rsid w:val="00435E16"/>
    <w:pPr>
      <w:spacing w:before="360"/>
      <w:jc w:val="left"/>
    </w:pPr>
    <w:rPr>
      <w:rFonts w:asciiTheme="majorHAnsi" w:hAnsiTheme="majorHAnsi"/>
      <w:b/>
      <w:bCs/>
      <w:caps/>
    </w:rPr>
  </w:style>
  <w:style w:type="paragraph" w:styleId="TOC2">
    <w:name w:val="toc 2"/>
    <w:basedOn w:val="Normal"/>
    <w:next w:val="Normal"/>
    <w:autoRedefine/>
    <w:uiPriority w:val="39"/>
    <w:qFormat/>
    <w:rsid w:val="00DA163B"/>
    <w:pPr>
      <w:spacing w:before="240"/>
      <w:jc w:val="left"/>
    </w:pPr>
    <w:rPr>
      <w:rFonts w:asciiTheme="minorHAnsi" w:hAnsiTheme="minorHAnsi" w:cstheme="minorHAnsi"/>
      <w:b/>
      <w:bCs/>
      <w:sz w:val="20"/>
      <w:szCs w:val="20"/>
    </w:rPr>
  </w:style>
  <w:style w:type="paragraph" w:styleId="TOC3">
    <w:name w:val="toc 3"/>
    <w:basedOn w:val="Normal"/>
    <w:next w:val="Normal"/>
    <w:autoRedefine/>
    <w:uiPriority w:val="39"/>
    <w:qFormat/>
    <w:rsid w:val="00DA163B"/>
    <w:pPr>
      <w:ind w:left="240"/>
      <w:jc w:val="left"/>
    </w:pPr>
    <w:rPr>
      <w:rFonts w:asciiTheme="minorHAnsi" w:hAnsiTheme="minorHAnsi" w:cstheme="minorHAnsi"/>
      <w:sz w:val="20"/>
      <w:szCs w:val="20"/>
    </w:rPr>
  </w:style>
  <w:style w:type="character" w:styleId="Hyperlink">
    <w:name w:val="Hyperlink"/>
    <w:basedOn w:val="DefaultParagraphFont"/>
    <w:uiPriority w:val="99"/>
    <w:rPr>
      <w:color w:val="0000FF"/>
      <w:u w:val="single"/>
    </w:rPr>
  </w:style>
  <w:style w:type="paragraph" w:customStyle="1" w:styleId="bulletednormal">
    <w:name w:val="bulleted normal"/>
    <w:basedOn w:val="Normal"/>
    <w:pPr>
      <w:numPr>
        <w:numId w:val="6"/>
      </w:numPr>
    </w:pPr>
  </w:style>
  <w:style w:type="paragraph" w:customStyle="1" w:styleId="BalloonText1">
    <w:name w:val="Balloon Text1"/>
    <w:basedOn w:val="Normal"/>
    <w:semiHidden/>
    <w:rPr>
      <w:rFonts w:ascii="Tahoma" w:hAnsi="Tahoma" w:cs="Tahoma"/>
      <w:sz w:val="16"/>
      <w:szCs w:val="16"/>
    </w:rPr>
  </w:style>
  <w:style w:type="paragraph" w:styleId="BalloonText">
    <w:name w:val="Balloon Text"/>
    <w:basedOn w:val="Normal"/>
    <w:semiHidden/>
    <w:rsid w:val="004C7FAD"/>
    <w:rPr>
      <w:rFonts w:ascii="Tahoma" w:hAnsi="Tahoma" w:cs="Tahoma"/>
      <w:sz w:val="16"/>
      <w:szCs w:val="16"/>
    </w:rPr>
  </w:style>
  <w:style w:type="character" w:styleId="CommentReference">
    <w:name w:val="annotation reference"/>
    <w:basedOn w:val="DefaultParagraphFont"/>
    <w:semiHidden/>
    <w:rsid w:val="00A72C0C"/>
    <w:rPr>
      <w:sz w:val="16"/>
      <w:szCs w:val="16"/>
    </w:rPr>
  </w:style>
  <w:style w:type="paragraph" w:styleId="CommentText">
    <w:name w:val="annotation text"/>
    <w:basedOn w:val="Normal"/>
    <w:semiHidden/>
    <w:rsid w:val="00A72C0C"/>
    <w:rPr>
      <w:sz w:val="20"/>
      <w:szCs w:val="20"/>
    </w:rPr>
  </w:style>
  <w:style w:type="paragraph" w:styleId="CommentSubject">
    <w:name w:val="annotation subject"/>
    <w:basedOn w:val="CommentText"/>
    <w:next w:val="CommentText"/>
    <w:semiHidden/>
    <w:rsid w:val="00A72C0C"/>
    <w:rPr>
      <w:b/>
      <w:bCs/>
    </w:rPr>
  </w:style>
  <w:style w:type="character" w:customStyle="1" w:styleId="Heading2Char">
    <w:name w:val="Heading 2 Char"/>
    <w:basedOn w:val="DefaultParagraphFont"/>
    <w:link w:val="Heading2"/>
    <w:rsid w:val="00086077"/>
    <w:rPr>
      <w:rFonts w:ascii="Arial" w:hAnsi="Arial" w:cs="Arial"/>
      <w:b/>
      <w:bCs/>
      <w:iCs/>
      <w:sz w:val="28"/>
      <w:szCs w:val="28"/>
      <w:lang w:eastAsia="en-US"/>
    </w:rPr>
  </w:style>
  <w:style w:type="paragraph" w:customStyle="1" w:styleId="Pa0">
    <w:name w:val="Pa0"/>
    <w:basedOn w:val="Normal"/>
    <w:next w:val="Normal"/>
    <w:rsid w:val="00446CF1"/>
    <w:pPr>
      <w:autoSpaceDE w:val="0"/>
      <w:autoSpaceDN w:val="0"/>
      <w:adjustRightInd w:val="0"/>
      <w:spacing w:line="241" w:lineRule="atLeast"/>
      <w:ind w:left="2160"/>
      <w:jc w:val="left"/>
    </w:pPr>
    <w:rPr>
      <w:rFonts w:ascii="AGaramond Bold" w:hAnsi="AGaramond Bold"/>
      <w:color w:val="5A5A5A"/>
      <w:lang w:eastAsia="sv-SE" w:bidi="en-US"/>
    </w:rPr>
  </w:style>
  <w:style w:type="paragraph" w:styleId="TOC4">
    <w:name w:val="toc 4"/>
    <w:basedOn w:val="Normal"/>
    <w:next w:val="Normal"/>
    <w:autoRedefine/>
    <w:semiHidden/>
    <w:rsid w:val="00DA163B"/>
    <w:pPr>
      <w:ind w:left="480"/>
      <w:jc w:val="left"/>
    </w:pPr>
    <w:rPr>
      <w:rFonts w:asciiTheme="minorHAnsi" w:hAnsiTheme="minorHAnsi" w:cstheme="minorHAnsi"/>
      <w:sz w:val="20"/>
      <w:szCs w:val="20"/>
    </w:rPr>
  </w:style>
  <w:style w:type="paragraph" w:styleId="TOC5">
    <w:name w:val="toc 5"/>
    <w:basedOn w:val="Normal"/>
    <w:next w:val="Normal"/>
    <w:autoRedefine/>
    <w:semiHidden/>
    <w:rsid w:val="00DA163B"/>
    <w:pPr>
      <w:ind w:left="720"/>
      <w:jc w:val="left"/>
    </w:pPr>
    <w:rPr>
      <w:rFonts w:asciiTheme="minorHAnsi" w:hAnsiTheme="minorHAnsi" w:cstheme="minorHAnsi"/>
      <w:sz w:val="20"/>
      <w:szCs w:val="20"/>
    </w:rPr>
  </w:style>
  <w:style w:type="paragraph" w:styleId="TOC6">
    <w:name w:val="toc 6"/>
    <w:basedOn w:val="Normal"/>
    <w:next w:val="Normal"/>
    <w:autoRedefine/>
    <w:semiHidden/>
    <w:rsid w:val="00DA163B"/>
    <w:pPr>
      <w:ind w:left="960"/>
      <w:jc w:val="left"/>
    </w:pPr>
    <w:rPr>
      <w:rFonts w:asciiTheme="minorHAnsi" w:hAnsiTheme="minorHAnsi" w:cstheme="minorHAnsi"/>
      <w:sz w:val="20"/>
      <w:szCs w:val="20"/>
    </w:rPr>
  </w:style>
  <w:style w:type="character" w:customStyle="1" w:styleId="A6">
    <w:name w:val="A6"/>
    <w:rsid w:val="00446CF1"/>
    <w:rPr>
      <w:rFonts w:cs="AGaramond Bold"/>
      <w:color w:val="79563E"/>
      <w:sz w:val="20"/>
      <w:szCs w:val="20"/>
    </w:rPr>
  </w:style>
  <w:style w:type="character" w:customStyle="1" w:styleId="FooterChar">
    <w:name w:val="Footer Char"/>
    <w:basedOn w:val="DefaultParagraphFont"/>
    <w:link w:val="Footer"/>
    <w:uiPriority w:val="99"/>
    <w:rsid w:val="001A16CD"/>
    <w:rPr>
      <w:sz w:val="24"/>
      <w:szCs w:val="24"/>
      <w:lang w:val="en-US" w:eastAsia="en-US"/>
    </w:rPr>
  </w:style>
  <w:style w:type="paragraph" w:styleId="ListParagraph">
    <w:name w:val="List Paragraph"/>
    <w:basedOn w:val="Normal"/>
    <w:uiPriority w:val="34"/>
    <w:qFormat/>
    <w:rsid w:val="0027423B"/>
    <w:pPr>
      <w:ind w:left="720"/>
      <w:contextualSpacing/>
    </w:pPr>
  </w:style>
  <w:style w:type="paragraph" w:styleId="TOCHeading">
    <w:name w:val="TOC Heading"/>
    <w:basedOn w:val="Heading1"/>
    <w:next w:val="Normal"/>
    <w:uiPriority w:val="39"/>
    <w:unhideWhenUsed/>
    <w:qFormat/>
    <w:rsid w:val="000435A6"/>
    <w:pPr>
      <w:keepLines/>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sv-SE" w:eastAsia="sv-SE"/>
    </w:rPr>
  </w:style>
  <w:style w:type="paragraph" w:styleId="TOC7">
    <w:name w:val="toc 7"/>
    <w:basedOn w:val="Normal"/>
    <w:next w:val="Normal"/>
    <w:autoRedefine/>
    <w:uiPriority w:val="39"/>
    <w:unhideWhenUsed/>
    <w:rsid w:val="0004776D"/>
    <w:pPr>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04776D"/>
    <w:pPr>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04776D"/>
    <w:pPr>
      <w:ind w:left="1680"/>
      <w:jc w:val="left"/>
    </w:pPr>
    <w:rPr>
      <w:rFonts w:asciiTheme="minorHAnsi" w:hAnsiTheme="minorHAnsi" w:cstheme="minorHAnsi"/>
      <w:sz w:val="20"/>
      <w:szCs w:val="20"/>
    </w:rPr>
  </w:style>
  <w:style w:type="character" w:customStyle="1" w:styleId="Olstomnmnande1">
    <w:name w:val="Olöst omnämnande1"/>
    <w:basedOn w:val="DefaultParagraphFont"/>
    <w:uiPriority w:val="99"/>
    <w:semiHidden/>
    <w:unhideWhenUsed/>
    <w:rsid w:val="00190DC1"/>
    <w:rPr>
      <w:color w:val="605E5C"/>
      <w:shd w:val="clear" w:color="auto" w:fill="E1DFDD"/>
    </w:rPr>
  </w:style>
  <w:style w:type="paragraph" w:styleId="Caption">
    <w:name w:val="caption"/>
    <w:basedOn w:val="Normal"/>
    <w:next w:val="Normal"/>
    <w:uiPriority w:val="35"/>
    <w:unhideWhenUsed/>
    <w:qFormat/>
    <w:rsid w:val="00636E32"/>
    <w:pPr>
      <w:spacing w:after="200"/>
    </w:pPr>
    <w:rPr>
      <w:i/>
      <w:iCs/>
      <w:color w:val="1F497D" w:themeColor="text2"/>
      <w:sz w:val="18"/>
      <w:szCs w:val="18"/>
    </w:rPr>
  </w:style>
  <w:style w:type="character" w:customStyle="1" w:styleId="textlayer--absolute">
    <w:name w:val="textlayer--absolute"/>
    <w:basedOn w:val="DefaultParagraphFont"/>
    <w:rsid w:val="007B73F1"/>
  </w:style>
  <w:style w:type="character" w:customStyle="1" w:styleId="Heading1Char">
    <w:name w:val="Heading 1 Char"/>
    <w:basedOn w:val="DefaultParagraphFont"/>
    <w:link w:val="Heading1"/>
    <w:rsid w:val="00A9561E"/>
    <w:rPr>
      <w:rFonts w:ascii="Arial" w:hAnsi="Arial" w:cs="Arial"/>
      <w:b/>
      <w:bCs/>
      <w:caps/>
      <w:kern w:val="32"/>
      <w:sz w:val="32"/>
      <w:szCs w:val="32"/>
      <w:lang w:val="en-US" w:eastAsia="en-US"/>
    </w:rPr>
  </w:style>
  <w:style w:type="paragraph" w:styleId="Title">
    <w:name w:val="Title"/>
    <w:basedOn w:val="Normal"/>
    <w:next w:val="Normal"/>
    <w:link w:val="TitleChar"/>
    <w:uiPriority w:val="10"/>
    <w:qFormat/>
    <w:rsid w:val="00A9561E"/>
    <w:pPr>
      <w:spacing w:after="80"/>
      <w:contextualSpacing/>
    </w:pPr>
    <w:rPr>
      <w:rFonts w:asciiTheme="majorHAnsi" w:eastAsiaTheme="minorEastAsia" w:hAnsiTheme="majorHAnsi" w:cstheme="majorEastAsia"/>
      <w:sz w:val="56"/>
      <w:szCs w:val="56"/>
    </w:rPr>
  </w:style>
  <w:style w:type="character" w:customStyle="1" w:styleId="TitleChar">
    <w:name w:val="Title Char"/>
    <w:basedOn w:val="DefaultParagraphFont"/>
    <w:link w:val="Title"/>
    <w:uiPriority w:val="10"/>
    <w:rsid w:val="00A9561E"/>
    <w:rPr>
      <w:rFonts w:asciiTheme="majorHAnsi" w:eastAsiaTheme="minorEastAsia" w:hAnsiTheme="majorHAnsi" w:cstheme="majorEastAsia"/>
      <w:sz w:val="56"/>
      <w:szCs w:val="56"/>
      <w:lang w:val="en-US"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4F3C04"/>
    <w:pPr>
      <w:spacing w:before="100" w:beforeAutospacing="1" w:after="100" w:afterAutospacing="1"/>
      <w:jc w:val="left"/>
    </w:pPr>
    <w:rPr>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01704">
      <w:bodyDiv w:val="1"/>
      <w:marLeft w:val="0"/>
      <w:marRight w:val="0"/>
      <w:marTop w:val="0"/>
      <w:marBottom w:val="0"/>
      <w:divBdr>
        <w:top w:val="none" w:sz="0" w:space="0" w:color="auto"/>
        <w:left w:val="none" w:sz="0" w:space="0" w:color="auto"/>
        <w:bottom w:val="none" w:sz="0" w:space="0" w:color="auto"/>
        <w:right w:val="none" w:sz="0" w:space="0" w:color="auto"/>
      </w:divBdr>
      <w:divsChild>
        <w:div w:id="1050883009">
          <w:marLeft w:val="-375"/>
          <w:marRight w:val="0"/>
          <w:marTop w:val="0"/>
          <w:marBottom w:val="0"/>
          <w:divBdr>
            <w:top w:val="none" w:sz="0" w:space="0" w:color="auto"/>
            <w:left w:val="none" w:sz="0" w:space="0" w:color="auto"/>
            <w:bottom w:val="none" w:sz="0" w:space="0" w:color="auto"/>
            <w:right w:val="none" w:sz="0" w:space="0" w:color="auto"/>
          </w:divBdr>
        </w:div>
      </w:divsChild>
    </w:div>
    <w:div w:id="423961906">
      <w:bodyDiv w:val="1"/>
      <w:marLeft w:val="0"/>
      <w:marRight w:val="0"/>
      <w:marTop w:val="0"/>
      <w:marBottom w:val="0"/>
      <w:divBdr>
        <w:top w:val="none" w:sz="0" w:space="0" w:color="auto"/>
        <w:left w:val="none" w:sz="0" w:space="0" w:color="auto"/>
        <w:bottom w:val="none" w:sz="0" w:space="0" w:color="auto"/>
        <w:right w:val="none" w:sz="0" w:space="0" w:color="auto"/>
      </w:divBdr>
    </w:div>
    <w:div w:id="683827800">
      <w:bodyDiv w:val="1"/>
      <w:marLeft w:val="0"/>
      <w:marRight w:val="0"/>
      <w:marTop w:val="0"/>
      <w:marBottom w:val="0"/>
      <w:divBdr>
        <w:top w:val="none" w:sz="0" w:space="0" w:color="auto"/>
        <w:left w:val="none" w:sz="0" w:space="0" w:color="auto"/>
        <w:bottom w:val="none" w:sz="0" w:space="0" w:color="auto"/>
        <w:right w:val="none" w:sz="0" w:space="0" w:color="auto"/>
      </w:divBdr>
      <w:divsChild>
        <w:div w:id="72897843">
          <w:marLeft w:val="-375"/>
          <w:marRight w:val="0"/>
          <w:marTop w:val="0"/>
          <w:marBottom w:val="0"/>
          <w:divBdr>
            <w:top w:val="none" w:sz="0" w:space="0" w:color="auto"/>
            <w:left w:val="none" w:sz="0" w:space="0" w:color="auto"/>
            <w:bottom w:val="none" w:sz="0" w:space="0" w:color="auto"/>
            <w:right w:val="none" w:sz="0" w:space="0" w:color="auto"/>
          </w:divBdr>
        </w:div>
      </w:divsChild>
    </w:div>
    <w:div w:id="973025687">
      <w:bodyDiv w:val="1"/>
      <w:marLeft w:val="0"/>
      <w:marRight w:val="0"/>
      <w:marTop w:val="0"/>
      <w:marBottom w:val="0"/>
      <w:divBdr>
        <w:top w:val="none" w:sz="0" w:space="0" w:color="auto"/>
        <w:left w:val="none" w:sz="0" w:space="0" w:color="auto"/>
        <w:bottom w:val="none" w:sz="0" w:space="0" w:color="auto"/>
        <w:right w:val="none" w:sz="0" w:space="0" w:color="auto"/>
      </w:divBdr>
      <w:divsChild>
        <w:div w:id="131675892">
          <w:marLeft w:val="-270"/>
          <w:marRight w:val="0"/>
          <w:marTop w:val="0"/>
          <w:marBottom w:val="0"/>
          <w:divBdr>
            <w:top w:val="none" w:sz="0" w:space="0" w:color="auto"/>
            <w:left w:val="none" w:sz="0" w:space="0" w:color="auto"/>
            <w:bottom w:val="none" w:sz="0" w:space="0" w:color="auto"/>
            <w:right w:val="none" w:sz="0" w:space="0" w:color="auto"/>
          </w:divBdr>
        </w:div>
      </w:divsChild>
    </w:div>
    <w:div w:id="1410736438">
      <w:bodyDiv w:val="1"/>
      <w:marLeft w:val="0"/>
      <w:marRight w:val="0"/>
      <w:marTop w:val="0"/>
      <w:marBottom w:val="0"/>
      <w:divBdr>
        <w:top w:val="none" w:sz="0" w:space="0" w:color="auto"/>
        <w:left w:val="none" w:sz="0" w:space="0" w:color="auto"/>
        <w:bottom w:val="none" w:sz="0" w:space="0" w:color="auto"/>
        <w:right w:val="none" w:sz="0" w:space="0" w:color="auto"/>
      </w:divBdr>
      <w:divsChild>
        <w:div w:id="1305162631">
          <w:marLeft w:val="0"/>
          <w:marRight w:val="0"/>
          <w:marTop w:val="0"/>
          <w:marBottom w:val="0"/>
          <w:divBdr>
            <w:top w:val="none" w:sz="0" w:space="0" w:color="auto"/>
            <w:left w:val="none" w:sz="0" w:space="0" w:color="auto"/>
            <w:bottom w:val="none" w:sz="0" w:space="0" w:color="auto"/>
            <w:right w:val="none" w:sz="0" w:space="0" w:color="auto"/>
          </w:divBdr>
          <w:divsChild>
            <w:div w:id="16572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8664">
      <w:bodyDiv w:val="1"/>
      <w:marLeft w:val="0"/>
      <w:marRight w:val="0"/>
      <w:marTop w:val="0"/>
      <w:marBottom w:val="0"/>
      <w:divBdr>
        <w:top w:val="none" w:sz="0" w:space="0" w:color="auto"/>
        <w:left w:val="none" w:sz="0" w:space="0" w:color="auto"/>
        <w:bottom w:val="none" w:sz="0" w:space="0" w:color="auto"/>
        <w:right w:val="none" w:sz="0" w:space="0" w:color="auto"/>
      </w:divBdr>
      <w:divsChild>
        <w:div w:id="1472747852">
          <w:marLeft w:val="0"/>
          <w:marRight w:val="0"/>
          <w:marTop w:val="0"/>
          <w:marBottom w:val="0"/>
          <w:divBdr>
            <w:top w:val="none" w:sz="0" w:space="0" w:color="auto"/>
            <w:left w:val="none" w:sz="0" w:space="0" w:color="auto"/>
            <w:bottom w:val="none" w:sz="0" w:space="0" w:color="auto"/>
            <w:right w:val="none" w:sz="0" w:space="0" w:color="auto"/>
          </w:divBdr>
          <w:divsChild>
            <w:div w:id="707729122">
              <w:marLeft w:val="0"/>
              <w:marRight w:val="0"/>
              <w:marTop w:val="0"/>
              <w:marBottom w:val="0"/>
              <w:divBdr>
                <w:top w:val="none" w:sz="0" w:space="0" w:color="auto"/>
                <w:left w:val="none" w:sz="0" w:space="0" w:color="auto"/>
                <w:bottom w:val="none" w:sz="0" w:space="0" w:color="auto"/>
                <w:right w:val="none" w:sz="0" w:space="0" w:color="auto"/>
              </w:divBdr>
              <w:divsChild>
                <w:div w:id="1715881510">
                  <w:marLeft w:val="0"/>
                  <w:marRight w:val="0"/>
                  <w:marTop w:val="0"/>
                  <w:marBottom w:val="0"/>
                  <w:divBdr>
                    <w:top w:val="none" w:sz="0" w:space="0" w:color="auto"/>
                    <w:left w:val="none" w:sz="0" w:space="0" w:color="auto"/>
                    <w:bottom w:val="none" w:sz="0" w:space="0" w:color="auto"/>
                    <w:right w:val="none" w:sz="0" w:space="0" w:color="auto"/>
                  </w:divBdr>
                  <w:divsChild>
                    <w:div w:id="70548525">
                      <w:marLeft w:val="0"/>
                      <w:marRight w:val="0"/>
                      <w:marTop w:val="0"/>
                      <w:marBottom w:val="0"/>
                      <w:divBdr>
                        <w:top w:val="none" w:sz="0" w:space="0" w:color="auto"/>
                        <w:left w:val="none" w:sz="0" w:space="0" w:color="auto"/>
                        <w:bottom w:val="none" w:sz="0" w:space="0" w:color="auto"/>
                        <w:right w:val="none" w:sz="0" w:space="0" w:color="auto"/>
                      </w:divBdr>
                      <w:divsChild>
                        <w:div w:id="1911184694">
                          <w:marLeft w:val="0"/>
                          <w:marRight w:val="0"/>
                          <w:marTop w:val="0"/>
                          <w:marBottom w:val="0"/>
                          <w:divBdr>
                            <w:top w:val="none" w:sz="0" w:space="0" w:color="auto"/>
                            <w:left w:val="none" w:sz="0" w:space="0" w:color="auto"/>
                            <w:bottom w:val="none" w:sz="0" w:space="0" w:color="auto"/>
                            <w:right w:val="none" w:sz="0" w:space="0" w:color="auto"/>
                          </w:divBdr>
                          <w:divsChild>
                            <w:div w:id="16575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848537">
      <w:bodyDiv w:val="1"/>
      <w:marLeft w:val="0"/>
      <w:marRight w:val="0"/>
      <w:marTop w:val="0"/>
      <w:marBottom w:val="0"/>
      <w:divBdr>
        <w:top w:val="none" w:sz="0" w:space="0" w:color="auto"/>
        <w:left w:val="none" w:sz="0" w:space="0" w:color="auto"/>
        <w:bottom w:val="none" w:sz="0" w:space="0" w:color="auto"/>
        <w:right w:val="none" w:sz="0" w:space="0" w:color="auto"/>
      </w:divBdr>
      <w:divsChild>
        <w:div w:id="486047255">
          <w:marLeft w:val="0"/>
          <w:marRight w:val="0"/>
          <w:marTop w:val="0"/>
          <w:marBottom w:val="0"/>
          <w:divBdr>
            <w:top w:val="none" w:sz="0" w:space="0" w:color="auto"/>
            <w:left w:val="none" w:sz="0" w:space="0" w:color="auto"/>
            <w:bottom w:val="none" w:sz="0" w:space="0" w:color="auto"/>
            <w:right w:val="none" w:sz="0" w:space="0" w:color="auto"/>
          </w:divBdr>
          <w:divsChild>
            <w:div w:id="1722903393">
              <w:marLeft w:val="0"/>
              <w:marRight w:val="0"/>
              <w:marTop w:val="0"/>
              <w:marBottom w:val="0"/>
              <w:divBdr>
                <w:top w:val="none" w:sz="0" w:space="0" w:color="auto"/>
                <w:left w:val="none" w:sz="0" w:space="0" w:color="auto"/>
                <w:bottom w:val="none" w:sz="0" w:space="0" w:color="auto"/>
                <w:right w:val="none" w:sz="0" w:space="0" w:color="auto"/>
              </w:divBdr>
              <w:divsChild>
                <w:div w:id="933978492">
                  <w:marLeft w:val="0"/>
                  <w:marRight w:val="0"/>
                  <w:marTop w:val="0"/>
                  <w:marBottom w:val="0"/>
                  <w:divBdr>
                    <w:top w:val="none" w:sz="0" w:space="0" w:color="auto"/>
                    <w:left w:val="none" w:sz="0" w:space="0" w:color="auto"/>
                    <w:bottom w:val="none" w:sz="0" w:space="0" w:color="auto"/>
                    <w:right w:val="none" w:sz="0" w:space="0" w:color="auto"/>
                  </w:divBdr>
                  <w:divsChild>
                    <w:div w:id="865676322">
                      <w:marLeft w:val="0"/>
                      <w:marRight w:val="0"/>
                      <w:marTop w:val="0"/>
                      <w:marBottom w:val="0"/>
                      <w:divBdr>
                        <w:top w:val="none" w:sz="0" w:space="0" w:color="auto"/>
                        <w:left w:val="none" w:sz="0" w:space="0" w:color="auto"/>
                        <w:bottom w:val="none" w:sz="0" w:space="0" w:color="auto"/>
                        <w:right w:val="none" w:sz="0" w:space="0" w:color="auto"/>
                      </w:divBdr>
                      <w:divsChild>
                        <w:div w:id="1188374258">
                          <w:marLeft w:val="0"/>
                          <w:marRight w:val="0"/>
                          <w:marTop w:val="0"/>
                          <w:marBottom w:val="0"/>
                          <w:divBdr>
                            <w:top w:val="none" w:sz="0" w:space="0" w:color="auto"/>
                            <w:left w:val="none" w:sz="0" w:space="0" w:color="auto"/>
                            <w:bottom w:val="none" w:sz="0" w:space="0" w:color="auto"/>
                            <w:right w:val="none" w:sz="0" w:space="0" w:color="auto"/>
                          </w:divBdr>
                          <w:divsChild>
                            <w:div w:id="139076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92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s://hb.instructure.com/files/918474/download?download_frd=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hb.instructure.com/courses/8836/files/920910/download?download_frd=1"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3.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V\Downloads\Exempel_NY_MALL_Examensarbete%20Ingenj&#246;r%20SV%20VT21_ver5%20(1).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381E3C7A4174E4FB29E5AD09912EC31" ma:contentTypeVersion="6" ma:contentTypeDescription="Skapa ett nytt dokument." ma:contentTypeScope="" ma:versionID="ab940c8439d27bc1ef185882f5e4ddf8">
  <xsd:schema xmlns:xsd="http://www.w3.org/2001/XMLSchema" xmlns:xs="http://www.w3.org/2001/XMLSchema" xmlns:p="http://schemas.microsoft.com/office/2006/metadata/properties" xmlns:ns3="efd5b096-f83f-4f59-aed1-62ba2a41b1f6" targetNamespace="http://schemas.microsoft.com/office/2006/metadata/properties" ma:root="true" ma:fieldsID="e7f7a91e9e5086591d48bb55fe061573" ns3:_="">
    <xsd:import namespace="efd5b096-f83f-4f59-aed1-62ba2a41b1f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d5b096-f83f-4f59-aed1-62ba2a41b1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efd5b096-f83f-4f59-aed1-62ba2a41b1f6" xsi:nil="true"/>
  </documentManagement>
</p:properties>
</file>

<file path=customXml/itemProps1.xml><?xml version="1.0" encoding="utf-8"?>
<ds:datastoreItem xmlns:ds="http://schemas.openxmlformats.org/officeDocument/2006/customXml" ds:itemID="{A4A56B26-C78F-4A7E-8FD5-3FEBD84B5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d5b096-f83f-4f59-aed1-62ba2a41b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E87E56-AA30-42A8-B434-7A7ADC907DD0}">
  <ds:schemaRefs>
    <ds:schemaRef ds:uri="http://schemas.microsoft.com/sharepoint/v3/contenttype/forms"/>
  </ds:schemaRefs>
</ds:datastoreItem>
</file>

<file path=customXml/itemProps3.xml><?xml version="1.0" encoding="utf-8"?>
<ds:datastoreItem xmlns:ds="http://schemas.openxmlformats.org/officeDocument/2006/customXml" ds:itemID="{7FBE4BA8-99BF-479A-A845-4550C566CB75}">
  <ds:schemaRefs>
    <ds:schemaRef ds:uri="http://schemas.openxmlformats.org/officeDocument/2006/bibliography"/>
  </ds:schemaRefs>
</ds:datastoreItem>
</file>

<file path=customXml/itemProps4.xml><?xml version="1.0" encoding="utf-8"?>
<ds:datastoreItem xmlns:ds="http://schemas.openxmlformats.org/officeDocument/2006/customXml" ds:itemID="{30137BCB-A85D-49F2-AAD7-0E3203AB30F3}">
  <ds:schemaRefs>
    <ds:schemaRef ds:uri="http://schemas.microsoft.com/office/2006/metadata/properties"/>
    <ds:schemaRef ds:uri="http://schemas.microsoft.com/office/infopath/2007/PartnerControls"/>
    <ds:schemaRef ds:uri="efd5b096-f83f-4f59-aed1-62ba2a41b1f6"/>
  </ds:schemaRefs>
</ds:datastoreItem>
</file>

<file path=docProps/app.xml><?xml version="1.0" encoding="utf-8"?>
<Properties xmlns="http://schemas.openxmlformats.org/officeDocument/2006/extended-properties" xmlns:vt="http://schemas.openxmlformats.org/officeDocument/2006/docPropsVTypes">
  <Template>Exempel_NY_MALL_Examensarbete Ingenjör SV VT21_ver5 (1).dotx</Template>
  <TotalTime>2</TotalTime>
  <Pages>21</Pages>
  <Words>6045</Words>
  <Characters>32040</Characters>
  <Application>Microsoft Office Word</Application>
  <DocSecurity>0</DocSecurity>
  <Lines>267</Lines>
  <Paragraphs>76</Paragraphs>
  <ScaleCrop>false</ScaleCrop>
  <Company>Home</Company>
  <LinksUpToDate>false</LinksUpToDate>
  <CharactersWithSpaces>38009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KP1</dc:title>
  <dc:subject/>
  <dc:creator>%Full Name%</dc:creator>
  <cp:keywords/>
  <dc:description/>
  <cp:lastModifiedBy>Shukri Isse</cp:lastModifiedBy>
  <cp:revision>174</cp:revision>
  <cp:lastPrinted>2015-04-08T15:44:00Z</cp:lastPrinted>
  <dcterms:created xsi:type="dcterms:W3CDTF">2024-12-18T01:10:00Z</dcterms:created>
  <dcterms:modified xsi:type="dcterms:W3CDTF">2025-02-18T11:48:00Z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0x0101008381E3C7A4174E4FB29E5AD09912EC31</vt:lpwstr>
  </property>
</Properties>
</file>